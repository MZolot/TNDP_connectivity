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3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AA1F1" w14:textId="77777777" w:rsidR="00026634" w:rsidRPr="00F27DC5" w:rsidRDefault="00026634" w:rsidP="00026634">
      <w:pPr>
        <w:pStyle w:val="-"/>
      </w:pPr>
      <w:bookmarkStart w:id="0" w:name="_Toc363052306"/>
      <w:bookmarkStart w:id="1" w:name="_Toc371947690"/>
      <w:bookmarkStart w:id="2" w:name="_Toc378609179"/>
      <w:bookmarkStart w:id="3" w:name="_Toc378756696"/>
      <w:bookmarkStart w:id="4" w:name="_Toc389658881"/>
      <w:bookmarkStart w:id="5" w:name="_Toc389659568"/>
      <w:bookmarkStart w:id="6" w:name="_Toc421207494"/>
      <w:bookmarkStart w:id="7" w:name="_Toc422122953"/>
      <w:bookmarkStart w:id="8" w:name="_Toc422138295"/>
      <w:bookmarkStart w:id="9" w:name="_Toc452983361"/>
      <w:bookmarkStart w:id="10" w:name="_Toc452983408"/>
      <w:bookmarkStart w:id="11" w:name="_Toc452986443"/>
      <w:bookmarkStart w:id="12" w:name="_Toc452996996"/>
      <w:bookmarkStart w:id="13" w:name="_Toc452999786"/>
      <w:bookmarkStart w:id="14" w:name="_Hlk227236709"/>
      <w:r w:rsidRPr="00F27DC5">
        <w:t>СОДЕРЖАНИЕ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</w:p>
    <w:p w14:paraId="01CCAD4C" w14:textId="38979CB9" w:rsidR="008B5AC2" w:rsidRDefault="00026634">
      <w:pPr>
        <w:pStyle w:val="10"/>
        <w:rPr>
          <w:rFonts w:asciiTheme="minorHAnsi" w:eastAsiaTheme="minorEastAsia" w:hAnsiTheme="minorHAnsi" w:cstheme="minorBidi"/>
          <w:iCs w:val="0"/>
          <w:kern w:val="2"/>
          <w:szCs w:val="24"/>
          <w:lang w:eastAsia="ru-RU"/>
          <w14:ligatures w14:val="standardContextual"/>
        </w:rPr>
      </w:pPr>
      <w:r>
        <w:rPr>
          <w:bCs/>
        </w:rPr>
        <w:fldChar w:fldCharType="begin"/>
      </w:r>
      <w:r>
        <w:rPr>
          <w:bCs/>
        </w:rPr>
        <w:instrText xml:space="preserve"> TOC \o "1-4" \h \z \u </w:instrText>
      </w:r>
      <w:r>
        <w:rPr>
          <w:bCs/>
        </w:rPr>
        <w:fldChar w:fldCharType="separate"/>
      </w:r>
      <w:hyperlink w:anchor="_Toc228363775" w:history="1">
        <w:r w:rsidR="008B5AC2" w:rsidRPr="00E85F74">
          <w:rPr>
            <w:rStyle w:val="afd"/>
          </w:rPr>
          <w:t>ВВЕДЕНИЕ</w:t>
        </w:r>
        <w:r w:rsidR="008B5AC2">
          <w:rPr>
            <w:webHidden/>
          </w:rPr>
          <w:tab/>
        </w:r>
        <w:r w:rsidR="008B5AC2">
          <w:rPr>
            <w:webHidden/>
          </w:rPr>
          <w:fldChar w:fldCharType="begin"/>
        </w:r>
        <w:r w:rsidR="008B5AC2">
          <w:rPr>
            <w:webHidden/>
          </w:rPr>
          <w:instrText xml:space="preserve"> PAGEREF _Toc228363775 \h </w:instrText>
        </w:r>
        <w:r w:rsidR="008B5AC2">
          <w:rPr>
            <w:webHidden/>
          </w:rPr>
        </w:r>
        <w:r w:rsidR="008B5AC2">
          <w:rPr>
            <w:webHidden/>
          </w:rPr>
          <w:fldChar w:fldCharType="separate"/>
        </w:r>
        <w:r w:rsidR="00FA2EB9">
          <w:rPr>
            <w:webHidden/>
          </w:rPr>
          <w:t>2</w:t>
        </w:r>
        <w:r w:rsidR="008B5AC2">
          <w:rPr>
            <w:webHidden/>
          </w:rPr>
          <w:fldChar w:fldCharType="end"/>
        </w:r>
      </w:hyperlink>
    </w:p>
    <w:p w14:paraId="2420EDEA" w14:textId="76554693" w:rsidR="008B5AC2" w:rsidRDefault="008B5AC2">
      <w:pPr>
        <w:pStyle w:val="10"/>
        <w:rPr>
          <w:rFonts w:asciiTheme="minorHAnsi" w:eastAsiaTheme="minorEastAsia" w:hAnsiTheme="minorHAnsi" w:cstheme="minorBidi"/>
          <w:iCs w:val="0"/>
          <w:kern w:val="2"/>
          <w:szCs w:val="24"/>
          <w:lang w:eastAsia="ru-RU"/>
          <w14:ligatures w14:val="standardContextual"/>
        </w:rPr>
      </w:pPr>
      <w:hyperlink w:anchor="_Toc228363776" w:history="1">
        <w:r w:rsidRPr="00E85F74">
          <w:rPr>
            <w:rStyle w:val="afd"/>
          </w:rPr>
          <w:t>1</w:t>
        </w:r>
        <w:r>
          <w:rPr>
            <w:rFonts w:asciiTheme="minorHAnsi" w:eastAsiaTheme="minorEastAsia" w:hAnsiTheme="minorHAnsi" w:cstheme="minorBidi"/>
            <w:iCs w:val="0"/>
            <w:kern w:val="2"/>
            <w:szCs w:val="24"/>
            <w:lang w:eastAsia="ru-RU"/>
            <w14:ligatures w14:val="standardContextual"/>
          </w:rPr>
          <w:tab/>
        </w:r>
        <w:r w:rsidRPr="00E85F74">
          <w:rPr>
            <w:rStyle w:val="afd"/>
          </w:rPr>
          <w:t>Обзор предметной области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_Toc228363776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A2EB9"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1E53F16B" w14:textId="7051B394" w:rsidR="008B5AC2" w:rsidRDefault="008B5AC2">
      <w:pPr>
        <w:pStyle w:val="22"/>
        <w:rPr>
          <w:rFonts w:asciiTheme="minorHAnsi" w:eastAsiaTheme="minorEastAsia" w:hAnsiTheme="minorHAnsi" w:cstheme="minorBidi"/>
          <w:bCs w:val="0"/>
          <w:kern w:val="2"/>
          <w:szCs w:val="24"/>
          <w:lang w:eastAsia="ru-RU"/>
          <w14:ligatures w14:val="standardContextual"/>
        </w:rPr>
      </w:pPr>
      <w:hyperlink w:anchor="_Toc228363777" w:history="1">
        <w:r w:rsidRPr="00E85F74">
          <w:rPr>
            <w:rStyle w:val="afd"/>
          </w:rPr>
          <w:t>1.1</w:t>
        </w:r>
        <w:r>
          <w:rPr>
            <w:rFonts w:asciiTheme="minorHAnsi" w:eastAsiaTheme="minorEastAsia" w:hAnsiTheme="minorHAnsi" w:cstheme="minorBidi"/>
            <w:bCs w:val="0"/>
            <w:kern w:val="2"/>
            <w:szCs w:val="24"/>
            <w:lang w:eastAsia="ru-RU"/>
            <w14:ligatures w14:val="standardContextual"/>
          </w:rPr>
          <w:tab/>
        </w:r>
        <w:r w:rsidRPr="00E85F74">
          <w:rPr>
            <w:rStyle w:val="afd"/>
          </w:rPr>
          <w:t>Ограничения при формировании маршрутных сетей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_Toc228363777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A2EB9"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15616453" w14:textId="11B18E84" w:rsidR="008B5AC2" w:rsidRDefault="008B5AC2">
      <w:pPr>
        <w:pStyle w:val="22"/>
        <w:rPr>
          <w:rFonts w:asciiTheme="minorHAnsi" w:eastAsiaTheme="minorEastAsia" w:hAnsiTheme="minorHAnsi" w:cstheme="minorBidi"/>
          <w:bCs w:val="0"/>
          <w:kern w:val="2"/>
          <w:szCs w:val="24"/>
          <w:lang w:eastAsia="ru-RU"/>
          <w14:ligatures w14:val="standardContextual"/>
        </w:rPr>
      </w:pPr>
      <w:hyperlink w:anchor="_Toc228363778" w:history="1">
        <w:r w:rsidRPr="00E85F74">
          <w:rPr>
            <w:rStyle w:val="afd"/>
          </w:rPr>
          <w:t>1.2</w:t>
        </w:r>
        <w:r>
          <w:rPr>
            <w:rFonts w:asciiTheme="minorHAnsi" w:eastAsiaTheme="minorEastAsia" w:hAnsiTheme="minorHAnsi" w:cstheme="minorBidi"/>
            <w:bCs w:val="0"/>
            <w:kern w:val="2"/>
            <w:szCs w:val="24"/>
            <w:lang w:eastAsia="ru-RU"/>
            <w14:ligatures w14:val="standardContextual"/>
          </w:rPr>
          <w:tab/>
        </w:r>
        <w:r w:rsidRPr="00E85F74">
          <w:rPr>
            <w:rStyle w:val="afd"/>
          </w:rPr>
          <w:t>Критерии оценивания маршрутных сетей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_Toc228363778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A2EB9"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54527E72" w14:textId="7D7B7EAC" w:rsidR="008B5AC2" w:rsidRDefault="008B5AC2">
      <w:pPr>
        <w:pStyle w:val="22"/>
        <w:rPr>
          <w:rFonts w:asciiTheme="minorHAnsi" w:eastAsiaTheme="minorEastAsia" w:hAnsiTheme="minorHAnsi" w:cstheme="minorBidi"/>
          <w:bCs w:val="0"/>
          <w:kern w:val="2"/>
          <w:szCs w:val="24"/>
          <w:lang w:eastAsia="ru-RU"/>
          <w14:ligatures w14:val="standardContextual"/>
        </w:rPr>
      </w:pPr>
      <w:hyperlink w:anchor="_Toc228363779" w:history="1">
        <w:r w:rsidRPr="00E85F74">
          <w:rPr>
            <w:rStyle w:val="afd"/>
          </w:rPr>
          <w:t>1.3</w:t>
        </w:r>
        <w:r>
          <w:rPr>
            <w:rFonts w:asciiTheme="minorHAnsi" w:eastAsiaTheme="minorEastAsia" w:hAnsiTheme="minorHAnsi" w:cstheme="minorBidi"/>
            <w:bCs w:val="0"/>
            <w:kern w:val="2"/>
            <w:szCs w:val="24"/>
            <w:lang w:eastAsia="ru-RU"/>
            <w14:ligatures w14:val="standardContextual"/>
          </w:rPr>
          <w:tab/>
        </w:r>
        <w:r w:rsidRPr="00E85F74">
          <w:rPr>
            <w:rStyle w:val="afd"/>
          </w:rPr>
          <w:t>Методы планирования маршрутных сетей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_Toc228363779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A2EB9"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7BC9C163" w14:textId="361BAE31" w:rsidR="008B5AC2" w:rsidRDefault="008B5AC2">
      <w:pPr>
        <w:pStyle w:val="30"/>
        <w:rPr>
          <w:rFonts w:asciiTheme="minorHAnsi" w:eastAsiaTheme="minorEastAsia" w:hAnsiTheme="minorHAnsi" w:cstheme="minorBidi"/>
          <w:bCs w:val="0"/>
          <w:kern w:val="2"/>
          <w14:ligatures w14:val="standardContextual"/>
        </w:rPr>
      </w:pPr>
      <w:hyperlink w:anchor="_Toc228363780" w:history="1">
        <w:r w:rsidRPr="00E85F74">
          <w:rPr>
            <w:rStyle w:val="afd"/>
          </w:rPr>
          <w:t>1.3.1</w:t>
        </w:r>
        <w:r>
          <w:rPr>
            <w:rFonts w:asciiTheme="minorHAnsi" w:eastAsiaTheme="minorEastAsia" w:hAnsiTheme="minorHAnsi" w:cstheme="minorBidi"/>
            <w:bCs w:val="0"/>
            <w:kern w:val="2"/>
            <w14:ligatures w14:val="standardContextual"/>
          </w:rPr>
          <w:tab/>
        </w:r>
        <w:r w:rsidRPr="00E85F74">
          <w:rPr>
            <w:rStyle w:val="afd"/>
          </w:rPr>
          <w:t>Экспертные подходы планирования маршрутов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_Toc228363780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A2EB9"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060CFB57" w14:textId="1DE91E94" w:rsidR="008B5AC2" w:rsidRDefault="008B5AC2">
      <w:pPr>
        <w:pStyle w:val="30"/>
        <w:rPr>
          <w:rFonts w:asciiTheme="minorHAnsi" w:eastAsiaTheme="minorEastAsia" w:hAnsiTheme="minorHAnsi" w:cstheme="minorBidi"/>
          <w:bCs w:val="0"/>
          <w:kern w:val="2"/>
          <w14:ligatures w14:val="standardContextual"/>
        </w:rPr>
      </w:pPr>
      <w:hyperlink w:anchor="_Toc228363781" w:history="1">
        <w:r w:rsidRPr="00E85F74">
          <w:rPr>
            <w:rStyle w:val="afd"/>
          </w:rPr>
          <w:t>1.3.2</w:t>
        </w:r>
        <w:r>
          <w:rPr>
            <w:rFonts w:asciiTheme="minorHAnsi" w:eastAsiaTheme="minorEastAsia" w:hAnsiTheme="minorHAnsi" w:cstheme="minorBidi"/>
            <w:bCs w:val="0"/>
            <w:kern w:val="2"/>
            <w14:ligatures w14:val="standardContextual"/>
          </w:rPr>
          <w:tab/>
        </w:r>
        <w:r w:rsidRPr="00E85F74">
          <w:rPr>
            <w:rStyle w:val="afd"/>
          </w:rPr>
          <w:t>Автоматизированные методы генерации маршрутов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_Toc228363781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A2EB9"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3B12DC32" w14:textId="404A2838" w:rsidR="008B5AC2" w:rsidRDefault="008B5AC2">
      <w:pPr>
        <w:pStyle w:val="10"/>
        <w:rPr>
          <w:rFonts w:asciiTheme="minorHAnsi" w:eastAsiaTheme="minorEastAsia" w:hAnsiTheme="minorHAnsi" w:cstheme="minorBidi"/>
          <w:iCs w:val="0"/>
          <w:kern w:val="2"/>
          <w:szCs w:val="24"/>
          <w:lang w:eastAsia="ru-RU"/>
          <w14:ligatures w14:val="standardContextual"/>
        </w:rPr>
      </w:pPr>
      <w:hyperlink w:anchor="_Toc228363782" w:history="1">
        <w:r w:rsidRPr="00E85F74">
          <w:rPr>
            <w:rStyle w:val="afd"/>
          </w:rPr>
          <w:t>2</w:t>
        </w:r>
        <w:r>
          <w:rPr>
            <w:rFonts w:asciiTheme="minorHAnsi" w:eastAsiaTheme="minorEastAsia" w:hAnsiTheme="minorHAnsi" w:cstheme="minorBidi"/>
            <w:iCs w:val="0"/>
            <w:kern w:val="2"/>
            <w:szCs w:val="24"/>
            <w:lang w:eastAsia="ru-RU"/>
            <w14:ligatures w14:val="standardContextual"/>
          </w:rPr>
          <w:tab/>
        </w:r>
        <w:r w:rsidRPr="00E85F74">
          <w:rPr>
            <w:rStyle w:val="afd"/>
          </w:rPr>
          <w:t>Предлагаемый подход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_Toc228363782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A2EB9">
          <w:rPr>
            <w:webHidden/>
          </w:rPr>
          <w:t>16</w:t>
        </w:r>
        <w:r>
          <w:rPr>
            <w:webHidden/>
          </w:rPr>
          <w:fldChar w:fldCharType="end"/>
        </w:r>
      </w:hyperlink>
    </w:p>
    <w:p w14:paraId="5D964EB7" w14:textId="29F2E9B5" w:rsidR="008B5AC2" w:rsidRDefault="008B5AC2">
      <w:pPr>
        <w:pStyle w:val="22"/>
        <w:rPr>
          <w:rFonts w:asciiTheme="minorHAnsi" w:eastAsiaTheme="minorEastAsia" w:hAnsiTheme="minorHAnsi" w:cstheme="minorBidi"/>
          <w:bCs w:val="0"/>
          <w:kern w:val="2"/>
          <w:szCs w:val="24"/>
          <w:lang w:eastAsia="ru-RU"/>
          <w14:ligatures w14:val="standardContextual"/>
        </w:rPr>
      </w:pPr>
      <w:hyperlink w:anchor="_Toc228363783" w:history="1">
        <w:r w:rsidRPr="00E85F74">
          <w:rPr>
            <w:rStyle w:val="afd"/>
          </w:rPr>
          <w:t>2.1</w:t>
        </w:r>
        <w:r>
          <w:rPr>
            <w:rFonts w:asciiTheme="minorHAnsi" w:eastAsiaTheme="minorEastAsia" w:hAnsiTheme="minorHAnsi" w:cstheme="minorBidi"/>
            <w:bCs w:val="0"/>
            <w:kern w:val="2"/>
            <w:szCs w:val="24"/>
            <w:lang w:eastAsia="ru-RU"/>
            <w14:ligatures w14:val="standardContextual"/>
          </w:rPr>
          <w:tab/>
        </w:r>
        <w:r w:rsidRPr="00E85F74">
          <w:rPr>
            <w:rStyle w:val="afd"/>
          </w:rPr>
          <w:t>Исходные данные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_Toc228363783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A2EB9">
          <w:rPr>
            <w:webHidden/>
          </w:rPr>
          <w:t>17</w:t>
        </w:r>
        <w:r>
          <w:rPr>
            <w:webHidden/>
          </w:rPr>
          <w:fldChar w:fldCharType="end"/>
        </w:r>
      </w:hyperlink>
    </w:p>
    <w:p w14:paraId="6A56B98A" w14:textId="144F5D75" w:rsidR="008B5AC2" w:rsidRDefault="008B5AC2">
      <w:pPr>
        <w:pStyle w:val="22"/>
        <w:rPr>
          <w:rFonts w:asciiTheme="minorHAnsi" w:eastAsiaTheme="minorEastAsia" w:hAnsiTheme="minorHAnsi" w:cstheme="minorBidi"/>
          <w:bCs w:val="0"/>
          <w:kern w:val="2"/>
          <w:szCs w:val="24"/>
          <w:lang w:eastAsia="ru-RU"/>
          <w14:ligatures w14:val="standardContextual"/>
        </w:rPr>
      </w:pPr>
      <w:hyperlink w:anchor="_Toc228363784" w:history="1">
        <w:r w:rsidRPr="00E85F74">
          <w:rPr>
            <w:rStyle w:val="afd"/>
          </w:rPr>
          <w:t>2.2</w:t>
        </w:r>
        <w:r>
          <w:rPr>
            <w:rFonts w:asciiTheme="minorHAnsi" w:eastAsiaTheme="minorEastAsia" w:hAnsiTheme="minorHAnsi" w:cstheme="minorBidi"/>
            <w:bCs w:val="0"/>
            <w:kern w:val="2"/>
            <w:szCs w:val="24"/>
            <w:lang w:eastAsia="ru-RU"/>
            <w14:ligatures w14:val="standardContextual"/>
          </w:rPr>
          <w:tab/>
        </w:r>
        <w:r w:rsidRPr="00E85F74">
          <w:rPr>
            <w:rStyle w:val="afd"/>
          </w:rPr>
          <w:t>Построение пула маршрутов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_Toc228363784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A2EB9">
          <w:rPr>
            <w:webHidden/>
          </w:rPr>
          <w:t>17</w:t>
        </w:r>
        <w:r>
          <w:rPr>
            <w:webHidden/>
          </w:rPr>
          <w:fldChar w:fldCharType="end"/>
        </w:r>
      </w:hyperlink>
    </w:p>
    <w:p w14:paraId="1C18D507" w14:textId="6D2344E3" w:rsidR="008B5AC2" w:rsidRDefault="008B5AC2">
      <w:pPr>
        <w:pStyle w:val="22"/>
        <w:rPr>
          <w:rFonts w:asciiTheme="minorHAnsi" w:eastAsiaTheme="minorEastAsia" w:hAnsiTheme="minorHAnsi" w:cstheme="minorBidi"/>
          <w:bCs w:val="0"/>
          <w:kern w:val="2"/>
          <w:szCs w:val="24"/>
          <w:lang w:eastAsia="ru-RU"/>
          <w14:ligatures w14:val="standardContextual"/>
        </w:rPr>
      </w:pPr>
      <w:hyperlink w:anchor="_Toc228363785" w:history="1">
        <w:r w:rsidRPr="00E85F74">
          <w:rPr>
            <w:rStyle w:val="afd"/>
          </w:rPr>
          <w:t>2.3</w:t>
        </w:r>
        <w:r>
          <w:rPr>
            <w:rFonts w:asciiTheme="minorHAnsi" w:eastAsiaTheme="minorEastAsia" w:hAnsiTheme="minorHAnsi" w:cstheme="minorBidi"/>
            <w:bCs w:val="0"/>
            <w:kern w:val="2"/>
            <w:szCs w:val="24"/>
            <w:lang w:eastAsia="ru-RU"/>
            <w14:ligatures w14:val="standardContextual"/>
          </w:rPr>
          <w:tab/>
        </w:r>
        <w:r w:rsidRPr="00E85F74">
          <w:rPr>
            <w:rStyle w:val="afd"/>
          </w:rPr>
          <w:t>Алгоритм генерации маршрутных сетей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_Toc228363785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A2EB9">
          <w:rPr>
            <w:webHidden/>
          </w:rPr>
          <w:t>19</w:t>
        </w:r>
        <w:r>
          <w:rPr>
            <w:webHidden/>
          </w:rPr>
          <w:fldChar w:fldCharType="end"/>
        </w:r>
      </w:hyperlink>
    </w:p>
    <w:p w14:paraId="7FB1249D" w14:textId="4840CA95" w:rsidR="008B5AC2" w:rsidRDefault="008B5AC2">
      <w:pPr>
        <w:pStyle w:val="22"/>
        <w:rPr>
          <w:rFonts w:asciiTheme="minorHAnsi" w:eastAsiaTheme="minorEastAsia" w:hAnsiTheme="minorHAnsi" w:cstheme="minorBidi"/>
          <w:bCs w:val="0"/>
          <w:kern w:val="2"/>
          <w:szCs w:val="24"/>
          <w:lang w:eastAsia="ru-RU"/>
          <w14:ligatures w14:val="standardContextual"/>
        </w:rPr>
      </w:pPr>
      <w:hyperlink w:anchor="_Toc228363786" w:history="1">
        <w:r w:rsidRPr="00E85F74">
          <w:rPr>
            <w:rStyle w:val="afd"/>
          </w:rPr>
          <w:t>2.4</w:t>
        </w:r>
        <w:r>
          <w:rPr>
            <w:rFonts w:asciiTheme="minorHAnsi" w:eastAsiaTheme="minorEastAsia" w:hAnsiTheme="minorHAnsi" w:cstheme="minorBidi"/>
            <w:bCs w:val="0"/>
            <w:kern w:val="2"/>
            <w:szCs w:val="24"/>
            <w:lang w:eastAsia="ru-RU"/>
            <w14:ligatures w14:val="standardContextual"/>
          </w:rPr>
          <w:tab/>
        </w:r>
        <w:r w:rsidRPr="00E85F74">
          <w:rPr>
            <w:rStyle w:val="afd"/>
          </w:rPr>
          <w:t>Целевая функция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_Toc228363786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A2EB9">
          <w:rPr>
            <w:webHidden/>
          </w:rPr>
          <w:t>23</w:t>
        </w:r>
        <w:r>
          <w:rPr>
            <w:webHidden/>
          </w:rPr>
          <w:fldChar w:fldCharType="end"/>
        </w:r>
      </w:hyperlink>
    </w:p>
    <w:p w14:paraId="49D68848" w14:textId="1C1F8A32" w:rsidR="008B5AC2" w:rsidRDefault="008B5AC2">
      <w:pPr>
        <w:pStyle w:val="10"/>
        <w:rPr>
          <w:rFonts w:asciiTheme="minorHAnsi" w:eastAsiaTheme="minorEastAsia" w:hAnsiTheme="minorHAnsi" w:cstheme="minorBidi"/>
          <w:iCs w:val="0"/>
          <w:kern w:val="2"/>
          <w:szCs w:val="24"/>
          <w:lang w:eastAsia="ru-RU"/>
          <w14:ligatures w14:val="standardContextual"/>
        </w:rPr>
      </w:pPr>
      <w:hyperlink w:anchor="_Toc228363787" w:history="1">
        <w:r w:rsidRPr="00E85F74">
          <w:rPr>
            <w:rStyle w:val="afd"/>
          </w:rPr>
          <w:t>3</w:t>
        </w:r>
        <w:r>
          <w:rPr>
            <w:rFonts w:asciiTheme="minorHAnsi" w:eastAsiaTheme="minorEastAsia" w:hAnsiTheme="minorHAnsi" w:cstheme="minorBidi"/>
            <w:iCs w:val="0"/>
            <w:kern w:val="2"/>
            <w:szCs w:val="24"/>
            <w:lang w:eastAsia="ru-RU"/>
            <w14:ligatures w14:val="standardContextual"/>
          </w:rPr>
          <w:tab/>
        </w:r>
        <w:r w:rsidRPr="00E85F74">
          <w:rPr>
            <w:rStyle w:val="afd"/>
          </w:rPr>
          <w:t>Описание экспериментальных сценариев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_Toc228363787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A2EB9">
          <w:rPr>
            <w:webHidden/>
          </w:rPr>
          <w:t>25</w:t>
        </w:r>
        <w:r>
          <w:rPr>
            <w:webHidden/>
          </w:rPr>
          <w:fldChar w:fldCharType="end"/>
        </w:r>
      </w:hyperlink>
    </w:p>
    <w:p w14:paraId="463705B4" w14:textId="2EB0F9E1" w:rsidR="008B5AC2" w:rsidRDefault="008B5AC2">
      <w:pPr>
        <w:pStyle w:val="22"/>
        <w:rPr>
          <w:rFonts w:asciiTheme="minorHAnsi" w:eastAsiaTheme="minorEastAsia" w:hAnsiTheme="minorHAnsi" w:cstheme="minorBidi"/>
          <w:bCs w:val="0"/>
          <w:kern w:val="2"/>
          <w:szCs w:val="24"/>
          <w:lang w:eastAsia="ru-RU"/>
          <w14:ligatures w14:val="standardContextual"/>
        </w:rPr>
      </w:pPr>
      <w:hyperlink w:anchor="_Toc228363788" w:history="1">
        <w:r w:rsidRPr="00E85F74">
          <w:rPr>
            <w:rStyle w:val="afd"/>
          </w:rPr>
          <w:t>3.1</w:t>
        </w:r>
        <w:r>
          <w:rPr>
            <w:rFonts w:asciiTheme="minorHAnsi" w:eastAsiaTheme="minorEastAsia" w:hAnsiTheme="minorHAnsi" w:cstheme="minorBidi"/>
            <w:bCs w:val="0"/>
            <w:kern w:val="2"/>
            <w:szCs w:val="24"/>
            <w:lang w:eastAsia="ru-RU"/>
            <w14:ligatures w14:val="standardContextual"/>
          </w:rPr>
          <w:tab/>
        </w:r>
        <w:r w:rsidRPr="00E85F74">
          <w:rPr>
            <w:rStyle w:val="afd"/>
          </w:rPr>
          <w:t>Синтетические данные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_Toc228363788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A2EB9">
          <w:rPr>
            <w:webHidden/>
          </w:rPr>
          <w:t>25</w:t>
        </w:r>
        <w:r>
          <w:rPr>
            <w:webHidden/>
          </w:rPr>
          <w:fldChar w:fldCharType="end"/>
        </w:r>
      </w:hyperlink>
    </w:p>
    <w:p w14:paraId="47E2922C" w14:textId="017F642A" w:rsidR="008B5AC2" w:rsidRDefault="008B5AC2">
      <w:pPr>
        <w:pStyle w:val="22"/>
        <w:rPr>
          <w:rFonts w:asciiTheme="minorHAnsi" w:eastAsiaTheme="minorEastAsia" w:hAnsiTheme="minorHAnsi" w:cstheme="minorBidi"/>
          <w:bCs w:val="0"/>
          <w:kern w:val="2"/>
          <w:szCs w:val="24"/>
          <w:lang w:eastAsia="ru-RU"/>
          <w14:ligatures w14:val="standardContextual"/>
        </w:rPr>
      </w:pPr>
      <w:hyperlink w:anchor="_Toc228363789" w:history="1">
        <w:r w:rsidRPr="00E85F74">
          <w:rPr>
            <w:rStyle w:val="afd"/>
          </w:rPr>
          <w:t>3.2</w:t>
        </w:r>
        <w:r>
          <w:rPr>
            <w:rFonts w:asciiTheme="minorHAnsi" w:eastAsiaTheme="minorEastAsia" w:hAnsiTheme="minorHAnsi" w:cstheme="minorBidi"/>
            <w:bCs w:val="0"/>
            <w:kern w:val="2"/>
            <w:szCs w:val="24"/>
            <w:lang w:eastAsia="ru-RU"/>
            <w14:ligatures w14:val="standardContextual"/>
          </w:rPr>
          <w:tab/>
        </w:r>
        <w:r w:rsidRPr="00E85F74">
          <w:rPr>
            <w:rStyle w:val="afd"/>
          </w:rPr>
          <w:t>Реальные данные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_Toc228363789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A2EB9">
          <w:rPr>
            <w:webHidden/>
          </w:rPr>
          <w:t>27</w:t>
        </w:r>
        <w:r>
          <w:rPr>
            <w:webHidden/>
          </w:rPr>
          <w:fldChar w:fldCharType="end"/>
        </w:r>
      </w:hyperlink>
    </w:p>
    <w:p w14:paraId="5A0E7C46" w14:textId="63BAF497" w:rsidR="008B5AC2" w:rsidRDefault="008B5AC2">
      <w:pPr>
        <w:pStyle w:val="30"/>
        <w:rPr>
          <w:rFonts w:asciiTheme="minorHAnsi" w:eastAsiaTheme="minorEastAsia" w:hAnsiTheme="minorHAnsi" w:cstheme="minorBidi"/>
          <w:bCs w:val="0"/>
          <w:kern w:val="2"/>
          <w14:ligatures w14:val="standardContextual"/>
        </w:rPr>
      </w:pPr>
      <w:hyperlink w:anchor="_Toc228363790" w:history="1">
        <w:r w:rsidRPr="00E85F74">
          <w:rPr>
            <w:rStyle w:val="afd"/>
          </w:rPr>
          <w:t>3.2.1</w:t>
        </w:r>
        <w:r>
          <w:rPr>
            <w:rFonts w:asciiTheme="minorHAnsi" w:eastAsiaTheme="minorEastAsia" w:hAnsiTheme="minorHAnsi" w:cstheme="minorBidi"/>
            <w:bCs w:val="0"/>
            <w:kern w:val="2"/>
            <w14:ligatures w14:val="standardContextual"/>
          </w:rPr>
          <w:tab/>
        </w:r>
        <w:r w:rsidRPr="00E85F74">
          <w:rPr>
            <w:rStyle w:val="afd"/>
          </w:rPr>
          <w:t>Предобработка данных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_Toc228363790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A2EB9">
          <w:rPr>
            <w:webHidden/>
          </w:rPr>
          <w:t>30</w:t>
        </w:r>
        <w:r>
          <w:rPr>
            <w:webHidden/>
          </w:rPr>
          <w:fldChar w:fldCharType="end"/>
        </w:r>
      </w:hyperlink>
    </w:p>
    <w:p w14:paraId="78C25E8C" w14:textId="76B1D367" w:rsidR="008B5AC2" w:rsidRDefault="008B5AC2">
      <w:pPr>
        <w:pStyle w:val="40"/>
        <w:rPr>
          <w:rFonts w:asciiTheme="minorHAnsi" w:eastAsiaTheme="minorEastAsia" w:hAnsiTheme="minorHAnsi" w:cstheme="minorBidi"/>
          <w:bCs w:val="0"/>
          <w:kern w:val="2"/>
          <w14:ligatures w14:val="standardContextual"/>
        </w:rPr>
      </w:pPr>
      <w:hyperlink w:anchor="_Toc228363791" w:history="1">
        <w:r w:rsidRPr="00E85F74">
          <w:rPr>
            <w:rStyle w:val="afd"/>
          </w:rPr>
          <w:t>3.2.1.1</w:t>
        </w:r>
        <w:r>
          <w:rPr>
            <w:rFonts w:asciiTheme="minorHAnsi" w:eastAsiaTheme="minorEastAsia" w:hAnsiTheme="minorHAnsi" w:cstheme="minorBidi"/>
            <w:bCs w:val="0"/>
            <w:kern w:val="2"/>
            <w14:ligatures w14:val="standardContextual"/>
          </w:rPr>
          <w:tab/>
        </w:r>
        <w:r w:rsidRPr="00E85F74">
          <w:rPr>
            <w:rStyle w:val="afd"/>
          </w:rPr>
          <w:t>Упрощение графов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_Toc228363791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A2EB9">
          <w:rPr>
            <w:webHidden/>
          </w:rPr>
          <w:t>30</w:t>
        </w:r>
        <w:r>
          <w:rPr>
            <w:webHidden/>
          </w:rPr>
          <w:fldChar w:fldCharType="end"/>
        </w:r>
      </w:hyperlink>
    </w:p>
    <w:p w14:paraId="53B207E3" w14:textId="0CA203FB" w:rsidR="008B5AC2" w:rsidRDefault="008B5AC2">
      <w:pPr>
        <w:pStyle w:val="40"/>
        <w:rPr>
          <w:rFonts w:asciiTheme="minorHAnsi" w:eastAsiaTheme="minorEastAsia" w:hAnsiTheme="minorHAnsi" w:cstheme="minorBidi"/>
          <w:bCs w:val="0"/>
          <w:kern w:val="2"/>
          <w14:ligatures w14:val="standardContextual"/>
        </w:rPr>
      </w:pPr>
      <w:hyperlink w:anchor="_Toc228363792" w:history="1">
        <w:r w:rsidRPr="00E85F74">
          <w:rPr>
            <w:rStyle w:val="afd"/>
          </w:rPr>
          <w:t>3.2.1.2</w:t>
        </w:r>
        <w:r>
          <w:rPr>
            <w:rFonts w:asciiTheme="minorHAnsi" w:eastAsiaTheme="minorEastAsia" w:hAnsiTheme="minorHAnsi" w:cstheme="minorBidi"/>
            <w:bCs w:val="0"/>
            <w:kern w:val="2"/>
            <w14:ligatures w14:val="standardContextual"/>
          </w:rPr>
          <w:tab/>
        </w:r>
        <w:r w:rsidRPr="00E85F74">
          <w:rPr>
            <w:rStyle w:val="afd"/>
          </w:rPr>
          <w:t>Формирование матрицы спроса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_Toc228363792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A2EB9">
          <w:rPr>
            <w:webHidden/>
          </w:rPr>
          <w:t>32</w:t>
        </w:r>
        <w:r>
          <w:rPr>
            <w:webHidden/>
          </w:rPr>
          <w:fldChar w:fldCharType="end"/>
        </w:r>
      </w:hyperlink>
    </w:p>
    <w:p w14:paraId="6FE56003" w14:textId="3FA145E7" w:rsidR="008B5AC2" w:rsidRDefault="008B5AC2">
      <w:pPr>
        <w:pStyle w:val="22"/>
        <w:rPr>
          <w:rFonts w:asciiTheme="minorHAnsi" w:eastAsiaTheme="minorEastAsia" w:hAnsiTheme="minorHAnsi" w:cstheme="minorBidi"/>
          <w:bCs w:val="0"/>
          <w:kern w:val="2"/>
          <w:szCs w:val="24"/>
          <w:lang w:eastAsia="ru-RU"/>
          <w14:ligatures w14:val="standardContextual"/>
        </w:rPr>
      </w:pPr>
      <w:hyperlink w:anchor="_Toc228363793" w:history="1">
        <w:r w:rsidRPr="00E85F74">
          <w:rPr>
            <w:rStyle w:val="afd"/>
          </w:rPr>
          <w:t>3.3</w:t>
        </w:r>
        <w:r>
          <w:rPr>
            <w:rFonts w:asciiTheme="minorHAnsi" w:eastAsiaTheme="minorEastAsia" w:hAnsiTheme="minorHAnsi" w:cstheme="minorBidi"/>
            <w:bCs w:val="0"/>
            <w:kern w:val="2"/>
            <w:szCs w:val="24"/>
            <w:lang w:eastAsia="ru-RU"/>
            <w14:ligatures w14:val="standardContextual"/>
          </w:rPr>
          <w:tab/>
        </w:r>
        <w:r w:rsidRPr="00E85F74">
          <w:rPr>
            <w:rStyle w:val="afd"/>
          </w:rPr>
          <w:t>Сценарный анализ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_Toc228363793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A2EB9">
          <w:rPr>
            <w:webHidden/>
          </w:rPr>
          <w:t>33</w:t>
        </w:r>
        <w:r>
          <w:rPr>
            <w:webHidden/>
          </w:rPr>
          <w:fldChar w:fldCharType="end"/>
        </w:r>
      </w:hyperlink>
    </w:p>
    <w:p w14:paraId="4DA1370B" w14:textId="512A6995" w:rsidR="008B5AC2" w:rsidRDefault="008B5AC2">
      <w:pPr>
        <w:pStyle w:val="30"/>
        <w:rPr>
          <w:rFonts w:asciiTheme="minorHAnsi" w:eastAsiaTheme="minorEastAsia" w:hAnsiTheme="minorHAnsi" w:cstheme="minorBidi"/>
          <w:bCs w:val="0"/>
          <w:kern w:val="2"/>
          <w14:ligatures w14:val="standardContextual"/>
        </w:rPr>
      </w:pPr>
      <w:hyperlink w:anchor="_Toc228363794" w:history="1">
        <w:r w:rsidRPr="00E85F74">
          <w:rPr>
            <w:rStyle w:val="afd"/>
          </w:rPr>
          <w:t>3.3.1</w:t>
        </w:r>
        <w:r>
          <w:rPr>
            <w:rFonts w:asciiTheme="minorHAnsi" w:eastAsiaTheme="minorEastAsia" w:hAnsiTheme="minorHAnsi" w:cstheme="minorBidi"/>
            <w:bCs w:val="0"/>
            <w:kern w:val="2"/>
            <w14:ligatures w14:val="standardContextual"/>
          </w:rPr>
          <w:tab/>
        </w:r>
        <w:r w:rsidRPr="00E85F74">
          <w:rPr>
            <w:rStyle w:val="afd"/>
          </w:rPr>
          <w:t>Изменение спроса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_Toc228363794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A2EB9">
          <w:rPr>
            <w:webHidden/>
          </w:rPr>
          <w:t>33</w:t>
        </w:r>
        <w:r>
          <w:rPr>
            <w:webHidden/>
          </w:rPr>
          <w:fldChar w:fldCharType="end"/>
        </w:r>
      </w:hyperlink>
    </w:p>
    <w:p w14:paraId="3CC986D3" w14:textId="276DF7A0" w:rsidR="008B5AC2" w:rsidRDefault="008B5AC2">
      <w:pPr>
        <w:pStyle w:val="30"/>
        <w:rPr>
          <w:rFonts w:asciiTheme="minorHAnsi" w:eastAsiaTheme="minorEastAsia" w:hAnsiTheme="minorHAnsi" w:cstheme="minorBidi"/>
          <w:bCs w:val="0"/>
          <w:kern w:val="2"/>
          <w14:ligatures w14:val="standardContextual"/>
        </w:rPr>
      </w:pPr>
      <w:hyperlink w:anchor="_Toc228363795" w:history="1">
        <w:r w:rsidRPr="00E85F74">
          <w:rPr>
            <w:rStyle w:val="afd"/>
          </w:rPr>
          <w:t>3.3.2</w:t>
        </w:r>
        <w:r>
          <w:rPr>
            <w:rFonts w:asciiTheme="minorHAnsi" w:eastAsiaTheme="minorEastAsia" w:hAnsiTheme="minorHAnsi" w:cstheme="minorBidi"/>
            <w:bCs w:val="0"/>
            <w:kern w:val="2"/>
            <w14:ligatures w14:val="standardContextual"/>
          </w:rPr>
          <w:tab/>
        </w:r>
        <w:r w:rsidRPr="00E85F74">
          <w:rPr>
            <w:rStyle w:val="afd"/>
          </w:rPr>
          <w:t>Использование существующей маршрутной сети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_Toc228363795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A2EB9">
          <w:rPr>
            <w:webHidden/>
          </w:rPr>
          <w:t>34</w:t>
        </w:r>
        <w:r>
          <w:rPr>
            <w:webHidden/>
          </w:rPr>
          <w:fldChar w:fldCharType="end"/>
        </w:r>
      </w:hyperlink>
    </w:p>
    <w:p w14:paraId="1A4620B9" w14:textId="07416BC1" w:rsidR="008B5AC2" w:rsidRDefault="008B5AC2">
      <w:pPr>
        <w:pStyle w:val="10"/>
        <w:rPr>
          <w:rFonts w:asciiTheme="minorHAnsi" w:eastAsiaTheme="minorEastAsia" w:hAnsiTheme="minorHAnsi" w:cstheme="minorBidi"/>
          <w:iCs w:val="0"/>
          <w:kern w:val="2"/>
          <w:szCs w:val="24"/>
          <w:lang w:eastAsia="ru-RU"/>
          <w14:ligatures w14:val="standardContextual"/>
        </w:rPr>
      </w:pPr>
      <w:hyperlink w:anchor="_Toc228363796" w:history="1">
        <w:r w:rsidRPr="00E85F74">
          <w:rPr>
            <w:rStyle w:val="afd"/>
          </w:rPr>
          <w:t>4</w:t>
        </w:r>
        <w:r>
          <w:rPr>
            <w:rFonts w:asciiTheme="minorHAnsi" w:eastAsiaTheme="minorEastAsia" w:hAnsiTheme="minorHAnsi" w:cstheme="minorBidi"/>
            <w:iCs w:val="0"/>
            <w:kern w:val="2"/>
            <w:szCs w:val="24"/>
            <w:lang w:eastAsia="ru-RU"/>
            <w14:ligatures w14:val="standardContextual"/>
          </w:rPr>
          <w:tab/>
        </w:r>
        <w:r w:rsidRPr="00E85F74">
          <w:rPr>
            <w:rStyle w:val="afd"/>
          </w:rPr>
          <w:t>Результаты экспериментов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_Toc228363796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A2EB9">
          <w:rPr>
            <w:webHidden/>
          </w:rPr>
          <w:t>35</w:t>
        </w:r>
        <w:r>
          <w:rPr>
            <w:webHidden/>
          </w:rPr>
          <w:fldChar w:fldCharType="end"/>
        </w:r>
      </w:hyperlink>
    </w:p>
    <w:p w14:paraId="0F622B68" w14:textId="4BF97EC3" w:rsidR="008B5AC2" w:rsidRDefault="008B5AC2">
      <w:pPr>
        <w:pStyle w:val="22"/>
        <w:rPr>
          <w:rFonts w:asciiTheme="minorHAnsi" w:eastAsiaTheme="minorEastAsia" w:hAnsiTheme="minorHAnsi" w:cstheme="minorBidi"/>
          <w:bCs w:val="0"/>
          <w:kern w:val="2"/>
          <w:szCs w:val="24"/>
          <w:lang w:eastAsia="ru-RU"/>
          <w14:ligatures w14:val="standardContextual"/>
        </w:rPr>
      </w:pPr>
      <w:hyperlink w:anchor="_Toc228363797" w:history="1">
        <w:r w:rsidRPr="00E85F74">
          <w:rPr>
            <w:rStyle w:val="afd"/>
          </w:rPr>
          <w:t>4.1</w:t>
        </w:r>
        <w:r>
          <w:rPr>
            <w:rFonts w:asciiTheme="minorHAnsi" w:eastAsiaTheme="minorEastAsia" w:hAnsiTheme="minorHAnsi" w:cstheme="minorBidi"/>
            <w:bCs w:val="0"/>
            <w:kern w:val="2"/>
            <w:szCs w:val="24"/>
            <w:lang w:eastAsia="ru-RU"/>
            <w14:ligatures w14:val="standardContextual"/>
          </w:rPr>
          <w:tab/>
        </w:r>
        <w:r w:rsidRPr="00E85F74">
          <w:rPr>
            <w:rStyle w:val="afd"/>
          </w:rPr>
          <w:t>Синтетические данные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_Toc228363797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A2EB9">
          <w:rPr>
            <w:webHidden/>
          </w:rPr>
          <w:t>35</w:t>
        </w:r>
        <w:r>
          <w:rPr>
            <w:webHidden/>
          </w:rPr>
          <w:fldChar w:fldCharType="end"/>
        </w:r>
      </w:hyperlink>
    </w:p>
    <w:p w14:paraId="4427F239" w14:textId="38E66B13" w:rsidR="008B5AC2" w:rsidRDefault="008B5AC2">
      <w:pPr>
        <w:pStyle w:val="30"/>
        <w:rPr>
          <w:rFonts w:asciiTheme="minorHAnsi" w:eastAsiaTheme="minorEastAsia" w:hAnsiTheme="minorHAnsi" w:cstheme="minorBidi"/>
          <w:bCs w:val="0"/>
          <w:kern w:val="2"/>
          <w14:ligatures w14:val="standardContextual"/>
        </w:rPr>
      </w:pPr>
      <w:hyperlink w:anchor="_Toc228363798" w:history="1">
        <w:r w:rsidRPr="00E85F74">
          <w:rPr>
            <w:rStyle w:val="afd"/>
          </w:rPr>
          <w:t>4.1.1</w:t>
        </w:r>
        <w:r>
          <w:rPr>
            <w:rFonts w:asciiTheme="minorHAnsi" w:eastAsiaTheme="minorEastAsia" w:hAnsiTheme="minorHAnsi" w:cstheme="minorBidi"/>
            <w:bCs w:val="0"/>
            <w:kern w:val="2"/>
            <w14:ligatures w14:val="standardContextual"/>
          </w:rPr>
          <w:tab/>
        </w:r>
        <w:r w:rsidRPr="00E85F74">
          <w:rPr>
            <w:rStyle w:val="afd"/>
          </w:rPr>
          <w:t>Базовый сценарий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_Toc228363798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A2EB9">
          <w:rPr>
            <w:webHidden/>
          </w:rPr>
          <w:t>35</w:t>
        </w:r>
        <w:r>
          <w:rPr>
            <w:webHidden/>
          </w:rPr>
          <w:fldChar w:fldCharType="end"/>
        </w:r>
      </w:hyperlink>
    </w:p>
    <w:p w14:paraId="4B844C73" w14:textId="67C19502" w:rsidR="008B5AC2" w:rsidRDefault="008B5AC2">
      <w:pPr>
        <w:pStyle w:val="30"/>
        <w:rPr>
          <w:rFonts w:asciiTheme="minorHAnsi" w:eastAsiaTheme="minorEastAsia" w:hAnsiTheme="minorHAnsi" w:cstheme="minorBidi"/>
          <w:bCs w:val="0"/>
          <w:kern w:val="2"/>
          <w14:ligatures w14:val="standardContextual"/>
        </w:rPr>
      </w:pPr>
      <w:hyperlink w:anchor="_Toc228363799" w:history="1">
        <w:r w:rsidRPr="00E85F74">
          <w:rPr>
            <w:rStyle w:val="afd"/>
          </w:rPr>
          <w:t>4.1.2</w:t>
        </w:r>
        <w:r>
          <w:rPr>
            <w:rFonts w:asciiTheme="minorHAnsi" w:eastAsiaTheme="minorEastAsia" w:hAnsiTheme="minorHAnsi" w:cstheme="minorBidi"/>
            <w:bCs w:val="0"/>
            <w:kern w:val="2"/>
            <w14:ligatures w14:val="standardContextual"/>
          </w:rPr>
          <w:tab/>
        </w:r>
        <w:r w:rsidRPr="00E85F74">
          <w:rPr>
            <w:rStyle w:val="afd"/>
          </w:rPr>
          <w:t>Анализ влияния параметров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_Toc228363799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A2EB9">
          <w:rPr>
            <w:webHidden/>
          </w:rPr>
          <w:t>37</w:t>
        </w:r>
        <w:r>
          <w:rPr>
            <w:webHidden/>
          </w:rPr>
          <w:fldChar w:fldCharType="end"/>
        </w:r>
      </w:hyperlink>
    </w:p>
    <w:p w14:paraId="2D75A627" w14:textId="282B93B9" w:rsidR="008B5AC2" w:rsidRDefault="008B5AC2">
      <w:pPr>
        <w:pStyle w:val="30"/>
        <w:rPr>
          <w:rFonts w:asciiTheme="minorHAnsi" w:eastAsiaTheme="minorEastAsia" w:hAnsiTheme="minorHAnsi" w:cstheme="minorBidi"/>
          <w:bCs w:val="0"/>
          <w:kern w:val="2"/>
          <w14:ligatures w14:val="standardContextual"/>
        </w:rPr>
      </w:pPr>
      <w:hyperlink w:anchor="_Toc228363800" w:history="1">
        <w:r w:rsidRPr="00E85F74">
          <w:rPr>
            <w:rStyle w:val="afd"/>
          </w:rPr>
          <w:t>4.1.3</w:t>
        </w:r>
        <w:r>
          <w:rPr>
            <w:rFonts w:asciiTheme="minorHAnsi" w:eastAsiaTheme="minorEastAsia" w:hAnsiTheme="minorHAnsi" w:cstheme="minorBidi"/>
            <w:bCs w:val="0"/>
            <w:kern w:val="2"/>
            <w14:ligatures w14:val="standardContextual"/>
          </w:rPr>
          <w:tab/>
        </w:r>
        <w:r w:rsidRPr="00E85F74">
          <w:rPr>
            <w:rStyle w:val="afd"/>
          </w:rPr>
          <w:t>Анализ влияния весов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_Toc228363800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A2EB9">
          <w:rPr>
            <w:webHidden/>
          </w:rPr>
          <w:t>39</w:t>
        </w:r>
        <w:r>
          <w:rPr>
            <w:webHidden/>
          </w:rPr>
          <w:fldChar w:fldCharType="end"/>
        </w:r>
      </w:hyperlink>
    </w:p>
    <w:p w14:paraId="1573FFDC" w14:textId="5CEBDC86" w:rsidR="008B5AC2" w:rsidRDefault="008B5AC2">
      <w:pPr>
        <w:pStyle w:val="22"/>
        <w:rPr>
          <w:rFonts w:asciiTheme="minorHAnsi" w:eastAsiaTheme="minorEastAsia" w:hAnsiTheme="minorHAnsi" w:cstheme="minorBidi"/>
          <w:bCs w:val="0"/>
          <w:kern w:val="2"/>
          <w:szCs w:val="24"/>
          <w:lang w:eastAsia="ru-RU"/>
          <w14:ligatures w14:val="standardContextual"/>
        </w:rPr>
      </w:pPr>
      <w:hyperlink w:anchor="_Toc228363801" w:history="1">
        <w:r w:rsidRPr="00E85F74">
          <w:rPr>
            <w:rStyle w:val="afd"/>
          </w:rPr>
          <w:t>4.2</w:t>
        </w:r>
        <w:r>
          <w:rPr>
            <w:rFonts w:asciiTheme="minorHAnsi" w:eastAsiaTheme="minorEastAsia" w:hAnsiTheme="minorHAnsi" w:cstheme="minorBidi"/>
            <w:bCs w:val="0"/>
            <w:kern w:val="2"/>
            <w:szCs w:val="24"/>
            <w:lang w:eastAsia="ru-RU"/>
            <w14:ligatures w14:val="standardContextual"/>
          </w:rPr>
          <w:tab/>
        </w:r>
        <w:r w:rsidRPr="00E85F74">
          <w:rPr>
            <w:rStyle w:val="afd"/>
          </w:rPr>
          <w:t>Реальные данные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_Toc228363801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A2EB9">
          <w:rPr>
            <w:webHidden/>
          </w:rPr>
          <w:t>42</w:t>
        </w:r>
        <w:r>
          <w:rPr>
            <w:webHidden/>
          </w:rPr>
          <w:fldChar w:fldCharType="end"/>
        </w:r>
      </w:hyperlink>
    </w:p>
    <w:p w14:paraId="1E2B5EA9" w14:textId="1A86863A" w:rsidR="008B5AC2" w:rsidRDefault="008B5AC2">
      <w:pPr>
        <w:pStyle w:val="30"/>
        <w:rPr>
          <w:rFonts w:asciiTheme="minorHAnsi" w:eastAsiaTheme="minorEastAsia" w:hAnsiTheme="minorHAnsi" w:cstheme="minorBidi"/>
          <w:bCs w:val="0"/>
          <w:kern w:val="2"/>
          <w14:ligatures w14:val="standardContextual"/>
        </w:rPr>
      </w:pPr>
      <w:hyperlink w:anchor="_Toc228363802" w:history="1">
        <w:r w:rsidRPr="00E85F74">
          <w:rPr>
            <w:rStyle w:val="afd"/>
          </w:rPr>
          <w:t>4.2.1</w:t>
        </w:r>
        <w:r>
          <w:rPr>
            <w:rFonts w:asciiTheme="minorHAnsi" w:eastAsiaTheme="minorEastAsia" w:hAnsiTheme="minorHAnsi" w:cstheme="minorBidi"/>
            <w:bCs w:val="0"/>
            <w:kern w:val="2"/>
            <w14:ligatures w14:val="standardContextual"/>
          </w:rPr>
          <w:tab/>
        </w:r>
        <w:r w:rsidRPr="00E85F74">
          <w:rPr>
            <w:rStyle w:val="afd"/>
          </w:rPr>
          <w:t>Базовый сценарий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_Toc228363802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A2EB9">
          <w:rPr>
            <w:webHidden/>
          </w:rPr>
          <w:t>42</w:t>
        </w:r>
        <w:r>
          <w:rPr>
            <w:webHidden/>
          </w:rPr>
          <w:fldChar w:fldCharType="end"/>
        </w:r>
      </w:hyperlink>
    </w:p>
    <w:p w14:paraId="00DB34AB" w14:textId="499A7ADC" w:rsidR="008B5AC2" w:rsidRDefault="008B5AC2">
      <w:pPr>
        <w:pStyle w:val="30"/>
        <w:rPr>
          <w:rFonts w:asciiTheme="minorHAnsi" w:eastAsiaTheme="minorEastAsia" w:hAnsiTheme="minorHAnsi" w:cstheme="minorBidi"/>
          <w:bCs w:val="0"/>
          <w:kern w:val="2"/>
          <w14:ligatures w14:val="standardContextual"/>
        </w:rPr>
      </w:pPr>
      <w:hyperlink w:anchor="_Toc228363803" w:history="1">
        <w:r w:rsidRPr="00E85F74">
          <w:rPr>
            <w:rStyle w:val="afd"/>
          </w:rPr>
          <w:t>4.2.2</w:t>
        </w:r>
        <w:r>
          <w:rPr>
            <w:rFonts w:asciiTheme="minorHAnsi" w:eastAsiaTheme="minorEastAsia" w:hAnsiTheme="minorHAnsi" w:cstheme="minorBidi"/>
            <w:bCs w:val="0"/>
            <w:kern w:val="2"/>
            <w14:ligatures w14:val="standardContextual"/>
          </w:rPr>
          <w:tab/>
        </w:r>
        <w:r w:rsidRPr="00E85F74">
          <w:rPr>
            <w:rStyle w:val="afd"/>
          </w:rPr>
          <w:t>Сценарий 1: изменение спроса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_Toc228363803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A2EB9">
          <w:rPr>
            <w:webHidden/>
          </w:rPr>
          <w:t>44</w:t>
        </w:r>
        <w:r>
          <w:rPr>
            <w:webHidden/>
          </w:rPr>
          <w:fldChar w:fldCharType="end"/>
        </w:r>
      </w:hyperlink>
    </w:p>
    <w:p w14:paraId="74802B3B" w14:textId="7A4ED297" w:rsidR="008B5AC2" w:rsidRDefault="008B5AC2">
      <w:pPr>
        <w:pStyle w:val="30"/>
        <w:rPr>
          <w:rFonts w:asciiTheme="minorHAnsi" w:eastAsiaTheme="minorEastAsia" w:hAnsiTheme="minorHAnsi" w:cstheme="minorBidi"/>
          <w:bCs w:val="0"/>
          <w:kern w:val="2"/>
          <w14:ligatures w14:val="standardContextual"/>
        </w:rPr>
      </w:pPr>
      <w:hyperlink w:anchor="_Toc228363804" w:history="1">
        <w:r w:rsidRPr="00E85F74">
          <w:rPr>
            <w:rStyle w:val="afd"/>
          </w:rPr>
          <w:t>4.2.3</w:t>
        </w:r>
        <w:r>
          <w:rPr>
            <w:rFonts w:asciiTheme="minorHAnsi" w:eastAsiaTheme="minorEastAsia" w:hAnsiTheme="minorHAnsi" w:cstheme="minorBidi"/>
            <w:bCs w:val="0"/>
            <w:kern w:val="2"/>
            <w14:ligatures w14:val="standardContextual"/>
          </w:rPr>
          <w:tab/>
        </w:r>
        <w:r w:rsidRPr="00E85F74">
          <w:rPr>
            <w:rStyle w:val="afd"/>
          </w:rPr>
          <w:t>Сценарий 2: оптимизация существующей маршрутной сети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_Toc228363804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A2EB9">
          <w:rPr>
            <w:webHidden/>
          </w:rPr>
          <w:t>46</w:t>
        </w:r>
        <w:r>
          <w:rPr>
            <w:webHidden/>
          </w:rPr>
          <w:fldChar w:fldCharType="end"/>
        </w:r>
      </w:hyperlink>
    </w:p>
    <w:p w14:paraId="74076F97" w14:textId="7E14017E" w:rsidR="008B5AC2" w:rsidRDefault="008B5AC2">
      <w:pPr>
        <w:pStyle w:val="10"/>
        <w:rPr>
          <w:rFonts w:asciiTheme="minorHAnsi" w:eastAsiaTheme="minorEastAsia" w:hAnsiTheme="minorHAnsi" w:cstheme="minorBidi"/>
          <w:iCs w:val="0"/>
          <w:kern w:val="2"/>
          <w:szCs w:val="24"/>
          <w:lang w:eastAsia="ru-RU"/>
          <w14:ligatures w14:val="standardContextual"/>
        </w:rPr>
      </w:pPr>
      <w:hyperlink w:anchor="_Toc228363805" w:history="1">
        <w:r w:rsidRPr="00E85F74">
          <w:rPr>
            <w:rStyle w:val="afd"/>
          </w:rPr>
          <w:t>5</w:t>
        </w:r>
        <w:r>
          <w:rPr>
            <w:rFonts w:asciiTheme="minorHAnsi" w:eastAsiaTheme="minorEastAsia" w:hAnsiTheme="minorHAnsi" w:cstheme="minorBidi"/>
            <w:iCs w:val="0"/>
            <w:kern w:val="2"/>
            <w:szCs w:val="24"/>
            <w:lang w:eastAsia="ru-RU"/>
            <w14:ligatures w14:val="standardContextual"/>
          </w:rPr>
          <w:tab/>
        </w:r>
        <w:r w:rsidRPr="00E85F74">
          <w:rPr>
            <w:rStyle w:val="afd"/>
          </w:rPr>
          <w:t>Рекомендации к внедрению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_Toc228363805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A2EB9">
          <w:rPr>
            <w:webHidden/>
          </w:rPr>
          <w:t>50</w:t>
        </w:r>
        <w:r>
          <w:rPr>
            <w:webHidden/>
          </w:rPr>
          <w:fldChar w:fldCharType="end"/>
        </w:r>
      </w:hyperlink>
    </w:p>
    <w:p w14:paraId="5C50F4A8" w14:textId="48936909" w:rsidR="008B5AC2" w:rsidRDefault="008B5AC2">
      <w:pPr>
        <w:pStyle w:val="10"/>
        <w:rPr>
          <w:rFonts w:asciiTheme="minorHAnsi" w:eastAsiaTheme="minorEastAsia" w:hAnsiTheme="minorHAnsi" w:cstheme="minorBidi"/>
          <w:iCs w:val="0"/>
          <w:kern w:val="2"/>
          <w:szCs w:val="24"/>
          <w:lang w:eastAsia="ru-RU"/>
          <w14:ligatures w14:val="standardContextual"/>
        </w:rPr>
      </w:pPr>
      <w:hyperlink w:anchor="_Toc228363806" w:history="1">
        <w:r w:rsidRPr="00E85F74">
          <w:rPr>
            <w:rStyle w:val="afd"/>
          </w:rPr>
          <w:t>ЗАКЛЮЧЕНИЕ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_Toc228363806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A2EB9">
          <w:rPr>
            <w:webHidden/>
          </w:rPr>
          <w:t>52</w:t>
        </w:r>
        <w:r>
          <w:rPr>
            <w:webHidden/>
          </w:rPr>
          <w:fldChar w:fldCharType="end"/>
        </w:r>
      </w:hyperlink>
    </w:p>
    <w:p w14:paraId="28C6B42A" w14:textId="74F97B15" w:rsidR="008B5AC2" w:rsidRDefault="008B5AC2">
      <w:pPr>
        <w:pStyle w:val="10"/>
        <w:rPr>
          <w:rFonts w:asciiTheme="minorHAnsi" w:eastAsiaTheme="minorEastAsia" w:hAnsiTheme="minorHAnsi" w:cstheme="minorBidi"/>
          <w:iCs w:val="0"/>
          <w:kern w:val="2"/>
          <w:szCs w:val="24"/>
          <w:lang w:eastAsia="ru-RU"/>
          <w14:ligatures w14:val="standardContextual"/>
        </w:rPr>
      </w:pPr>
      <w:hyperlink w:anchor="_Toc228363807" w:history="1">
        <w:r w:rsidRPr="00E85F74">
          <w:rPr>
            <w:rStyle w:val="afd"/>
          </w:rPr>
          <w:t>СПИСОК ИСПОЛЬЗОВАННЫХ ИСТОЧНИКОВ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_Toc228363807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A2EB9">
          <w:rPr>
            <w:webHidden/>
          </w:rPr>
          <w:t>53</w:t>
        </w:r>
        <w:r>
          <w:rPr>
            <w:webHidden/>
          </w:rPr>
          <w:fldChar w:fldCharType="end"/>
        </w:r>
      </w:hyperlink>
    </w:p>
    <w:p w14:paraId="79BB455E" w14:textId="69FA6EA5" w:rsidR="00083541" w:rsidRDefault="00026634" w:rsidP="00A04738">
      <w:pPr>
        <w:pStyle w:val="13"/>
      </w:pPr>
      <w:r>
        <w:rPr>
          <w:rFonts w:eastAsia="SimSun"/>
          <w:iCs/>
          <w:caps/>
          <w:noProof/>
          <w:kern w:val="32"/>
          <w:szCs w:val="22"/>
          <w:lang w:eastAsia="zh-CN"/>
        </w:rPr>
        <w:lastRenderedPageBreak/>
        <w:fldChar w:fldCharType="end"/>
      </w:r>
      <w:bookmarkStart w:id="15" w:name="_Toc228363775"/>
      <w:r w:rsidR="00226547">
        <w:t>ВВЕДЕНИЕ</w:t>
      </w:r>
      <w:bookmarkEnd w:id="15"/>
    </w:p>
    <w:p w14:paraId="2DA19D1E" w14:textId="101D299B" w:rsidR="00773D7E" w:rsidRDefault="00773D7E" w:rsidP="00773D7E">
      <w:pPr>
        <w:tabs>
          <w:tab w:val="left" w:pos="2880"/>
        </w:tabs>
      </w:pPr>
      <w:r>
        <w:t xml:space="preserve">Общественный транспорт является важным элементом транспортной системы города и городской среды в целом и может оказывать существенное воздействие на функционирование и облик города. Эффективно работающая система общественного транспорта позволяет ему выступать в качестве альтернативы личным автомобилям, что способствует более рациональному использованию городских территорий, сдерживает процесс субурбанизации и </w:t>
      </w:r>
      <w:r w:rsidR="008A048D">
        <w:t>обеспечивает</w:t>
      </w:r>
      <w:r>
        <w:t xml:space="preserve"> развити</w:t>
      </w:r>
      <w:r w:rsidR="008A048D">
        <w:t>е</w:t>
      </w:r>
      <w:r>
        <w:t xml:space="preserve"> центральных районов, повышает транспортную мобильность горожан, снижает стресс и повышает качество жизни, улучшает доступность городских сервисов, способствует экономическому росту и улучшению экологической обстановки </w:t>
      </w:r>
      <w:sdt>
        <w:sdtPr>
          <w:id w:val="469478091"/>
          <w:citation/>
        </w:sdtPr>
        <w:sdtContent>
          <w:r>
            <w:fldChar w:fldCharType="begin"/>
          </w:r>
          <w:r>
            <w:instrText xml:space="preserve"> CITATION Вуч11 \l 1049  \m Jar62 \m Тро13</w:instrText>
          </w:r>
          <w:r>
            <w:fldChar w:fldCharType="separate"/>
          </w:r>
          <w:r>
            <w:rPr>
              <w:noProof/>
            </w:rPr>
            <w:t>[1, 2, 3]</w:t>
          </w:r>
          <w:r>
            <w:fldChar w:fldCharType="end"/>
          </w:r>
        </w:sdtContent>
      </w:sdt>
      <w:r>
        <w:t xml:space="preserve">. Совершенствование системы общественного транспорта отвечает актуальным потребностям городского развития и соответствует стратегическим целям транспортных политик множества стран мира, в том числе Российской Федерации </w:t>
      </w:r>
      <w:sdt>
        <w:sdtPr>
          <w:id w:val="1994141913"/>
          <w:citation/>
        </w:sdtPr>
        <w:sdtContent>
          <w:r>
            <w:fldChar w:fldCharType="begin"/>
          </w:r>
          <w:r>
            <w:instrText xml:space="preserve"> CITATION РФТра \l 1049  \m Mor231</w:instrText>
          </w:r>
          <w:r>
            <w:fldChar w:fldCharType="separate"/>
          </w:r>
          <w:r>
            <w:rPr>
              <w:noProof/>
            </w:rPr>
            <w:t>[4, 5]</w:t>
          </w:r>
          <w:r>
            <w:fldChar w:fldCharType="end"/>
          </w:r>
        </w:sdtContent>
      </w:sdt>
      <w:r>
        <w:t>.</w:t>
      </w:r>
    </w:p>
    <w:p w14:paraId="4C42FB1C" w14:textId="425BD835" w:rsidR="005E6933" w:rsidRDefault="00773D7E" w:rsidP="00773D7E">
      <w:pPr>
        <w:tabs>
          <w:tab w:val="left" w:pos="2880"/>
        </w:tabs>
      </w:pPr>
      <w:r>
        <w:t xml:space="preserve">Для достижения этих целей система общественного транспорта должна эффективно выполнять свои функции, выступая быстрым, надежным и доступным способом перемещения по городу, а также комфортной, безопасной и экономной альтернативой личным автомобилям. </w:t>
      </w:r>
      <w:r w:rsidR="005E6933">
        <w:t>В частности, важным критерием качества и эффективности является влияние системы общественного транспорта на доступность территорий в городе, которая характеризует возможность быстро и удобно перемещаться между ними.</w:t>
      </w:r>
    </w:p>
    <w:p w14:paraId="31319077" w14:textId="2BEA6FBD" w:rsidR="005E6933" w:rsidRDefault="00773D7E" w:rsidP="00773D7E">
      <w:pPr>
        <w:tabs>
          <w:tab w:val="left" w:pos="2880"/>
        </w:tabs>
      </w:pPr>
      <w:r>
        <w:t>При этом критерии, при которых сеть можно считать оптимальной</w:t>
      </w:r>
      <w:r w:rsidR="005E6933">
        <w:t>,</w:t>
      </w:r>
      <w:r>
        <w:t xml:space="preserve"> могут значительно отличаться или </w:t>
      </w:r>
      <w:r w:rsidRPr="00C67533">
        <w:t>даже противоречить друг другу</w:t>
      </w:r>
      <w:r>
        <w:t>, поэтому при их определении должны учитываться приоритеты развития транспортной системы и города. Общественный транспорт должен обслуживать как можно больше пассажиров и позволять им перемещаться откуда угодно и куда угодно, что требует большого числа направлений и частых остановок. С другой стороны, он должен обслуживать направления с высоким спросом как можно быстрее. В ситуации, где бюджет транспортной системы и её пропускная способность ограничены, невозможно достичь обе</w:t>
      </w:r>
      <w:r w:rsidR="00D46EF0">
        <w:t xml:space="preserve">их </w:t>
      </w:r>
      <w:r>
        <w:t>цел</w:t>
      </w:r>
      <w:r w:rsidR="00D46EF0">
        <w:t>ей</w:t>
      </w:r>
      <w:r>
        <w:t xml:space="preserve"> одновременно. </w:t>
      </w:r>
      <w:r w:rsidR="005E6933">
        <w:t>В результате, планирование маршрутов общественного транспорта является задачей многокритериальной оптимизации, где необходимо найти оптимальное компромиссное решение с учетом противоречащих критериев.</w:t>
      </w:r>
    </w:p>
    <w:p w14:paraId="77489F70" w14:textId="70555E45" w:rsidR="00EF3E3D" w:rsidRDefault="00501BF6" w:rsidP="00773D7E">
      <w:pPr>
        <w:tabs>
          <w:tab w:val="left" w:pos="2880"/>
        </w:tabs>
      </w:pPr>
      <w:r>
        <w:t>С</w:t>
      </w:r>
      <w:r w:rsidR="00773D7E">
        <w:t xml:space="preserve">уществует множество других факторов, которые </w:t>
      </w:r>
      <w:r>
        <w:t xml:space="preserve">также могут повлиять </w:t>
      </w:r>
      <w:r w:rsidR="00773D7E">
        <w:t>на качество транспортной системы: влияние исторически сложившихся способов перемещения, взаимодействие между различными видами транспорта, комфорт пассажиров и</w:t>
      </w:r>
      <w:r w:rsidR="00EF3E3D">
        <w:t xml:space="preserve"> другие</w:t>
      </w:r>
      <w:r w:rsidR="00773D7E">
        <w:t>.</w:t>
      </w:r>
      <w:r w:rsidR="00EF3E3D">
        <w:t xml:space="preserve"> Необходимость рассмотрения всех этих факторов в совокупности с большим количеством возможных конфигураций делают практически невозможным полный перебор вариантов и </w:t>
      </w:r>
      <w:r w:rsidR="00EF3E3D">
        <w:lastRenderedPageBreak/>
        <w:t>существенно усложняет поиск сбалансированного решения.</w:t>
      </w:r>
      <w:r w:rsidR="00773D7E">
        <w:t xml:space="preserve"> В </w:t>
      </w:r>
      <w:r w:rsidR="00EF3E3D">
        <w:t xml:space="preserve">связи с этим </w:t>
      </w:r>
      <w:r w:rsidR="0008490D">
        <w:t>экспертны</w:t>
      </w:r>
      <w:r w:rsidR="00EF3E3D">
        <w:t>е</w:t>
      </w:r>
      <w:r w:rsidR="00773D7E">
        <w:t xml:space="preserve"> метод</w:t>
      </w:r>
      <w:r w:rsidR="00EF3E3D">
        <w:t>ы</w:t>
      </w:r>
      <w:r w:rsidR="00773D7E">
        <w:t xml:space="preserve"> планирования</w:t>
      </w:r>
      <w:r w:rsidR="00EF3E3D">
        <w:t xml:space="preserve"> маршрутов</w:t>
      </w:r>
      <w:r w:rsidR="00773D7E">
        <w:t xml:space="preserve">, </w:t>
      </w:r>
      <w:r w:rsidR="00EF3E3D">
        <w:t xml:space="preserve">основанные на </w:t>
      </w:r>
      <w:r w:rsidR="00773D7E">
        <w:t>ручно</w:t>
      </w:r>
      <w:r w:rsidR="00EF3E3D">
        <w:t>м</w:t>
      </w:r>
      <w:r w:rsidR="00773D7E">
        <w:t xml:space="preserve"> расчет</w:t>
      </w:r>
      <w:r w:rsidR="00EF3E3D">
        <w:t>е</w:t>
      </w:r>
      <w:r w:rsidR="00773D7E">
        <w:t xml:space="preserve"> показателей, построени</w:t>
      </w:r>
      <w:r w:rsidR="00EF3E3D">
        <w:t>и</w:t>
      </w:r>
      <w:r w:rsidR="00773D7E">
        <w:t xml:space="preserve"> и корректировк</w:t>
      </w:r>
      <w:r w:rsidR="00EC5A92">
        <w:t>е</w:t>
      </w:r>
      <w:r w:rsidR="00773D7E">
        <w:t xml:space="preserve"> маршрутов, </w:t>
      </w:r>
      <w:r w:rsidR="00EF3E3D">
        <w:t xml:space="preserve">оказываются </w:t>
      </w:r>
      <w:proofErr w:type="spellStart"/>
      <w:r w:rsidR="00EF3E3D">
        <w:t>времязатратным</w:t>
      </w:r>
      <w:r w:rsidR="00EC5A92">
        <w:t>и</w:t>
      </w:r>
      <w:proofErr w:type="spellEnd"/>
      <w:r w:rsidR="00EF3E3D">
        <w:t>, трудоемкими и ограниченными в возможности поиска наилучшего варианта.</w:t>
      </w:r>
    </w:p>
    <w:p w14:paraId="2B1DB318" w14:textId="678AE51D" w:rsidR="00773D7E" w:rsidRDefault="00773D7E" w:rsidP="00773D7E">
      <w:pPr>
        <w:tabs>
          <w:tab w:val="left" w:pos="2880"/>
        </w:tabs>
      </w:pPr>
      <w:r>
        <w:t>Для того, чтобы находить оптимальное и сбалансированное решение задачи планирования маршрутной</w:t>
      </w:r>
      <w:r w:rsidR="004A5719">
        <w:t xml:space="preserve"> сети</w:t>
      </w:r>
      <w:r>
        <w:t xml:space="preserve"> за приемлемое время, необходимо автоматизировать процесс путем создания математических моделей и алгоритмов, которые позволят генерировать маршруты общественного транспорта с учетом всех необходимых ограничений и целей.</w:t>
      </w:r>
    </w:p>
    <w:p w14:paraId="2D6C70CB" w14:textId="034F7EFF" w:rsidR="00773D7E" w:rsidRDefault="00773D7E" w:rsidP="00773D7E">
      <w:r>
        <w:t xml:space="preserve">Основной целью данной работы является повышение эффективности планирования транспортной системы города за счет применения автоматизированных методов </w:t>
      </w:r>
      <w:r w:rsidR="00467B4A">
        <w:t>формирования</w:t>
      </w:r>
      <w:r>
        <w:t xml:space="preserve"> маршрутов общественного транспорта с учетом влияния на транспортную связность территорий города.</w:t>
      </w:r>
      <w:r w:rsidR="00DE582B">
        <w:t xml:space="preserve"> </w:t>
      </w:r>
    </w:p>
    <w:p w14:paraId="342FE3C1" w14:textId="02ED8517" w:rsidR="00773D7E" w:rsidRDefault="00773D7E" w:rsidP="00773D7E">
      <w:r w:rsidRPr="0077630D">
        <w:t xml:space="preserve">Для достижения данной цели </w:t>
      </w:r>
      <w:r w:rsidR="00DE582B">
        <w:t xml:space="preserve">была поставлена задача реализовать алгоритм генерации сети маршрутов общественного транспорта, решающий задачу многокритериальной оптимизации, где одним из критериев является влияние маршрутной сети на транспортную </w:t>
      </w:r>
      <w:r w:rsidR="002436E0">
        <w:t>связность</w:t>
      </w:r>
      <w:r w:rsidR="00DE582B">
        <w:t xml:space="preserve"> рассматриваемой территории. Б</w:t>
      </w:r>
      <w:r w:rsidRPr="0077630D">
        <w:t xml:space="preserve">ыли </w:t>
      </w:r>
      <w:r w:rsidR="00DE582B">
        <w:t xml:space="preserve">выделены </w:t>
      </w:r>
      <w:r w:rsidRPr="0077630D">
        <w:t xml:space="preserve">следующие </w:t>
      </w:r>
      <w:r w:rsidR="00DE582B">
        <w:t>под</w:t>
      </w:r>
      <w:r w:rsidRPr="0077630D">
        <w:t>задачи:</w:t>
      </w:r>
    </w:p>
    <w:p w14:paraId="3A4242DA" w14:textId="77777777" w:rsidR="005E3E71" w:rsidRPr="0077630D" w:rsidRDefault="005E3E71" w:rsidP="005E3E71">
      <w:pPr>
        <w:pStyle w:val="af0"/>
        <w:numPr>
          <w:ilvl w:val="0"/>
          <w:numId w:val="1"/>
        </w:numPr>
        <w:ind w:left="0" w:firstLine="709"/>
      </w:pPr>
      <w:r w:rsidRPr="0077630D">
        <w:t>Проанализировать существующие методы планирования маршрут</w:t>
      </w:r>
      <w:r>
        <w:t>ных сетей</w:t>
      </w:r>
      <w:r w:rsidRPr="0077630D">
        <w:t>;</w:t>
      </w:r>
    </w:p>
    <w:p w14:paraId="1B0B83C2" w14:textId="481B1A98" w:rsidR="005E3E71" w:rsidRPr="0077630D" w:rsidRDefault="005E3E71" w:rsidP="005E3E71">
      <w:pPr>
        <w:pStyle w:val="af0"/>
        <w:numPr>
          <w:ilvl w:val="0"/>
          <w:numId w:val="1"/>
        </w:numPr>
        <w:ind w:left="0" w:firstLine="709"/>
      </w:pPr>
      <w:r w:rsidRPr="0077630D">
        <w:t xml:space="preserve">Предложить </w:t>
      </w:r>
      <w:r w:rsidR="003706AE">
        <w:t xml:space="preserve">и реализовать </w:t>
      </w:r>
      <w:r w:rsidRPr="0077630D">
        <w:t>метод планирования, целевой функцией которого является максимизация транспортной доступности в городе;</w:t>
      </w:r>
    </w:p>
    <w:p w14:paraId="5663FDC1" w14:textId="6C5AB715" w:rsidR="00100515" w:rsidRDefault="005E3E71" w:rsidP="003706AE">
      <w:pPr>
        <w:pStyle w:val="af0"/>
        <w:numPr>
          <w:ilvl w:val="0"/>
          <w:numId w:val="1"/>
        </w:numPr>
        <w:ind w:left="0" w:firstLine="709"/>
      </w:pPr>
      <w:r w:rsidRPr="0077630D">
        <w:t>Собрать и подготовить данные</w:t>
      </w:r>
      <w:r w:rsidR="003706AE">
        <w:t xml:space="preserve"> и провести вычислительные эксперименты</w:t>
      </w:r>
      <w:r w:rsidR="007766A9">
        <w:t>;</w:t>
      </w:r>
    </w:p>
    <w:p w14:paraId="67F7A3D9" w14:textId="6DD0B7B3" w:rsidR="006F440B" w:rsidRPr="0077630D" w:rsidRDefault="00100515" w:rsidP="00100515">
      <w:pPr>
        <w:pStyle w:val="af0"/>
        <w:numPr>
          <w:ilvl w:val="0"/>
          <w:numId w:val="1"/>
        </w:numPr>
        <w:ind w:left="0" w:firstLine="709"/>
      </w:pPr>
      <w:r>
        <w:t>Оценить результаты работы алгоритма</w:t>
      </w:r>
      <w:r w:rsidR="00773D7E">
        <w:t xml:space="preserve"> на синтетических </w:t>
      </w:r>
      <w:r w:rsidR="005E3E71">
        <w:t>и</w:t>
      </w:r>
      <w:r w:rsidR="00773D7E">
        <w:t xml:space="preserve"> реальных данных</w:t>
      </w:r>
      <w:r>
        <w:t>.</w:t>
      </w:r>
    </w:p>
    <w:p w14:paraId="3E1102B5" w14:textId="77777777" w:rsidR="00773D7E" w:rsidRPr="00773D7E" w:rsidRDefault="00773D7E" w:rsidP="00773D7E"/>
    <w:p w14:paraId="4F50C00A" w14:textId="77777777" w:rsidR="00934A42" w:rsidRDefault="00934A42" w:rsidP="00934A42">
      <w:pPr>
        <w:pStyle w:val="1"/>
      </w:pPr>
      <w:bookmarkStart w:id="16" w:name="_Toc208521943"/>
      <w:bookmarkStart w:id="17" w:name="_Toc228363776"/>
      <w:r>
        <w:lastRenderedPageBreak/>
        <w:t>Обзор предметной области</w:t>
      </w:r>
      <w:bookmarkEnd w:id="16"/>
      <w:bookmarkEnd w:id="17"/>
    </w:p>
    <w:p w14:paraId="67E41B91" w14:textId="2A27EF30" w:rsidR="00934A42" w:rsidRDefault="00934A42" w:rsidP="00934A42">
      <w:r w:rsidRPr="002904FE">
        <w:t>Транспортная система</w:t>
      </w:r>
      <w:r w:rsidR="00512A42">
        <w:t xml:space="preserve"> </w:t>
      </w:r>
      <w:r w:rsidR="005130B6">
        <w:t>–</w:t>
      </w:r>
      <w:r w:rsidR="00512A42">
        <w:t xml:space="preserve"> </w:t>
      </w:r>
      <w:r w:rsidRPr="002904FE">
        <w:t xml:space="preserve">система, объединяющая объекты, субъекты и средства транспортного комплекса при помощи технологий осуществления перевозок и управления ими, а также заданных нормативно-правовых условий их функционирования </w:t>
      </w:r>
      <w:sdt>
        <w:sdtPr>
          <w:rPr>
            <w:bCs w:val="0"/>
          </w:rPr>
          <w:id w:val="-1216650909"/>
          <w:citation/>
        </w:sdtPr>
        <w:sdtContent>
          <w:r>
            <w:rPr>
              <w:bCs w:val="0"/>
            </w:rPr>
            <w:fldChar w:fldCharType="begin"/>
          </w:r>
          <w:r>
            <w:instrText xml:space="preserve">CITATION РФТра \l 1049 </w:instrText>
          </w:r>
          <w:r>
            <w:rPr>
              <w:bCs w:val="0"/>
            </w:rPr>
            <w:fldChar w:fldCharType="separate"/>
          </w:r>
          <w:r>
            <w:rPr>
              <w:noProof/>
            </w:rPr>
            <w:t>[4]</w:t>
          </w:r>
          <w:r>
            <w:rPr>
              <w:bCs w:val="0"/>
            </w:rPr>
            <w:fldChar w:fldCharType="end"/>
          </w:r>
        </w:sdtContent>
      </w:sdt>
      <w:r w:rsidRPr="002904FE">
        <w:t>.</w:t>
      </w:r>
      <w:r>
        <w:t xml:space="preserve"> </w:t>
      </w:r>
      <w:r w:rsidRPr="00365DFC">
        <w:t>Транспортная система</w:t>
      </w:r>
      <w:r>
        <w:t xml:space="preserve"> города</w:t>
      </w:r>
      <w:r w:rsidRPr="00365DFC">
        <w:t xml:space="preserve"> является неотъемлемой частью городской среды, во многом определяющей качество среды обитания, стиль жизни и перемещения людей в пределах города, агломерации и региона. Доступ к транспортным услугам определяет качество жизни</w:t>
      </w:r>
      <w:r>
        <w:t xml:space="preserve"> горожан</w:t>
      </w:r>
      <w:r w:rsidRPr="00365DFC">
        <w:t xml:space="preserve">, эффективность развития производства, бизнеса и социальной сферы, в то время как недостаточно хорошее развитие транспортной системы может накладывать ограничения на рост экономики </w:t>
      </w:r>
      <w:sdt>
        <w:sdtPr>
          <w:id w:val="-1642331753"/>
          <w:citation/>
        </w:sdtPr>
        <w:sdtContent>
          <w:r w:rsidRPr="00365DFC">
            <w:fldChar w:fldCharType="begin"/>
          </w:r>
          <w:r w:rsidRPr="00365DFC">
            <w:instrText xml:space="preserve"> CITATION Саф19 \l 1049 </w:instrText>
          </w:r>
          <w:r w:rsidRPr="00365DFC">
            <w:fldChar w:fldCharType="separate"/>
          </w:r>
          <w:r>
            <w:rPr>
              <w:noProof/>
            </w:rPr>
            <w:t>[6]</w:t>
          </w:r>
          <w:r w:rsidRPr="00365DFC">
            <w:fldChar w:fldCharType="end"/>
          </w:r>
        </w:sdtContent>
      </w:sdt>
      <w:r w:rsidRPr="00365DFC">
        <w:t xml:space="preserve">. </w:t>
      </w:r>
    </w:p>
    <w:p w14:paraId="35028502" w14:textId="77777777" w:rsidR="00934A42" w:rsidRDefault="00934A42" w:rsidP="00934A42">
      <w:r>
        <w:t xml:space="preserve">Одной из важных частей транспортной системы города является общественный транспорт. Можно выделить две основные категории его пользователей. </w:t>
      </w:r>
    </w:p>
    <w:p w14:paraId="3CB576D1" w14:textId="771CC3A8" w:rsidR="00934A42" w:rsidRDefault="00934A42" w:rsidP="00934A42">
      <w:pPr>
        <w:tabs>
          <w:tab w:val="center" w:pos="5032"/>
        </w:tabs>
      </w:pPr>
      <w:r>
        <w:t>Первая категория – люди, которые не могут водить автомобиль самостоятельно: дети и подростки, пожилые люди и инвалиды, а также люди</w:t>
      </w:r>
      <w:r>
        <w:tab/>
      </w:r>
      <w:r w:rsidR="007766A9">
        <w:t xml:space="preserve">, </w:t>
      </w:r>
      <w:r>
        <w:t>у которых нет водительских прав или личного автомобиля. Для этой категории пользователей общественный транспорт является основным способом самостоятельно перемещаться по городу, таким образом выполняя важную социальную функцию.</w:t>
      </w:r>
    </w:p>
    <w:p w14:paraId="189C08A5" w14:textId="4B4CBE17" w:rsidR="00934A42" w:rsidRDefault="00934A42" w:rsidP="00934A42">
      <w:pPr>
        <w:tabs>
          <w:tab w:val="center" w:pos="5032"/>
        </w:tabs>
      </w:pPr>
      <w:r>
        <w:t>Вторая категория пользователей общественного транспорта – люди, у которых есть возможность пользоваться личным автомобилем, но которые могут предпочесть ему общественный транспорт. А</w:t>
      </w:r>
      <w:r w:rsidRPr="00365DFC">
        <w:t xml:space="preserve">ктивное использование общественного транспорта </w:t>
      </w:r>
      <w:r>
        <w:t>вместо личного автомобиля дает ряд преимуществ как для отдельных пользователей, так и для города в целом.</w:t>
      </w:r>
      <w:r w:rsidRPr="00365DFC">
        <w:t xml:space="preserve"> Человек, едущий на общественном транспорте, занимает гораздо меньше пространства на дороге, чем человек, едущий на личном автомобиле</w:t>
      </w:r>
      <w:r>
        <w:t xml:space="preserve">, следовательно использование </w:t>
      </w:r>
      <w:r w:rsidRPr="00365DFC">
        <w:t xml:space="preserve">общественного транспорта позволяет сократить количество и серьезность пробок, тем самым повышая мобильность людей в городе и снижая количество стресса. </w:t>
      </w:r>
      <w:r>
        <w:t>Снижение необходимой площади дорог и парковочных мест за счет уменьшения количества личных автомобилей дает возможность для более рационального использования территории, позволяет сократить расходы на инфраструктуру и сделать среду более комфортной для пешеходов.</w:t>
      </w:r>
      <w:r w:rsidR="00467B4A">
        <w:t xml:space="preserve"> </w:t>
      </w:r>
      <w:r>
        <w:t>Помимо этого, при перевозке большего количеств</w:t>
      </w:r>
      <w:r w:rsidR="008F386A">
        <w:t>а</w:t>
      </w:r>
      <w:r>
        <w:t xml:space="preserve"> людей на одном транспортном средстве </w:t>
      </w:r>
      <w:r w:rsidRPr="00365DFC">
        <w:t>снижает</w:t>
      </w:r>
      <w:r>
        <w:t>ся</w:t>
      </w:r>
      <w:r w:rsidRPr="00365DFC">
        <w:t xml:space="preserve"> </w:t>
      </w:r>
      <w:r>
        <w:t xml:space="preserve">уровень шума, </w:t>
      </w:r>
      <w:r w:rsidRPr="00365DFC">
        <w:t xml:space="preserve">потребление энергии и негативный эффект, оказываемый на окружающую среду </w:t>
      </w:r>
      <w:sdt>
        <w:sdtPr>
          <w:id w:val="782536950"/>
          <w:citation/>
        </w:sdtPr>
        <w:sdtContent>
          <w:r w:rsidRPr="00365DFC">
            <w:fldChar w:fldCharType="begin"/>
          </w:r>
          <w:r w:rsidRPr="00365DFC">
            <w:instrText xml:space="preserve"> CITATION Вуч11 \l 1049 </w:instrText>
          </w:r>
          <w:r>
            <w:instrText xml:space="preserve"> \m Тро13</w:instrText>
          </w:r>
          <w:r w:rsidRPr="00365DFC">
            <w:fldChar w:fldCharType="separate"/>
          </w:r>
          <w:r>
            <w:rPr>
              <w:noProof/>
            </w:rPr>
            <w:t>[1, 3]</w:t>
          </w:r>
          <w:r w:rsidRPr="00365DFC">
            <w:fldChar w:fldCharType="end"/>
          </w:r>
        </w:sdtContent>
      </w:sdt>
      <w:r w:rsidRPr="00365DFC">
        <w:t>.</w:t>
      </w:r>
    </w:p>
    <w:p w14:paraId="350457D1" w14:textId="6139D0F5" w:rsidR="00934A42" w:rsidRDefault="00934A42" w:rsidP="00934A42">
      <w:r w:rsidRPr="00365DFC">
        <w:t>Для того, чтобы общественный транспорт активно использовался горожанами</w:t>
      </w:r>
      <w:r>
        <w:t xml:space="preserve"> и являлся привлекательной альтернативой личному</w:t>
      </w:r>
      <w:r w:rsidRPr="00365DFC">
        <w:t>, он должен быть конкурентоспособным и отвечать запросам пассажиров. Существует ряд критериев, по которым пассажиры оценивают качество и полезность системы общественного транспорта</w:t>
      </w:r>
      <w:r>
        <w:t xml:space="preserve">: наличие остановок </w:t>
      </w:r>
      <w:r>
        <w:lastRenderedPageBreak/>
        <w:t xml:space="preserve">общественного транспорта в нужных им местах, частота и расписание нужного транспорта, время ожидания транспорта на остановке и при пересадке, время в поездке, комфорт, безопасность и надежность </w:t>
      </w:r>
      <w:sdt>
        <w:sdtPr>
          <w:id w:val="-600025812"/>
          <w:citation/>
        </w:sdtPr>
        <w:sdtContent>
          <w:r>
            <w:fldChar w:fldCharType="begin"/>
          </w:r>
          <w:r>
            <w:instrText xml:space="preserve">CITATION Jar62 \l 1049 </w:instrText>
          </w:r>
          <w:r>
            <w:fldChar w:fldCharType="separate"/>
          </w:r>
          <w:r>
            <w:rPr>
              <w:noProof/>
            </w:rPr>
            <w:t>[2]</w:t>
          </w:r>
          <w:r>
            <w:fldChar w:fldCharType="end"/>
          </w:r>
        </w:sdtContent>
      </w:sdt>
      <w:r w:rsidRPr="00365DFC">
        <w:t xml:space="preserve">. </w:t>
      </w:r>
    </w:p>
    <w:p w14:paraId="02A9B769" w14:textId="0AFBCAA7" w:rsidR="00934A42" w:rsidRDefault="00934A42" w:rsidP="00934A42">
      <w:r>
        <w:t>Среди этих условий особо важными являются наличие транспорта из одной точки в другую, и время, которое уйдет на ожидание и перемещение. Помимо</w:t>
      </w:r>
      <w:r w:rsidR="00641DE9">
        <w:t xml:space="preserve"> самого</w:t>
      </w:r>
      <w:r>
        <w:t xml:space="preserve"> наличия маршрута, большое значение играет его прямолинейность, так как от нее зависит продолжительность поездки и удобство использования общественного транспорта для её совершения. Если путь на </w:t>
      </w:r>
      <w:r w:rsidRPr="004624CF">
        <w:t>общественно</w:t>
      </w:r>
      <w:r>
        <w:t>м</w:t>
      </w:r>
      <w:r w:rsidRPr="004624CF">
        <w:t xml:space="preserve"> транспорт</w:t>
      </w:r>
      <w:r>
        <w:t>е</w:t>
      </w:r>
      <w:r w:rsidRPr="004624CF">
        <w:t xml:space="preserve"> между двумя точками существенно уступает по продолжительности </w:t>
      </w:r>
      <w:r>
        <w:t>поездке на автомобиле</w:t>
      </w:r>
      <w:r w:rsidRPr="004624CF">
        <w:t xml:space="preserve">, </w:t>
      </w:r>
      <w:r>
        <w:t xml:space="preserve">потенциальные </w:t>
      </w:r>
      <w:r w:rsidRPr="004624CF">
        <w:t>пассажиры с высокой вероятностью предпочтут использование личного</w:t>
      </w:r>
      <w:r>
        <w:t xml:space="preserve"> транспорта</w:t>
      </w:r>
      <w:r w:rsidRPr="004624CF">
        <w:t>.</w:t>
      </w:r>
    </w:p>
    <w:p w14:paraId="43EDD963" w14:textId="59548A74" w:rsidR="00934A42" w:rsidRDefault="00934A42" w:rsidP="00934A42">
      <w:r>
        <w:t>Кроме времени, необходимого непосредственно на перемещение между двумя остановками, при использовании общественного транспорта большое значение имеет время, необходимое на то, чтобы дойти от и до остановки общественного транспорта и время ожидания транспорта на остановке. Первое определяется расположением и частотой остановок, второе – частотой хождения транспорта между нужными точками. Если при поездке необходимо совершить пересадку между различными маршрутами или видами общественного транспорта – влияние этих факторов становится еще больше.</w:t>
      </w:r>
      <w:r w:rsidRPr="00B73F59">
        <w:t xml:space="preserve"> </w:t>
      </w:r>
      <w:r>
        <w:t xml:space="preserve">Длительное ожидание транспорта и долгие поездки также снижают комфорт пассажиров и, тем самым, привлекательность общественного транспорта </w:t>
      </w:r>
      <w:sdt>
        <w:sdtPr>
          <w:id w:val="1030146260"/>
          <w:citation/>
        </w:sdtPr>
        <w:sdtContent>
          <w:r>
            <w:fldChar w:fldCharType="begin"/>
          </w:r>
          <w:r>
            <w:instrText xml:space="preserve">CITATION Jar62 \l 1049 </w:instrText>
          </w:r>
          <w:r>
            <w:fldChar w:fldCharType="separate"/>
          </w:r>
          <w:r>
            <w:rPr>
              <w:noProof/>
            </w:rPr>
            <w:t>[2]</w:t>
          </w:r>
          <w:r>
            <w:fldChar w:fldCharType="end"/>
          </w:r>
        </w:sdtContent>
      </w:sdt>
      <w:r>
        <w:t>.</w:t>
      </w:r>
    </w:p>
    <w:p w14:paraId="16B9852F" w14:textId="4DDC4D10" w:rsidR="00934A42" w:rsidRDefault="00934A42" w:rsidP="00934A42">
      <w:r>
        <w:t xml:space="preserve">Возможность доехать </w:t>
      </w:r>
      <w:proofErr w:type="spellStart"/>
      <w:r>
        <w:t>куда</w:t>
      </w:r>
      <w:r w:rsidR="005130B6">
        <w:t>ё</w:t>
      </w:r>
      <w:r>
        <w:t>либо</w:t>
      </w:r>
      <w:proofErr w:type="spellEnd"/>
      <w:r>
        <w:t xml:space="preserve"> и то, насколько быстро и просто это можно сделать</w:t>
      </w:r>
      <w:r w:rsidR="00AF736A">
        <w:t>,</w:t>
      </w:r>
      <w:r>
        <w:t xml:space="preserve"> напрямую влияет на транспортную связность территорий города. Транспортная связность – показатель, отражающий, насколько разные части города связаны друг с другом и насколько связи между ними эффективны. </w:t>
      </w:r>
    </w:p>
    <w:p w14:paraId="66371ADD" w14:textId="77777777" w:rsidR="00934A42" w:rsidRPr="004D7C8B" w:rsidRDefault="00934A42" w:rsidP="00934A42">
      <w:r>
        <w:t>Транспортная связность территорий города напрямую зависит от совокупности маршрутов общественного транспорта, то есть маршрутной сети города, а также от его расписания или частоты хождения</w:t>
      </w:r>
      <w:r w:rsidRPr="00365DFC">
        <w:t>.</w:t>
      </w:r>
      <w:r>
        <w:t xml:space="preserve"> В случае, если в городе или на отдельной его территории еще нет сети общественного транспорта, или если существующая маршрутная сеть устарела или не является эффективной по каким-либо другим причинам, возникает необходимость дополнить или изменить существующую сеть либо построить её с нуля. </w:t>
      </w:r>
    </w:p>
    <w:p w14:paraId="6B0E725D" w14:textId="32232EF0" w:rsidR="00934A42" w:rsidRDefault="00934A42" w:rsidP="00934A42">
      <w:r>
        <w:t>Вне зависимости от начальных условий, формирование новых маршрутов и сети общественного транспорта</w:t>
      </w:r>
      <w:r w:rsidR="005130B6">
        <w:t xml:space="preserve"> – </w:t>
      </w:r>
      <w:r>
        <w:t>сложная задача, при решении которой нужно учитывать большое количество факторов и ограничений, например:</w:t>
      </w:r>
    </w:p>
    <w:p w14:paraId="24465113" w14:textId="77777777" w:rsidR="00934A42" w:rsidRDefault="00934A42" w:rsidP="00934A42">
      <w:pPr>
        <w:pStyle w:val="af0"/>
        <w:numPr>
          <w:ilvl w:val="0"/>
          <w:numId w:val="1"/>
        </w:numPr>
        <w:ind w:left="0" w:firstLine="709"/>
      </w:pPr>
      <w:r>
        <w:t xml:space="preserve">существующая улично-дорожная сеть и инфраструктура общественного транспорта, их ограничения и ресурсы, </w:t>
      </w:r>
    </w:p>
    <w:p w14:paraId="38A0FFF9" w14:textId="77777777" w:rsidR="00934A42" w:rsidRDefault="00934A42" w:rsidP="00934A42">
      <w:pPr>
        <w:pStyle w:val="af0"/>
        <w:numPr>
          <w:ilvl w:val="0"/>
          <w:numId w:val="1"/>
        </w:numPr>
        <w:ind w:left="0" w:firstLine="709"/>
      </w:pPr>
      <w:r>
        <w:lastRenderedPageBreak/>
        <w:t xml:space="preserve">существующие маршруты и возможность пересадок между ними, их эффективность, </w:t>
      </w:r>
    </w:p>
    <w:p w14:paraId="1388C488" w14:textId="77777777" w:rsidR="00934A42" w:rsidRDefault="00934A42" w:rsidP="00934A42">
      <w:pPr>
        <w:pStyle w:val="af0"/>
        <w:numPr>
          <w:ilvl w:val="0"/>
          <w:numId w:val="1"/>
        </w:numPr>
        <w:ind w:left="0" w:firstLine="709"/>
      </w:pPr>
      <w:r>
        <w:t xml:space="preserve">спрос на транспорт в различных направлениях в целом, в определенное время (в часы пик в рабочие дни или по выходным), </w:t>
      </w:r>
    </w:p>
    <w:p w14:paraId="00E85D6B" w14:textId="77777777" w:rsidR="00934A42" w:rsidRDefault="00934A42" w:rsidP="00934A42">
      <w:pPr>
        <w:pStyle w:val="af0"/>
        <w:numPr>
          <w:ilvl w:val="0"/>
          <w:numId w:val="1"/>
        </w:numPr>
        <w:ind w:left="0" w:firstLine="709"/>
      </w:pPr>
      <w:r>
        <w:t xml:space="preserve">доступность остановок, </w:t>
      </w:r>
    </w:p>
    <w:p w14:paraId="6D547456" w14:textId="77777777" w:rsidR="00934A42" w:rsidRDefault="00934A42" w:rsidP="00934A42">
      <w:pPr>
        <w:pStyle w:val="af0"/>
        <w:numPr>
          <w:ilvl w:val="0"/>
          <w:numId w:val="1"/>
        </w:numPr>
        <w:ind w:left="0" w:firstLine="709"/>
      </w:pPr>
      <w:r>
        <w:t>эксплуатационные затраты на обслуживание маршрута,</w:t>
      </w:r>
    </w:p>
    <w:p w14:paraId="5BFFF65C" w14:textId="77777777" w:rsidR="00934A42" w:rsidRDefault="00934A42" w:rsidP="00934A42">
      <w:pPr>
        <w:pStyle w:val="af0"/>
        <w:numPr>
          <w:ilvl w:val="0"/>
          <w:numId w:val="1"/>
        </w:numPr>
        <w:ind w:left="0" w:firstLine="709"/>
      </w:pPr>
      <w:r>
        <w:t xml:space="preserve">и другие. </w:t>
      </w:r>
    </w:p>
    <w:p w14:paraId="059B1B31" w14:textId="77777777" w:rsidR="00934A42" w:rsidRDefault="00934A42" w:rsidP="00934A42">
      <w:r>
        <w:t xml:space="preserve">Эти особенности могут влиять как на возможность включить определенный маршрут в сеть общественного транспорта, так и на его целесообразность и качество. </w:t>
      </w:r>
    </w:p>
    <w:p w14:paraId="2A6ECC44" w14:textId="15B29375" w:rsidR="00934A42" w:rsidRDefault="00934A42" w:rsidP="00934A42">
      <w:r>
        <w:t>Даже при наличии всех этих факторов, существует несколько вариантов того, как может выглядеть итоговая маршрутная сеть: сколько маршрутов в нее входят, какие из них выбрать, какой вид транспорта должен по ним ходить и с какой частотой и так далее. Выбор этих показателей может значительно повлиять на характеристики итоговой сети: стоимость ее строительства и эксплуатации</w:t>
      </w:r>
      <w:r w:rsidR="00AF736A">
        <w:t>,</w:t>
      </w:r>
      <w:r>
        <w:t xml:space="preserve"> получаемый доход, количество пассажиров, которое она может обслужить, их комфорт, влияние сети на транспортную связность города. При этом, невозможно однозначно сказать, какую маршрутную сеть можно назвать хорошей или эффективной – в зависимости от приоритетов развития территории, цель планирования сети общественного транспорта может отличаться, соответственно отличаться будут и желаемые характеристики сети </w:t>
      </w:r>
      <w:sdt>
        <w:sdtPr>
          <w:id w:val="-55166751"/>
          <w:citation/>
        </w:sdtPr>
        <w:sdtContent>
          <w:r>
            <w:fldChar w:fldCharType="begin"/>
          </w:r>
          <w:r>
            <w:instrText>CITATION Jar62 \l 1049  \m Dur22</w:instrText>
          </w:r>
          <w:r>
            <w:fldChar w:fldCharType="separate"/>
          </w:r>
          <w:r>
            <w:rPr>
              <w:noProof/>
            </w:rPr>
            <w:t>[2, 7]</w:t>
          </w:r>
          <w:r>
            <w:fldChar w:fldCharType="end"/>
          </w:r>
        </w:sdtContent>
      </w:sdt>
      <w:r>
        <w:t xml:space="preserve">. </w:t>
      </w:r>
    </w:p>
    <w:p w14:paraId="2E8E0011" w14:textId="2F6AEABB" w:rsidR="00934A42" w:rsidRDefault="00934A42" w:rsidP="00BA4B9B">
      <w:r>
        <w:t>Таким образом, маршруты общественного транспорта должны планироваться с учетом приоритетов развития, характеристик маршрутной сети</w:t>
      </w:r>
      <w:r w:rsidR="00AF736A">
        <w:t xml:space="preserve">, особенностей </w:t>
      </w:r>
      <w:r>
        <w:t>территори</w:t>
      </w:r>
      <w:r w:rsidR="00AF736A">
        <w:t>и и существующей на ней инфраструктуры</w:t>
      </w:r>
      <w:r>
        <w:t xml:space="preserve">. Множество критериев и потенциальных вариантов, которые необходимо учитывать при построении маршрутной сети, делают эту задачу достаточно сложной, долгой и затратной в решении. </w:t>
      </w:r>
      <w:r w:rsidR="00501BF6">
        <w:t>Т</w:t>
      </w:r>
      <w:r>
        <w:t xml:space="preserve">ак как система общественного транспорта оказывает большое влияние на транспортную сеть и, следовательно, на развитие города, существует необходимость в методах, которые сделают планирование общественного транспорта максимально эффективным с точки зрения времени и качества результата. </w:t>
      </w:r>
    </w:p>
    <w:p w14:paraId="18A56139" w14:textId="77777777" w:rsidR="00934A42" w:rsidRDefault="00934A42" w:rsidP="00934A42">
      <w:pPr>
        <w:pStyle w:val="2"/>
      </w:pPr>
      <w:bookmarkStart w:id="18" w:name="_Toc208521944"/>
      <w:bookmarkStart w:id="19" w:name="_Toc228363777"/>
      <w:r>
        <w:t>Ограничения при формировании маршрутных сетей</w:t>
      </w:r>
      <w:bookmarkEnd w:id="18"/>
      <w:bookmarkEnd w:id="19"/>
    </w:p>
    <w:p w14:paraId="1B8F8168" w14:textId="3B8378BA" w:rsidR="00934A42" w:rsidRDefault="00934A42" w:rsidP="00934A42">
      <w:r>
        <w:t xml:space="preserve">При разработке маршрутной сети теоретически может быть построено чрезвычайно большое количество маршрутов, отличающихся </w:t>
      </w:r>
      <w:r w:rsidRPr="00083B5A">
        <w:t>по длине, конфигурации</w:t>
      </w:r>
      <w:r>
        <w:t xml:space="preserve">, </w:t>
      </w:r>
      <w:r w:rsidRPr="00083B5A">
        <w:t>количеству остановок</w:t>
      </w:r>
      <w:r>
        <w:t xml:space="preserve"> и некоторым другим показателям: можно построить единственный длинный маршрут, который будет соединять все остановки на территории, или наоборот, соединить каждую пару остановок отдельным маршрутом. Из множества возможных маршрутов </w:t>
      </w:r>
      <w:r>
        <w:lastRenderedPageBreak/>
        <w:t>необходимо выбрать определенное количество, которые будут включены в маршрутную сеть, и число потенциальных комбинаций также крайне велико. При этом, не все маршрут</w:t>
      </w:r>
      <w:r w:rsidR="00CF115D">
        <w:t>ы</w:t>
      </w:r>
      <w:r>
        <w:t xml:space="preserve"> и их комбинаци</w:t>
      </w:r>
      <w:r w:rsidR="00127F87">
        <w:t>и</w:t>
      </w:r>
      <w:r>
        <w:t xml:space="preserve"> могут быть эффективными или в принципе пригодными к реализации на практике. В связи с этим, возникает необходимость в формальных условиях, позволяющих выделить маршруты и их комбинации, </w:t>
      </w:r>
      <w:r w:rsidRPr="00083B5A">
        <w:t>потенциально пригодны</w:t>
      </w:r>
      <w:r w:rsidR="00E84784">
        <w:t>е</w:t>
      </w:r>
      <w:r w:rsidRPr="00083B5A">
        <w:t xml:space="preserve"> для</w:t>
      </w:r>
      <w:r>
        <w:t xml:space="preserve"> создания маршрутных сетей, и исключить из рассмотрения нерациональные варианты.  </w:t>
      </w:r>
    </w:p>
    <w:p w14:paraId="6B642102" w14:textId="1ADC8CF9" w:rsidR="00934A42" w:rsidRDefault="00934A42" w:rsidP="00934A42">
      <w:r>
        <w:t>Можно выделить следующие ограничени</w:t>
      </w:r>
      <w:r w:rsidR="003A53F6">
        <w:t>я</w:t>
      </w:r>
      <w:r>
        <w:t>, наиболее распространенные в работах по транспортному планированию:</w:t>
      </w:r>
    </w:p>
    <w:p w14:paraId="7B534CB3" w14:textId="258AB7FE" w:rsidR="00934A42" w:rsidRDefault="00934A42" w:rsidP="00934A42">
      <w:pPr>
        <w:pStyle w:val="af0"/>
        <w:numPr>
          <w:ilvl w:val="0"/>
          <w:numId w:val="1"/>
        </w:numPr>
        <w:ind w:left="0" w:firstLine="709"/>
      </w:pPr>
      <w:r>
        <w:t xml:space="preserve">Минимальная и максимальная длина маршрута. Слишком короткие маршруты увеличивают среднее </w:t>
      </w:r>
      <w:r w:rsidR="003A53F6">
        <w:t xml:space="preserve">количество </w:t>
      </w:r>
      <w:r>
        <w:t>необходимых пересадок, тем самым увеличивая время поездки, и делают маршрутную сеть сложной для восприятия и использования пассажирами</w:t>
      </w:r>
      <w:r w:rsidR="003A53F6">
        <w:t>. С</w:t>
      </w:r>
      <w:r>
        <w:t>лишком длинные являются менее надежными, так как увеличивается количество задержек</w:t>
      </w:r>
      <w:r w:rsidR="003A53F6">
        <w:t>. Т</w:t>
      </w:r>
      <w:r>
        <w:t>акже и те, и другие трудно обслуживать.</w:t>
      </w:r>
    </w:p>
    <w:p w14:paraId="45B25C59" w14:textId="77777777" w:rsidR="00934A42" w:rsidRDefault="00934A42" w:rsidP="00934A42">
      <w:pPr>
        <w:pStyle w:val="af0"/>
        <w:numPr>
          <w:ilvl w:val="0"/>
          <w:numId w:val="1"/>
        </w:numPr>
        <w:ind w:left="0" w:firstLine="709"/>
      </w:pPr>
      <w:r w:rsidRPr="00270C4C">
        <w:t xml:space="preserve">Минимальная и максимальная </w:t>
      </w:r>
      <w:r>
        <w:t xml:space="preserve">возможная </w:t>
      </w:r>
      <w:r w:rsidRPr="00270C4C">
        <w:t>частота хождения транспорта по</w:t>
      </w:r>
      <w:r>
        <w:t xml:space="preserve"> отдельной улице и минимальное и максимальное количество маршрутов, проходящих через остановку. Данные параметры могут использоваться для моделирования пропускной способности.</w:t>
      </w:r>
    </w:p>
    <w:p w14:paraId="668D9CC5" w14:textId="5A254E12" w:rsidR="00934A42" w:rsidRDefault="00934A42" w:rsidP="00934A42">
      <w:pPr>
        <w:pStyle w:val="af0"/>
        <w:numPr>
          <w:ilvl w:val="0"/>
          <w:numId w:val="1"/>
        </w:numPr>
        <w:ind w:left="0" w:firstLine="709"/>
      </w:pPr>
      <w:r>
        <w:t>Спрос – количество людей, которые хотят добраться из одной точки в другую. Как правило</w:t>
      </w:r>
      <w:r w:rsidR="008F386A">
        <w:t>,</w:t>
      </w:r>
      <w:r>
        <w:t xml:space="preserve"> считается, что итоговая маршрутная сеть должна либо полностью, либо как можно лучше удовлетворить спрос. В ряде работ также рассматрива</w:t>
      </w:r>
      <w:r w:rsidR="00BA4B9B">
        <w:t>ю</w:t>
      </w:r>
      <w:r>
        <w:t>тся более сложн</w:t>
      </w:r>
      <w:r w:rsidR="00BA4B9B">
        <w:t>ые</w:t>
      </w:r>
      <w:r>
        <w:t xml:space="preserve"> постановк</w:t>
      </w:r>
      <w:r w:rsidR="00BA4B9B">
        <w:t>и</w:t>
      </w:r>
      <w:r>
        <w:t xml:space="preserve"> задачи</w:t>
      </w:r>
      <w:r w:rsidR="00BA4B9B">
        <w:t>, такие как</w:t>
      </w:r>
      <w:r>
        <w:t xml:space="preserve"> эластичный спрос</w:t>
      </w:r>
      <w:r w:rsidR="00BA4B9B">
        <w:t xml:space="preserve"> и изменение спроса в зависимости от времени суток </w:t>
      </w:r>
      <w:sdt>
        <w:sdtPr>
          <w:id w:val="-453171235"/>
          <w:citation/>
        </w:sdtPr>
        <w:sdtContent>
          <w:r>
            <w:fldChar w:fldCharType="begin"/>
          </w:r>
          <w:r>
            <w:instrText xml:space="preserve"> CITATION Kim15 \l 1049  \m LuY25</w:instrText>
          </w:r>
          <w:r>
            <w:fldChar w:fldCharType="separate"/>
          </w:r>
          <w:r>
            <w:rPr>
              <w:noProof/>
            </w:rPr>
            <w:t>[8, 9]</w:t>
          </w:r>
          <w:r>
            <w:fldChar w:fldCharType="end"/>
          </w:r>
        </w:sdtContent>
      </w:sdt>
      <w:r>
        <w:t xml:space="preserve">. </w:t>
      </w:r>
    </w:p>
    <w:p w14:paraId="61C4149F" w14:textId="77777777" w:rsidR="00934A42" w:rsidRPr="00270C4C" w:rsidRDefault="00934A42" w:rsidP="00934A42">
      <w:pPr>
        <w:pStyle w:val="af0"/>
        <w:numPr>
          <w:ilvl w:val="0"/>
          <w:numId w:val="1"/>
        </w:numPr>
        <w:ind w:left="0" w:firstLine="709"/>
      </w:pPr>
      <w:r>
        <w:t>Вид общественного транспорта. В большинстве работ маршрутная сеть разрабатывается для единственного вида транспорта, что упрощает расчеты. В случаях, когда моделируются маршруты для разных видов транспорта, необходимо учитывать, что для них может отличаться множество улиц, по которым транспорт может проехать (автобус может проехать по любой улице, трамвай – только по путям), скорость движения транспорта, его вместимость, стоимость организации и эксплуатации маршрута и некоторые другие показатели.</w:t>
      </w:r>
    </w:p>
    <w:p w14:paraId="3A57F68C" w14:textId="155F7A7E" w:rsidR="00934A42" w:rsidRDefault="00934A42" w:rsidP="00934A42">
      <w:pPr>
        <w:pStyle w:val="af0"/>
        <w:numPr>
          <w:ilvl w:val="0"/>
          <w:numId w:val="1"/>
        </w:numPr>
        <w:ind w:left="0" w:firstLine="709"/>
      </w:pPr>
      <w:r w:rsidRPr="00270C4C">
        <w:t>Верхняя граница бюджета</w:t>
      </w:r>
      <w:r>
        <w:t xml:space="preserve"> на организацию и обслуживание маршрутной сети. О</w:t>
      </w:r>
      <w:r w:rsidRPr="009E1C92">
        <w:t xml:space="preserve">рганизация новых маршрутов может потребовать оборудования остановочных пунктов, </w:t>
      </w:r>
      <w:r>
        <w:t xml:space="preserve">прокладывания новых путей (например, для трамваев или метро) и создания </w:t>
      </w:r>
      <w:r w:rsidR="003A53F6">
        <w:t>иной</w:t>
      </w:r>
      <w:r>
        <w:t xml:space="preserve"> инфраструктуры, а также закупки определенного количества транспорта. Расходы на эксплуатацию включают в себя расходы на обслуживание транспорта, топливо и электроэнергию, заработную плату водителей и другого персонала. </w:t>
      </w:r>
    </w:p>
    <w:p w14:paraId="5B9A2A15" w14:textId="77777777" w:rsidR="00934A42" w:rsidRDefault="00934A42" w:rsidP="00934A42">
      <w:pPr>
        <w:pStyle w:val="af0"/>
        <w:numPr>
          <w:ilvl w:val="0"/>
          <w:numId w:val="1"/>
        </w:numPr>
        <w:ind w:left="0" w:firstLine="709"/>
      </w:pPr>
      <w:r w:rsidRPr="00270C4C">
        <w:lastRenderedPageBreak/>
        <w:t>Пересадки</w:t>
      </w:r>
      <w:r>
        <w:t xml:space="preserve">. Зачастую маршрутную сеть стремятся построить так, чтобы пассажиры могли проехать между любыми точками либо с единственной пересадкой, либо без пересадок вообще, так как пересадки увеличивают время в пути и негативно влияют на комфорт пассажиров. </w:t>
      </w:r>
    </w:p>
    <w:p w14:paraId="444D3D92" w14:textId="77777777" w:rsidR="00934A42" w:rsidRDefault="00934A42" w:rsidP="00934A42">
      <w:pPr>
        <w:pStyle w:val="af0"/>
        <w:numPr>
          <w:ilvl w:val="0"/>
          <w:numId w:val="1"/>
        </w:numPr>
        <w:ind w:left="0" w:firstLine="709"/>
      </w:pPr>
      <w:r>
        <w:t xml:space="preserve">Пешеходные пути. Пешеходные пути могут учитываться как с точки зрения пересадок, когда считается время перехода между остановками, так и с точки зрения доступности остановок транспорта. </w:t>
      </w:r>
    </w:p>
    <w:p w14:paraId="623FF0FD" w14:textId="4688DF37" w:rsidR="00934A42" w:rsidRPr="001B750B" w:rsidRDefault="00934A42" w:rsidP="00934A42">
      <w:pPr>
        <w:pStyle w:val="af0"/>
        <w:numPr>
          <w:ilvl w:val="0"/>
          <w:numId w:val="1"/>
        </w:numPr>
        <w:ind w:left="0" w:firstLine="709"/>
      </w:pPr>
      <w:r>
        <w:t xml:space="preserve">Существующие маршруты общественного транспорта. В большинстве работ маршрутная сеть строится в предположении, что на рассматриваемой территории нет общественного транспорта. Однако в некоторых случаях учитывается существующая в городе маршрутная сеть, и старые маршруты заменяются новыми таким образом, чтобы конфигурация сети не менялась слишком сильно </w:t>
      </w:r>
      <w:sdt>
        <w:sdtPr>
          <w:id w:val="16817426"/>
          <w:citation/>
        </w:sdtPr>
        <w:sdtContent>
          <w:r>
            <w:fldChar w:fldCharType="begin"/>
          </w:r>
          <w:r>
            <w:instrText xml:space="preserve"> CITATION Sum19 \l 1049 </w:instrText>
          </w:r>
          <w:r>
            <w:fldChar w:fldCharType="separate"/>
          </w:r>
          <w:r>
            <w:rPr>
              <w:noProof/>
            </w:rPr>
            <w:t>[10]</w:t>
          </w:r>
          <w:r>
            <w:fldChar w:fldCharType="end"/>
          </w:r>
        </w:sdtContent>
      </w:sdt>
      <w:r>
        <w:t>, либо не изменяются вовсе, например, если речь идет о метро, и изменение существующих веток – неоправданно дорогая и сложная задача</w:t>
      </w:r>
      <w:r w:rsidRPr="00377B6E">
        <w:t xml:space="preserve"> </w:t>
      </w:r>
      <w:sdt>
        <w:sdtPr>
          <w:id w:val="-2059462891"/>
          <w:citation/>
        </w:sdtPr>
        <w:sdtContent>
          <w:r>
            <w:fldChar w:fldCharType="begin"/>
          </w:r>
          <w:r w:rsidRPr="00377B6E">
            <w:instrText xml:space="preserve"> </w:instrText>
          </w:r>
          <w:r>
            <w:rPr>
              <w:lang w:val="en-US"/>
            </w:rPr>
            <w:instrText>CITATION</w:instrText>
          </w:r>
          <w:r w:rsidRPr="00377B6E">
            <w:instrText xml:space="preserve"> </w:instrText>
          </w:r>
          <w:r>
            <w:rPr>
              <w:lang w:val="en-US"/>
            </w:rPr>
            <w:instrText>Lap</w:instrText>
          </w:r>
          <w:r w:rsidRPr="00377B6E">
            <w:instrText>15 \</w:instrText>
          </w:r>
          <w:r>
            <w:rPr>
              <w:lang w:val="en-US"/>
            </w:rPr>
            <w:instrText>l</w:instrText>
          </w:r>
          <w:r w:rsidRPr="00377B6E">
            <w:instrText xml:space="preserve"> 1033 </w:instrText>
          </w:r>
          <w:r>
            <w:instrText xml:space="preserve"> \m Den24</w:instrText>
          </w:r>
          <w:r>
            <w:fldChar w:fldCharType="separate"/>
          </w:r>
          <w:r w:rsidRPr="004C34AC">
            <w:rPr>
              <w:noProof/>
            </w:rPr>
            <w:t>[11, 12]</w:t>
          </w:r>
          <w:r>
            <w:fldChar w:fldCharType="end"/>
          </w:r>
        </w:sdtContent>
      </w:sdt>
      <w:r>
        <w:t xml:space="preserve">. </w:t>
      </w:r>
    </w:p>
    <w:p w14:paraId="4A0D09C7" w14:textId="05F3CD3B" w:rsidR="00934A42" w:rsidRDefault="00934A42" w:rsidP="00934A42">
      <w:r>
        <w:t xml:space="preserve">Таким образом, использование ограничений на рассматриваемые маршруты и маршрутные сети позволяет существенно упростить задачу за счет уменьшения множества потенциальных вариантов, а также позволяет моделировать </w:t>
      </w:r>
      <w:r w:rsidR="003A53F6">
        <w:t>ряд</w:t>
      </w:r>
      <w:r>
        <w:t xml:space="preserve"> услови</w:t>
      </w:r>
      <w:r w:rsidR="003A53F6">
        <w:t>й</w:t>
      </w:r>
      <w:r>
        <w:t>, накладывающ</w:t>
      </w:r>
      <w:r w:rsidR="003A53F6">
        <w:t>ихс</w:t>
      </w:r>
      <w:r>
        <w:t xml:space="preserve">я на сеть в реальном мире. При этом важно отметить, что ограничения не должны быть слишком строгими, потому что при отсечении слишком большого количества вариантов на этом этапе может пострадать качество итоговой сети </w:t>
      </w:r>
      <w:sdt>
        <w:sdtPr>
          <w:id w:val="-1409767472"/>
          <w:citation/>
        </w:sdtPr>
        <w:sdtContent>
          <w:r>
            <w:fldChar w:fldCharType="begin"/>
          </w:r>
          <w:r w:rsidRPr="0043633D">
            <w:instrText xml:space="preserve"> </w:instrText>
          </w:r>
          <w:r>
            <w:rPr>
              <w:lang w:val="en-US"/>
            </w:rPr>
            <w:instrText>CITATION</w:instrText>
          </w:r>
          <w:r w:rsidRPr="0043633D">
            <w:instrText xml:space="preserve"> </w:instrText>
          </w:r>
          <w:r>
            <w:rPr>
              <w:lang w:val="en-US"/>
            </w:rPr>
            <w:instrText>Gat</w:instrText>
          </w:r>
          <w:r w:rsidRPr="0043633D">
            <w:instrText>17 \</w:instrText>
          </w:r>
          <w:r>
            <w:rPr>
              <w:lang w:val="en-US"/>
            </w:rPr>
            <w:instrText>l</w:instrText>
          </w:r>
          <w:r w:rsidRPr="0043633D">
            <w:instrText xml:space="preserve"> 1033 </w:instrText>
          </w:r>
          <w:r>
            <w:fldChar w:fldCharType="separate"/>
          </w:r>
          <w:r w:rsidRPr="004C34AC">
            <w:rPr>
              <w:noProof/>
            </w:rPr>
            <w:t>[13]</w:t>
          </w:r>
          <w:r>
            <w:fldChar w:fldCharType="end"/>
          </w:r>
        </w:sdtContent>
      </w:sdt>
      <w:r>
        <w:t xml:space="preserve">. </w:t>
      </w:r>
    </w:p>
    <w:p w14:paraId="713CF866" w14:textId="77777777" w:rsidR="00934A42" w:rsidRDefault="00934A42" w:rsidP="00934A42">
      <w:pPr>
        <w:pStyle w:val="2"/>
      </w:pPr>
      <w:bookmarkStart w:id="20" w:name="_Toc208521945"/>
      <w:bookmarkStart w:id="21" w:name="_Toc228363778"/>
      <w:r>
        <w:t>Критерии оценивания маршрутных сетей</w:t>
      </w:r>
      <w:bookmarkEnd w:id="20"/>
      <w:bookmarkEnd w:id="21"/>
    </w:p>
    <w:p w14:paraId="4B124A7A" w14:textId="7EC6DD7B" w:rsidR="00934A42" w:rsidRDefault="00934A42" w:rsidP="00934A42">
      <w:r w:rsidRPr="00CB5FE4">
        <w:t xml:space="preserve">Ограничения </w:t>
      </w:r>
      <w:r>
        <w:t xml:space="preserve">на рассматриваемые маршрутные сети </w:t>
      </w:r>
      <w:r w:rsidRPr="00CB5FE4">
        <w:t>исключают заведомо неэффективные или нереализуемые варианты, однако даже в их пределах остаётся множество возможных решений</w:t>
      </w:r>
      <w:r>
        <w:t xml:space="preserve">, среди которых нужно выбрать единственное. Для сравнения необходимо дать численную оценку </w:t>
      </w:r>
      <w:r w:rsidR="00984296">
        <w:t>характеристик п</w:t>
      </w:r>
      <w:r>
        <w:t>отенциальных вариантов. Как уже говорилось ранее, не существует единого показателя, по которому можно было бы выбрать наилучшую маршрутную сеть, так как приоритеты могут отличаться для различных случаев и территорий, поэтому существует ряд критериев, использующихся для определения качества вариантов сетей.</w:t>
      </w:r>
    </w:p>
    <w:p w14:paraId="17C01A0B" w14:textId="152488C1" w:rsidR="00934A42" w:rsidRDefault="00041ED3" w:rsidP="00934A42">
      <w:r>
        <w:t xml:space="preserve">Наиболее распространенными критериями для оценки качества потенциальных вариантов маршрутной сети (как набора маршрутов, для каждого из которых установлена частота хождения транспорта) являются суммарное время проезда и стоимость сети </w:t>
      </w:r>
      <w:sdt>
        <w:sdtPr>
          <w:id w:val="-1565095182"/>
          <w:citation/>
        </w:sdtPr>
        <w:sdtContent>
          <w:r>
            <w:fldChar w:fldCharType="begin"/>
          </w:r>
          <w:r w:rsidRPr="00CD219F">
            <w:instrText xml:space="preserve"> </w:instrText>
          </w:r>
          <w:r>
            <w:rPr>
              <w:lang w:val="en-US"/>
            </w:rPr>
            <w:instrText>CITATION</w:instrText>
          </w:r>
          <w:r w:rsidRPr="00CD219F">
            <w:instrText xml:space="preserve"> </w:instrText>
          </w:r>
          <w:r>
            <w:rPr>
              <w:lang w:val="en-US"/>
            </w:rPr>
            <w:instrText>Sch</w:instrText>
          </w:r>
          <w:r w:rsidRPr="00CD219F">
            <w:instrText>24 \</w:instrText>
          </w:r>
          <w:r>
            <w:rPr>
              <w:lang w:val="en-US"/>
            </w:rPr>
            <w:instrText>l</w:instrText>
          </w:r>
          <w:r w:rsidRPr="00CD219F">
            <w:instrText xml:space="preserve"> 1033 </w:instrText>
          </w:r>
          <w:r>
            <w:fldChar w:fldCharType="separate"/>
          </w:r>
          <w:r w:rsidR="006F05CC" w:rsidRPr="006F05CC">
            <w:rPr>
              <w:noProof/>
            </w:rPr>
            <w:t>[14]</w:t>
          </w:r>
          <w:r>
            <w:fldChar w:fldCharType="end"/>
          </w:r>
        </w:sdtContent>
      </w:sdt>
      <w:r w:rsidR="00934A42">
        <w:t xml:space="preserve">. Показатель времени как правило рассчитывается как среднее время, затрачиваемое на ожидание транспорта и поездку из одной точки в другую, умноженное на количество </w:t>
      </w:r>
      <w:r w:rsidR="00934A42">
        <w:lastRenderedPageBreak/>
        <w:t xml:space="preserve">людей, которые хотят проехать между этими точками. Стоимость сети составляется из суммарных капиталовложений, необходимых для запуска маршрутов, и эксплуатационных затрат на их работу. При проектировании маршрутной сети эти показатели стараются минимизировать. </w:t>
      </w:r>
    </w:p>
    <w:p w14:paraId="3FB3C4CE" w14:textId="77777777" w:rsidR="00934A42" w:rsidRDefault="00934A42" w:rsidP="00934A42">
      <w:r>
        <w:t xml:space="preserve">В ряде работ по транспортному планированию также используются такие критерии как количество пересадок между маршрутами (или наоборот, количество прямых поездок между точками), частота хождения транспорта и другие.  </w:t>
      </w:r>
    </w:p>
    <w:p w14:paraId="6E91DE23" w14:textId="77777777" w:rsidR="00934A42" w:rsidRDefault="00934A42" w:rsidP="00934A42">
      <w:r>
        <w:t xml:space="preserve">Зачастую способы достижения наилучших показателей по этим критериям могут друг другу противоречить. Например, для пассажиров выгодно, когда в сети существует как можно больше маршрутов, связывающих любую пару точек по кратчайшему пути, и транспорт ходит по всем маршрутам как можно чаще, за счёт чего по городу можно перемещаться за минимальное возможное время. Однако такой подход не выгоден с точки зрения стоимости сети, так как увеличение количества маршрутов и частоты хождения транспорта увеличивают расходы. В связи с этим, при разработке и применении алгоритмов либо приоритет отдается одной из целей </w:t>
      </w:r>
      <w:sdt>
        <w:sdtPr>
          <w:id w:val="222039385"/>
          <w:citation/>
        </w:sdtPr>
        <w:sdtContent>
          <w:r>
            <w:fldChar w:fldCharType="begin"/>
          </w:r>
          <w:r>
            <w:instrText xml:space="preserve"> CITATION MHa95 \l 1049  \m Par02 \m Mau09</w:instrText>
          </w:r>
          <w:r>
            <w:fldChar w:fldCharType="separate"/>
          </w:r>
          <w:r>
            <w:rPr>
              <w:noProof/>
            </w:rPr>
            <w:t>[15, 16, 17]</w:t>
          </w:r>
          <w:r>
            <w:fldChar w:fldCharType="end"/>
          </w:r>
        </w:sdtContent>
      </w:sdt>
      <w:r>
        <w:t>, либо используется комбинация нескольких показателей, как правило в виде взвешенной суммы</w:t>
      </w:r>
      <w:sdt>
        <w:sdtPr>
          <w:id w:val="-315115078"/>
          <w:citation/>
        </w:sdtPr>
        <w:sdtContent>
          <w:r>
            <w:fldChar w:fldCharType="begin"/>
          </w:r>
          <w:r>
            <w:instrText xml:space="preserve"> CITATION Sch05 \l 1049  \m Bor07 \m Kim15</w:instrText>
          </w:r>
          <w:r>
            <w:fldChar w:fldCharType="separate"/>
          </w:r>
          <w:r>
            <w:rPr>
              <w:noProof/>
            </w:rPr>
            <w:t xml:space="preserve"> [18, 19, 8]</w:t>
          </w:r>
          <w:r>
            <w:fldChar w:fldCharType="end"/>
          </w:r>
        </w:sdtContent>
      </w:sdt>
      <w:r>
        <w:t xml:space="preserve">. </w:t>
      </w:r>
    </w:p>
    <w:p w14:paraId="6D03D39B" w14:textId="77777777" w:rsidR="00934A42" w:rsidRPr="001B38A2" w:rsidRDefault="00934A42" w:rsidP="00934A42">
      <w:r>
        <w:t xml:space="preserve">Таким образом, критерии оценивания являются одной из ключевых составляющих задачи планирования маршрутной сети, так как именно они определяют принцип выбора итоговой конфигурации и соблюдение интересов пассажиров и транспортной компании. </w:t>
      </w:r>
    </w:p>
    <w:p w14:paraId="46D9DAEB" w14:textId="77777777" w:rsidR="00934A42" w:rsidRDefault="00934A42" w:rsidP="00934A42">
      <w:pPr>
        <w:pStyle w:val="2"/>
      </w:pPr>
      <w:bookmarkStart w:id="22" w:name="_Toc208521946"/>
      <w:bookmarkStart w:id="23" w:name="_Toc228363779"/>
      <w:r>
        <w:t>Методы планирования маршрутных сетей</w:t>
      </w:r>
      <w:bookmarkEnd w:id="22"/>
      <w:bookmarkEnd w:id="23"/>
    </w:p>
    <w:p w14:paraId="2EB03BB8" w14:textId="7262688B" w:rsidR="00934A42" w:rsidRPr="00834F29" w:rsidRDefault="00934A42" w:rsidP="00934A42">
      <w:r>
        <w:t xml:space="preserve">Существующие методы планирования маршрутов общественного транспорта можно разделить на две основные группы: </w:t>
      </w:r>
      <w:r w:rsidR="00984296">
        <w:t>экспертные</w:t>
      </w:r>
      <w:r>
        <w:t xml:space="preserve"> методы планирования, где основную работу по анализу исходных данных, построению маршрутов и оценке получивш</w:t>
      </w:r>
      <w:r w:rsidR="00D46EF0">
        <w:t>е</w:t>
      </w:r>
      <w:r>
        <w:t xml:space="preserve">йся маршрутной сети выполняет специалист, и автоматизированные методы генерации, где принципы построения маршрутной сети формализованы в виде математических моделей, на основе которых можно реализовать алгоритм построения сети, не требующий активного участия человека.  </w:t>
      </w:r>
    </w:p>
    <w:p w14:paraId="39EFCD39" w14:textId="5B5B5E41" w:rsidR="00934A42" w:rsidRDefault="009A1283" w:rsidP="00934A42">
      <w:pPr>
        <w:pStyle w:val="3"/>
      </w:pPr>
      <w:bookmarkStart w:id="24" w:name="_Toc208521947"/>
      <w:bookmarkStart w:id="25" w:name="_Toc228363780"/>
      <w:r>
        <w:t>Экспертные</w:t>
      </w:r>
      <w:r w:rsidR="00934A42">
        <w:t xml:space="preserve"> подходы планирования маршрутов</w:t>
      </w:r>
      <w:bookmarkEnd w:id="24"/>
      <w:bookmarkEnd w:id="25"/>
    </w:p>
    <w:p w14:paraId="3FA0D335" w14:textId="4B62FB61" w:rsidR="00934A42" w:rsidRDefault="009A1283" w:rsidP="00934A42">
      <w:r>
        <w:t>И</w:t>
      </w:r>
      <w:r w:rsidR="00934A42">
        <w:t xml:space="preserve">сторически сложившийся процесс планирования маршрутной сети города включает в себя следующие основные шаги </w:t>
      </w:r>
      <w:sdt>
        <w:sdtPr>
          <w:id w:val="-1863979249"/>
          <w:citation/>
        </w:sdtPr>
        <w:sdtContent>
          <w:r w:rsidR="00934A42">
            <w:fldChar w:fldCharType="begin"/>
          </w:r>
          <w:r w:rsidR="00934A42">
            <w:instrText xml:space="preserve">CITATION МетВГАСУ \m МетМГСУ \m Бул19 \l 1049 </w:instrText>
          </w:r>
          <w:r w:rsidR="00934A42">
            <w:fldChar w:fldCharType="separate"/>
          </w:r>
          <w:r w:rsidR="00934A42">
            <w:rPr>
              <w:noProof/>
            </w:rPr>
            <w:t>[20, 21, 22]</w:t>
          </w:r>
          <w:r w:rsidR="00934A42">
            <w:fldChar w:fldCharType="end"/>
          </w:r>
        </w:sdtContent>
      </w:sdt>
      <w:r w:rsidR="00934A42">
        <w:t xml:space="preserve">: </w:t>
      </w:r>
    </w:p>
    <w:p w14:paraId="17D36762" w14:textId="77777777" w:rsidR="00934A42" w:rsidRDefault="00934A42" w:rsidP="00934A42">
      <w:pPr>
        <w:pStyle w:val="af0"/>
        <w:numPr>
          <w:ilvl w:val="0"/>
          <w:numId w:val="1"/>
        </w:numPr>
        <w:ind w:left="0" w:firstLine="709"/>
      </w:pPr>
      <w:r>
        <w:t>Город разбивается на территории по естественным и планировочным границам и особенностям расселения; выделяются пункты тяготения;</w:t>
      </w:r>
    </w:p>
    <w:p w14:paraId="2431C6E3" w14:textId="77777777" w:rsidR="00934A42" w:rsidRDefault="00934A42" w:rsidP="00934A42">
      <w:pPr>
        <w:pStyle w:val="af0"/>
        <w:numPr>
          <w:ilvl w:val="0"/>
          <w:numId w:val="1"/>
        </w:numPr>
        <w:ind w:left="0" w:firstLine="709"/>
      </w:pPr>
      <w:r>
        <w:t>Для территорий подсчитывается численность населения, выделяются структурные группы, определяется подвижность населения;</w:t>
      </w:r>
    </w:p>
    <w:p w14:paraId="24A7B35B" w14:textId="77777777" w:rsidR="00934A42" w:rsidRDefault="00934A42" w:rsidP="00934A42">
      <w:pPr>
        <w:pStyle w:val="af0"/>
        <w:numPr>
          <w:ilvl w:val="0"/>
          <w:numId w:val="1"/>
        </w:numPr>
        <w:ind w:left="0" w:firstLine="709"/>
      </w:pPr>
      <w:r>
        <w:lastRenderedPageBreak/>
        <w:t>Транспортная сеть строится так, чтобы она проходила по основным транспортным магистралям, связывала все районы и точки тяготения по кратчайшим расстояниям, и чтобы остановки находились в радиусе доступности;</w:t>
      </w:r>
    </w:p>
    <w:p w14:paraId="50986913" w14:textId="469F4AAD" w:rsidR="00934A42" w:rsidRDefault="00934A42" w:rsidP="00934A42">
      <w:pPr>
        <w:pStyle w:val="af0"/>
        <w:numPr>
          <w:ilvl w:val="0"/>
          <w:numId w:val="1"/>
        </w:numPr>
        <w:ind w:left="0" w:firstLine="709"/>
      </w:pPr>
      <w:r>
        <w:t>Рассчитываются различные показатели и коэффициенты: расстояния, время н</w:t>
      </w:r>
      <w:r w:rsidR="00DF22AF">
        <w:t>а</w:t>
      </w:r>
      <w:r>
        <w:t xml:space="preserve"> перемещение, вероятность передвижения между районами и точками тяготения, количество и средняя дальность поездок и другие;</w:t>
      </w:r>
    </w:p>
    <w:p w14:paraId="0203CE87" w14:textId="77777777" w:rsidR="00934A42" w:rsidRDefault="00934A42" w:rsidP="00934A42">
      <w:pPr>
        <w:pStyle w:val="af0"/>
        <w:numPr>
          <w:ilvl w:val="0"/>
          <w:numId w:val="1"/>
        </w:numPr>
        <w:ind w:left="0" w:firstLine="709"/>
      </w:pPr>
      <w:r>
        <w:t>На запроектированной транспортной сети строится маршрутная сеть, первыми проектируются маршруты с наибольшим потенциальным пассажиропотоком;</w:t>
      </w:r>
    </w:p>
    <w:p w14:paraId="6716D59A" w14:textId="77777777" w:rsidR="00934A42" w:rsidRDefault="00934A42" w:rsidP="00934A42">
      <w:pPr>
        <w:pStyle w:val="af0"/>
        <w:numPr>
          <w:ilvl w:val="0"/>
          <w:numId w:val="1"/>
        </w:numPr>
        <w:ind w:left="0" w:firstLine="709"/>
      </w:pPr>
      <w:r>
        <w:t>Рассчитывается требуемое количество подвижного состава;</w:t>
      </w:r>
    </w:p>
    <w:p w14:paraId="720D5680" w14:textId="77777777" w:rsidR="00934A42" w:rsidRDefault="00934A42" w:rsidP="00934A42">
      <w:pPr>
        <w:pStyle w:val="af0"/>
        <w:numPr>
          <w:ilvl w:val="0"/>
          <w:numId w:val="1"/>
        </w:numPr>
        <w:ind w:left="0" w:firstLine="709"/>
      </w:pPr>
      <w:r>
        <w:t xml:space="preserve">Маршрутная сеть оценивается по </w:t>
      </w:r>
      <w:r w:rsidRPr="001072F8">
        <w:t>эксплуатационным и капитальным затратам</w:t>
      </w:r>
      <w:r>
        <w:t xml:space="preserve"> или по эффективности;</w:t>
      </w:r>
    </w:p>
    <w:p w14:paraId="04BC7061" w14:textId="77777777" w:rsidR="00934A42" w:rsidRDefault="00934A42" w:rsidP="00934A42">
      <w:pPr>
        <w:pStyle w:val="af0"/>
        <w:numPr>
          <w:ilvl w:val="0"/>
          <w:numId w:val="1"/>
        </w:numPr>
        <w:ind w:left="0" w:firstLine="709"/>
      </w:pPr>
      <w:r>
        <w:t xml:space="preserve">При необходимости, в построенную маршрутную сеть вносятся корректировки. </w:t>
      </w:r>
    </w:p>
    <w:p w14:paraId="4C2FE0BA" w14:textId="49F41E31" w:rsidR="00934A42" w:rsidRDefault="00934A42" w:rsidP="00934A42">
      <w:r>
        <w:t xml:space="preserve">Несмотря на наличие четкой последовательности шагов и расчетов, дающих объективную оценку параметров города и населения, </w:t>
      </w:r>
      <w:r w:rsidR="0008490D">
        <w:t>экспертные</w:t>
      </w:r>
      <w:r>
        <w:t xml:space="preserve"> алгоритмы являются более гибким способом планирования, чем автоматизированные алгоритмы. Этот подход позволяет использовать экспертный опыт специалистов и учитывать специфику города и пользователей общественного транспорта и различные другие условия, которые тяжело задать формально. </w:t>
      </w:r>
    </w:p>
    <w:p w14:paraId="63CD0ED8" w14:textId="77777777" w:rsidR="00934A42" w:rsidRDefault="00934A42" w:rsidP="00934A42">
      <w:pPr>
        <w:pStyle w:val="3"/>
      </w:pPr>
      <w:bookmarkStart w:id="26" w:name="_Toc208521948"/>
      <w:bookmarkStart w:id="27" w:name="_Toc228363781"/>
      <w:r>
        <w:t>Автоматизированные методы генерации маршрутов</w:t>
      </w:r>
      <w:bookmarkEnd w:id="26"/>
      <w:bookmarkEnd w:id="27"/>
    </w:p>
    <w:p w14:paraId="4CBF550D" w14:textId="324EC9BD" w:rsidR="00934A42" w:rsidRDefault="009A1283" w:rsidP="00934A42">
      <w:r>
        <w:t>П</w:t>
      </w:r>
      <w:r w:rsidR="00934A42">
        <w:t xml:space="preserve">ланирование маршрутов </w:t>
      </w:r>
      <w:r>
        <w:t xml:space="preserve">специалистом </w:t>
      </w:r>
      <w:r w:rsidR="00934A42">
        <w:t xml:space="preserve">является трудоемким и, следовательно достаточно долгим и затратным процессом. При этом, необходимость ручного анализа и принятия решений не позволяет в полной мере рассмотреть и оценить несколько альтернативных вариантов маршрутной сети, поэтому результат работы может не быть наилучшим решением для поставленной задачи. Для ускорения этого процесса и поиска наиболее эффективных решений разработаны </w:t>
      </w:r>
      <w:r w:rsidR="00934A42" w:rsidRPr="003C7EFC">
        <w:t>методы</w:t>
      </w:r>
      <w:r w:rsidR="00934A42">
        <w:t>,</w:t>
      </w:r>
      <w:r w:rsidR="00934A42" w:rsidRPr="003C7EFC">
        <w:t xml:space="preserve"> </w:t>
      </w:r>
      <w:r w:rsidR="00E8190B">
        <w:t xml:space="preserve">основанные на математических моделях, которые </w:t>
      </w:r>
      <w:r w:rsidR="00934A42" w:rsidRPr="003C7EFC">
        <w:t>позволя</w:t>
      </w:r>
      <w:r w:rsidR="00934A42">
        <w:t>ю</w:t>
      </w:r>
      <w:r w:rsidR="00E8190B">
        <w:t>т</w:t>
      </w:r>
      <w:r w:rsidR="00934A42" w:rsidRPr="003C7EFC">
        <w:t xml:space="preserve"> автоматизировать процесс поиска оптимальных вариантов маршрутной сети.</w:t>
      </w:r>
    </w:p>
    <w:p w14:paraId="632EB2BB" w14:textId="5E12BF41" w:rsidR="00934A42" w:rsidRPr="007C2F5B" w:rsidRDefault="00934A42" w:rsidP="00934A42">
      <w:r>
        <w:t xml:space="preserve">В </w:t>
      </w:r>
      <w:r w:rsidR="00F64DF7">
        <w:t xml:space="preserve">большинстве работ о </w:t>
      </w:r>
      <w:r>
        <w:t xml:space="preserve">методах автоматизированной генерации маршрутов рассматриваемая территория представляется в виде графа, в котором ребра представляют собой пути, по которым может пройти человек или проехать транспорт, а вершины – их начало и конец, пересечения между ними, а также остановки транспорта. У ребер графа есть вес, отображающий либо их длину, либо время, необходимое на его преодоление. В зависимости от постановки задачи, ребра могут быть направленными, например, чтобы корректно смоделировать односторонние улицы, и иметь дополнительные характеристики, </w:t>
      </w:r>
      <w:r>
        <w:lastRenderedPageBreak/>
        <w:t xml:space="preserve">например, для каких видов транспорта они подходят или какова их пропускная способность. </w:t>
      </w:r>
    </w:p>
    <w:p w14:paraId="118B9610" w14:textId="77777777" w:rsidR="00934A42" w:rsidRPr="007C2F5B" w:rsidRDefault="00934A42" w:rsidP="00934A42">
      <w:r>
        <w:t xml:space="preserve">Несмотря на то, что все алгоритмы так или иначе работают с графами, исходные данные для них могут отличаться. Так, для ряда алгоритмов необходимо иметь пул маршрутов – множество путей в графе, заранее выбранных из всех возможных путей в графе улично-дорожной сети, потенциально подходящих для решения задачи. Использование небольшого множества может снизить качество итоговой сети, однако упрощает и ускоряет решение задачи. Другие алгоритмы используют графы, представляющие улично-дорожную сеть целиком. </w:t>
      </w:r>
    </w:p>
    <w:p w14:paraId="3308AD65" w14:textId="2EB95F8D" w:rsidR="00934A42" w:rsidRDefault="00934A42" w:rsidP="00934A42">
      <w:r>
        <w:t>Помимо графа, территория как правило описывается матрицей спроса, содержащей данные о том, сколько человек хочет проехать из одной точки в другую. Эти данные используются чтобы понять,</w:t>
      </w:r>
      <w:r w:rsidR="00F64DF7">
        <w:t xml:space="preserve"> какие части города необходимо связать между собой</w:t>
      </w:r>
      <w:r w:rsidR="00B16ACA">
        <w:t>,</w:t>
      </w:r>
      <w:r>
        <w:t xml:space="preserve"> между какими нужно обеспечить как можно более прямой путь, и какая должна быть частота и вместимость транспорта на маршрутах.</w:t>
      </w:r>
    </w:p>
    <w:p w14:paraId="6EF0BD67" w14:textId="18937393" w:rsidR="00934A42" w:rsidRDefault="00934A42" w:rsidP="00934A42">
      <w:r>
        <w:t xml:space="preserve">Исходные данные служат основой для математической модели, в которой устанавливаются </w:t>
      </w:r>
      <w:r w:rsidR="009F45A7">
        <w:t xml:space="preserve">описанные ранее </w:t>
      </w:r>
      <w:r>
        <w:t xml:space="preserve">ограничения, и определяется целевая функция, описывающая необходимые критерии эффективности решения. </w:t>
      </w:r>
    </w:p>
    <w:p w14:paraId="249EFDB9" w14:textId="6E6C09E9" w:rsidR="00934A42" w:rsidRDefault="00934A42" w:rsidP="00934A42">
      <w:r>
        <w:t>Среди методов генерации маршрутной сети, удовлетворяющей построенной модели, можно выделить несколько основных категорий:</w:t>
      </w:r>
    </w:p>
    <w:p w14:paraId="02786BDE" w14:textId="35912826" w:rsidR="00934A42" w:rsidRDefault="00934A42" w:rsidP="00934A42">
      <w:pPr>
        <w:pStyle w:val="af0"/>
        <w:numPr>
          <w:ilvl w:val="0"/>
          <w:numId w:val="1"/>
        </w:numPr>
        <w:ind w:left="0" w:firstLine="709"/>
      </w:pPr>
      <w:r>
        <w:t>Методы целочисленного программирования. Данны</w:t>
      </w:r>
      <w:r w:rsidR="00B16ACA">
        <w:t>й класс</w:t>
      </w:r>
      <w:r>
        <w:t xml:space="preserve"> метод</w:t>
      </w:r>
      <w:r w:rsidR="00B16ACA">
        <w:t>ов</w:t>
      </w:r>
      <w:r>
        <w:t xml:space="preserve"> использу</w:t>
      </w:r>
      <w:r w:rsidR="00B16ACA">
        <w:t>е</w:t>
      </w:r>
      <w:r>
        <w:t xml:space="preserve">тся для решения задач математической оптимизации, где все или некоторые переменные должны быть целыми числами. </w:t>
      </w:r>
      <w:r w:rsidRPr="003A2C29">
        <w:t>Этот подход часто используют в транспортном планировании</w:t>
      </w:r>
      <w:r>
        <w:t xml:space="preserve">, так как многие ключевые параметры моделей (количество маршрутов, количество пассажиров, частота хождения транспорта и так далее) должны быть целыми числами. </w:t>
      </w:r>
    </w:p>
    <w:p w14:paraId="60CEC5F7" w14:textId="5F62B762" w:rsidR="00934A42" w:rsidRDefault="00934A42" w:rsidP="00934A42">
      <w:pPr>
        <w:pStyle w:val="af0"/>
        <w:numPr>
          <w:ilvl w:val="0"/>
          <w:numId w:val="1"/>
        </w:numPr>
        <w:ind w:left="0" w:firstLine="709"/>
      </w:pPr>
      <w:r>
        <w:t xml:space="preserve">Генерация столбцов. Генерация столбцов относится к линейному программированию и используется для решения задач с большим количеством переменных. Основной принцип работы метода заключается в том, </w:t>
      </w:r>
      <w:r w:rsidR="002471CE">
        <w:t xml:space="preserve">что </w:t>
      </w:r>
      <w:r w:rsidR="00B16ACA">
        <w:t>рассматриваются не все переменные сразу.</w:t>
      </w:r>
      <w:r>
        <w:t xml:space="preserve"> </w:t>
      </w:r>
      <w:r w:rsidR="00B16ACA">
        <w:t>З</w:t>
      </w:r>
      <w:r>
        <w:t>адача решается сначала на небольшом подмножестве, а затем ищутся и добавляются новые столбцы</w:t>
      </w:r>
      <w:r w:rsidR="00512A42">
        <w:t xml:space="preserve"> </w:t>
      </w:r>
      <w:r w:rsidR="005130B6">
        <w:t>–</w:t>
      </w:r>
      <w:r w:rsidR="00512A42">
        <w:t xml:space="preserve"> </w:t>
      </w:r>
      <w:r>
        <w:t xml:space="preserve">переменные, которые могли бы улучшить текущее решение. В контексте транспортного планирования, в качестве переменных обычно выступают маршруты. </w:t>
      </w:r>
    </w:p>
    <w:p w14:paraId="778D75E9" w14:textId="71AB623B" w:rsidR="00934A42" w:rsidRDefault="00934A42" w:rsidP="00934A42">
      <w:pPr>
        <w:pStyle w:val="af0"/>
        <w:numPr>
          <w:ilvl w:val="0"/>
          <w:numId w:val="1"/>
        </w:numPr>
        <w:ind w:left="0" w:firstLine="709"/>
      </w:pPr>
      <w:r>
        <w:t xml:space="preserve">Эвристика.  Эвристические методы представляют собой подходы к решению задачи, которые не гарантируют нахождение </w:t>
      </w:r>
      <w:r w:rsidR="00B16ACA">
        <w:t>оптимального</w:t>
      </w:r>
      <w:r>
        <w:t xml:space="preserve"> решения задачи, однако позволяют получить достаточно хороший результат в большинстве случаев за </w:t>
      </w:r>
      <w:r>
        <w:lastRenderedPageBreak/>
        <w:t>ограниченное время. За счет этого эвристические алгоритмы подходят для задач, где поиск идеального решения невозможен или требует больших временных или вычислительных затрат.</w:t>
      </w:r>
      <w:r w:rsidR="00B16ACA">
        <w:t xml:space="preserve"> К эвристическим методам относятся жадные алгоритмы, алгоритмы локального поиска, эволюционные алгоритмы и другие. </w:t>
      </w:r>
    </w:p>
    <w:p w14:paraId="08F1730B" w14:textId="752AA910" w:rsidR="00934A42" w:rsidRDefault="00934A42" w:rsidP="00934A42">
      <w:pPr>
        <w:pStyle w:val="af0"/>
        <w:numPr>
          <w:ilvl w:val="0"/>
          <w:numId w:val="1"/>
        </w:numPr>
        <w:ind w:left="0" w:firstLine="709"/>
      </w:pPr>
      <w:r>
        <w:t xml:space="preserve">Генетические алгоритмы. Генетические алгоритмы </w:t>
      </w:r>
      <w:r w:rsidRPr="00CF31B1">
        <w:t>относятся к классу эвристических методов и представляют собой частный случай эволюционных алгоритмов, основанных на принципах естественного отбора.</w:t>
      </w:r>
      <w:r>
        <w:t xml:space="preserve"> В ходе работы генетических алгоритмов создаются популяции решений, для каждого из них считается целевая функция, после чего наилучшие комбинируются. В </w:t>
      </w:r>
      <w:r w:rsidR="002D4131">
        <w:t>зависимости от постановки задачи,</w:t>
      </w:r>
      <w:r>
        <w:t xml:space="preserve"> популяция может состоять из маршрутов либо из маршрутных сетей.</w:t>
      </w:r>
    </w:p>
    <w:p w14:paraId="31D7292A" w14:textId="6BD8D2A7" w:rsidR="00934A42" w:rsidRDefault="00934A42" w:rsidP="00B47429">
      <w:r>
        <w:t>Схема методологии генерации маршрутных сетей показана на рисунке 1.</w:t>
      </w:r>
      <w:r w:rsidR="00B47429">
        <w:t xml:space="preserve"> Предлагаемая в рамках работы методология использует эвристически</w:t>
      </w:r>
      <w:r w:rsidR="00D9127F">
        <w:t>й</w:t>
      </w:r>
      <w:r w:rsidR="00B47429">
        <w:t xml:space="preserve"> метод для генерации пула маршрутов и генетически</w:t>
      </w:r>
      <w:r w:rsidR="00D9127F">
        <w:t>й</w:t>
      </w:r>
      <w:r w:rsidR="00B47429">
        <w:t xml:space="preserve"> алгоритм для формирования маршрутных сетей.</w:t>
      </w:r>
    </w:p>
    <w:p w14:paraId="265304A1" w14:textId="77777777" w:rsidR="00934A42" w:rsidRDefault="00934A42" w:rsidP="00426362">
      <w:pPr>
        <w:pStyle w:val="af2"/>
      </w:pPr>
      <w:r w:rsidRPr="00426362">
        <w:rPr>
          <w:noProof/>
        </w:rPr>
        <w:drawing>
          <wp:inline distT="0" distB="0" distL="0" distR="0" wp14:anchorId="776A2C48" wp14:editId="3DBB0BE5">
            <wp:extent cx="5188009" cy="3025140"/>
            <wp:effectExtent l="0" t="0" r="0" b="3810"/>
            <wp:docPr id="8854679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467918" name="Рисунок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5329" cy="3029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55C32" w14:textId="21F2DAC1" w:rsidR="00934A42" w:rsidRDefault="00934A42" w:rsidP="00934A42">
      <w:pPr>
        <w:pStyle w:val="af"/>
      </w:pPr>
      <w:r>
        <w:t xml:space="preserve">Рисунок 1 </w:t>
      </w:r>
      <w:r w:rsidR="00C626AD">
        <w:t>–</w:t>
      </w:r>
      <w:r>
        <w:t xml:space="preserve"> </w:t>
      </w:r>
      <w:r w:rsidR="00C626AD">
        <w:t>М</w:t>
      </w:r>
      <w:r>
        <w:t>етодология</w:t>
      </w:r>
      <w:r w:rsidR="00C626AD">
        <w:t xml:space="preserve"> генерации маршрутов общественного транспорта</w:t>
      </w:r>
    </w:p>
    <w:p w14:paraId="4F0EBD7C" w14:textId="2DA87633" w:rsidR="00934A42" w:rsidRDefault="00934A42" w:rsidP="00934A42">
      <w:r>
        <w:t>Обзор методов генерации маршрутов общественного транспорта приведен в таблице 1. В таблице перечислены названия статей, в которых описываются алгоритмы и модели, в хронологическом порядке</w:t>
      </w:r>
      <w:r w:rsidR="009F45A7">
        <w:t xml:space="preserve"> по дате публикации</w:t>
      </w:r>
      <w:r>
        <w:t xml:space="preserve">, необходимые исходные данные (в случае, если пул маршрутов не требуется, используется весь граф улично-дорожной сети), критерий, по которому оптимизируется сеть, прочие условия, учитываемые алгоритмом и тип описываемого в статье метода. </w:t>
      </w:r>
    </w:p>
    <w:p w14:paraId="0388174A" w14:textId="77777777" w:rsidR="00934A42" w:rsidRDefault="00934A42" w:rsidP="00934A42">
      <w:pPr>
        <w:ind w:firstLine="0"/>
        <w:sectPr w:rsidR="00934A42" w:rsidSect="00FA2EB9">
          <w:footerReference w:type="even" r:id="rId9"/>
          <w:footerReference w:type="default" r:id="rId10"/>
          <w:pgSz w:w="11906" w:h="16838" w:code="9"/>
          <w:pgMar w:top="1134" w:right="850" w:bottom="1134" w:left="1701" w:header="709" w:footer="709" w:gutter="0"/>
          <w:pgNumType w:start="1"/>
          <w:cols w:space="708"/>
          <w:docGrid w:linePitch="381"/>
        </w:sectPr>
      </w:pPr>
    </w:p>
    <w:p w14:paraId="16F2322D" w14:textId="21EDBCD6" w:rsidR="00934A42" w:rsidRDefault="00934A42" w:rsidP="00934A42">
      <w:pPr>
        <w:pStyle w:val="af5"/>
      </w:pPr>
      <w:r>
        <w:lastRenderedPageBreak/>
        <w:t>Таблица 1</w:t>
      </w:r>
      <w:r w:rsidR="00CF43A8">
        <w:t xml:space="preserve"> – Обзор автоматизированных методов генерации маршрутов общественного транспорта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2830"/>
        <w:gridCol w:w="567"/>
        <w:gridCol w:w="3261"/>
        <w:gridCol w:w="2126"/>
        <w:gridCol w:w="992"/>
        <w:gridCol w:w="992"/>
        <w:gridCol w:w="567"/>
        <w:gridCol w:w="993"/>
        <w:gridCol w:w="2232"/>
      </w:tblGrid>
      <w:tr w:rsidR="00934A42" w14:paraId="00B50ACE" w14:textId="77777777" w:rsidTr="00923A78">
        <w:trPr>
          <w:trHeight w:val="568"/>
        </w:trPr>
        <w:tc>
          <w:tcPr>
            <w:tcW w:w="2830" w:type="dxa"/>
            <w:vMerge w:val="restart"/>
            <w:vAlign w:val="center"/>
          </w:tcPr>
          <w:p w14:paraId="647B95FA" w14:textId="77777777" w:rsidR="00934A42" w:rsidRPr="00BB6758" w:rsidRDefault="00934A42" w:rsidP="00117539">
            <w:pPr>
              <w:ind w:firstLine="0"/>
              <w:jc w:val="center"/>
            </w:pPr>
            <w:r w:rsidRPr="00BB6758">
              <w:t>Название статьи, год</w:t>
            </w:r>
          </w:p>
        </w:tc>
        <w:tc>
          <w:tcPr>
            <w:tcW w:w="567" w:type="dxa"/>
            <w:vMerge w:val="restart"/>
            <w:textDirection w:val="tbRl"/>
            <w:vAlign w:val="center"/>
          </w:tcPr>
          <w:p w14:paraId="74358969" w14:textId="77777777" w:rsidR="00934A42" w:rsidRPr="00BB6758" w:rsidRDefault="00934A42" w:rsidP="00923A78">
            <w:pPr>
              <w:ind w:left="113" w:right="113" w:firstLine="0"/>
              <w:jc w:val="left"/>
            </w:pPr>
            <w:r w:rsidRPr="00BB6758">
              <w:t>Необходим пул линий</w:t>
            </w:r>
          </w:p>
        </w:tc>
        <w:tc>
          <w:tcPr>
            <w:tcW w:w="3261" w:type="dxa"/>
            <w:vMerge w:val="restart"/>
            <w:vAlign w:val="center"/>
          </w:tcPr>
          <w:p w14:paraId="44E56912" w14:textId="77777777" w:rsidR="00934A42" w:rsidRPr="00BB6758" w:rsidRDefault="00934A42" w:rsidP="00117539">
            <w:pPr>
              <w:ind w:firstLine="0"/>
              <w:jc w:val="center"/>
            </w:pPr>
            <w:r w:rsidRPr="00BB6758">
              <w:t>Целевая функция</w:t>
            </w:r>
          </w:p>
        </w:tc>
        <w:tc>
          <w:tcPr>
            <w:tcW w:w="3118" w:type="dxa"/>
            <w:gridSpan w:val="2"/>
            <w:vAlign w:val="center"/>
          </w:tcPr>
          <w:p w14:paraId="2FFCAEFB" w14:textId="77777777" w:rsidR="00934A42" w:rsidRPr="007644D0" w:rsidRDefault="00934A42" w:rsidP="00923A78">
            <w:pPr>
              <w:ind w:firstLine="0"/>
              <w:jc w:val="center"/>
            </w:pPr>
            <w:r>
              <w:t>Модальность</w:t>
            </w:r>
          </w:p>
        </w:tc>
        <w:tc>
          <w:tcPr>
            <w:tcW w:w="992" w:type="dxa"/>
            <w:vMerge w:val="restart"/>
            <w:textDirection w:val="tbRl"/>
            <w:vAlign w:val="center"/>
          </w:tcPr>
          <w:p w14:paraId="0BD1AC0D" w14:textId="77777777" w:rsidR="00934A42" w:rsidRPr="00BB6758" w:rsidRDefault="00934A42" w:rsidP="00923A78">
            <w:pPr>
              <w:ind w:left="113" w:right="113" w:firstLine="0"/>
              <w:jc w:val="left"/>
            </w:pPr>
            <w:r w:rsidRPr="00BB6758">
              <w:t>Учитывает существующие маршруты</w:t>
            </w:r>
          </w:p>
        </w:tc>
        <w:tc>
          <w:tcPr>
            <w:tcW w:w="567" w:type="dxa"/>
            <w:vMerge w:val="restart"/>
            <w:textDirection w:val="tbRl"/>
            <w:vAlign w:val="center"/>
          </w:tcPr>
          <w:p w14:paraId="05C23289" w14:textId="77777777" w:rsidR="00934A42" w:rsidRPr="00BB6758" w:rsidRDefault="00934A42" w:rsidP="00923A78">
            <w:pPr>
              <w:ind w:left="113" w:right="113" w:firstLine="0"/>
              <w:jc w:val="left"/>
            </w:pPr>
            <w:r w:rsidRPr="00BB6758">
              <w:t>Учитывает пересадки</w:t>
            </w:r>
          </w:p>
        </w:tc>
        <w:tc>
          <w:tcPr>
            <w:tcW w:w="993" w:type="dxa"/>
            <w:vMerge w:val="restart"/>
            <w:textDirection w:val="tbRl"/>
            <w:vAlign w:val="center"/>
          </w:tcPr>
          <w:p w14:paraId="06197403" w14:textId="77777777" w:rsidR="00934A42" w:rsidRPr="00BB6758" w:rsidRDefault="00934A42" w:rsidP="00923A78">
            <w:pPr>
              <w:ind w:left="113" w:right="113" w:firstLine="0"/>
              <w:jc w:val="left"/>
            </w:pPr>
            <w:r w:rsidRPr="00BB6758">
              <w:t>Поддерживает эластичный спрос</w:t>
            </w:r>
          </w:p>
        </w:tc>
        <w:tc>
          <w:tcPr>
            <w:tcW w:w="2232" w:type="dxa"/>
            <w:vMerge w:val="restart"/>
            <w:vAlign w:val="center"/>
          </w:tcPr>
          <w:p w14:paraId="19843A16" w14:textId="77777777" w:rsidR="00934A42" w:rsidRPr="00BB6758" w:rsidRDefault="00934A42" w:rsidP="00117539">
            <w:pPr>
              <w:ind w:firstLine="0"/>
              <w:jc w:val="center"/>
            </w:pPr>
            <w:r w:rsidRPr="00BB6758">
              <w:t>Метод генерации маршрутов</w:t>
            </w:r>
          </w:p>
        </w:tc>
      </w:tr>
      <w:tr w:rsidR="00934A42" w14:paraId="7682737A" w14:textId="77777777" w:rsidTr="00923A78">
        <w:trPr>
          <w:cantSplit/>
          <w:trHeight w:val="2405"/>
        </w:trPr>
        <w:tc>
          <w:tcPr>
            <w:tcW w:w="2830" w:type="dxa"/>
            <w:vMerge/>
          </w:tcPr>
          <w:p w14:paraId="3C6C25C7" w14:textId="77777777" w:rsidR="00934A42" w:rsidRPr="00BB6758" w:rsidRDefault="00934A42" w:rsidP="00923A78">
            <w:pPr>
              <w:ind w:firstLine="0"/>
              <w:jc w:val="left"/>
            </w:pPr>
          </w:p>
        </w:tc>
        <w:tc>
          <w:tcPr>
            <w:tcW w:w="567" w:type="dxa"/>
            <w:vMerge/>
          </w:tcPr>
          <w:p w14:paraId="1BF20BD4" w14:textId="77777777" w:rsidR="00934A42" w:rsidRPr="00BB6758" w:rsidRDefault="00934A42" w:rsidP="00923A78">
            <w:pPr>
              <w:ind w:firstLine="0"/>
              <w:jc w:val="left"/>
            </w:pPr>
          </w:p>
        </w:tc>
        <w:tc>
          <w:tcPr>
            <w:tcW w:w="3261" w:type="dxa"/>
            <w:vMerge/>
            <w:vAlign w:val="center"/>
          </w:tcPr>
          <w:p w14:paraId="2FBC7C5D" w14:textId="77777777" w:rsidR="00934A42" w:rsidRPr="00BB6758" w:rsidRDefault="00934A42" w:rsidP="00923A78">
            <w:pPr>
              <w:ind w:firstLine="0"/>
              <w:jc w:val="left"/>
            </w:pPr>
          </w:p>
        </w:tc>
        <w:tc>
          <w:tcPr>
            <w:tcW w:w="2126" w:type="dxa"/>
            <w:vAlign w:val="center"/>
          </w:tcPr>
          <w:p w14:paraId="6CFBC609" w14:textId="77777777" w:rsidR="00934A42" w:rsidRPr="00BB6758" w:rsidRDefault="00934A42" w:rsidP="00117539">
            <w:pPr>
              <w:ind w:firstLine="0"/>
              <w:jc w:val="center"/>
            </w:pPr>
            <w:r w:rsidRPr="00BB6758">
              <w:t>Виды транспорта</w:t>
            </w:r>
          </w:p>
        </w:tc>
        <w:tc>
          <w:tcPr>
            <w:tcW w:w="992" w:type="dxa"/>
            <w:textDirection w:val="tbRl"/>
          </w:tcPr>
          <w:p w14:paraId="11E947B3" w14:textId="77777777" w:rsidR="00934A42" w:rsidRPr="00BB6758" w:rsidRDefault="00934A42" w:rsidP="00923A78">
            <w:pPr>
              <w:ind w:left="113" w:right="113" w:firstLine="0"/>
              <w:jc w:val="left"/>
            </w:pPr>
            <w:r w:rsidRPr="00BB6758">
              <w:t>Учитывает пешеходные пути</w:t>
            </w:r>
          </w:p>
        </w:tc>
        <w:tc>
          <w:tcPr>
            <w:tcW w:w="992" w:type="dxa"/>
            <w:vMerge/>
          </w:tcPr>
          <w:p w14:paraId="3D705E64" w14:textId="77777777" w:rsidR="00934A42" w:rsidRPr="00BB6758" w:rsidRDefault="00934A42" w:rsidP="00923A78">
            <w:pPr>
              <w:ind w:firstLine="0"/>
              <w:jc w:val="left"/>
            </w:pPr>
          </w:p>
        </w:tc>
        <w:tc>
          <w:tcPr>
            <w:tcW w:w="567" w:type="dxa"/>
            <w:vMerge/>
          </w:tcPr>
          <w:p w14:paraId="1AE1FD4B" w14:textId="77777777" w:rsidR="00934A42" w:rsidRPr="00BB6758" w:rsidRDefault="00934A42" w:rsidP="00923A78">
            <w:pPr>
              <w:ind w:firstLine="0"/>
              <w:jc w:val="left"/>
            </w:pPr>
          </w:p>
        </w:tc>
        <w:tc>
          <w:tcPr>
            <w:tcW w:w="993" w:type="dxa"/>
            <w:vMerge/>
          </w:tcPr>
          <w:p w14:paraId="6ABEED5A" w14:textId="77777777" w:rsidR="00934A42" w:rsidRPr="00BB6758" w:rsidRDefault="00934A42" w:rsidP="00923A78">
            <w:pPr>
              <w:ind w:firstLine="0"/>
              <w:jc w:val="left"/>
            </w:pPr>
          </w:p>
        </w:tc>
        <w:tc>
          <w:tcPr>
            <w:tcW w:w="2232" w:type="dxa"/>
            <w:vMerge/>
          </w:tcPr>
          <w:p w14:paraId="39A47DFF" w14:textId="77777777" w:rsidR="00934A42" w:rsidRPr="00BB6758" w:rsidRDefault="00934A42" w:rsidP="00923A78">
            <w:pPr>
              <w:ind w:firstLine="0"/>
              <w:jc w:val="left"/>
            </w:pPr>
          </w:p>
        </w:tc>
      </w:tr>
      <w:tr w:rsidR="00117539" w14:paraId="41D5C206" w14:textId="77777777" w:rsidTr="00923A78">
        <w:tc>
          <w:tcPr>
            <w:tcW w:w="2830" w:type="dxa"/>
          </w:tcPr>
          <w:p w14:paraId="65C04294" w14:textId="4081396B" w:rsidR="00117539" w:rsidRPr="00117539" w:rsidRDefault="00117539" w:rsidP="00117539">
            <w:pPr>
              <w:ind w:firstLine="0"/>
              <w:jc w:val="center"/>
            </w:pPr>
            <w:r>
              <w:t>1</w:t>
            </w:r>
          </w:p>
        </w:tc>
        <w:tc>
          <w:tcPr>
            <w:tcW w:w="567" w:type="dxa"/>
            <w:vAlign w:val="center"/>
          </w:tcPr>
          <w:p w14:paraId="1BC71384" w14:textId="3884A486" w:rsidR="00117539" w:rsidRPr="00117539" w:rsidRDefault="00117539" w:rsidP="00117539">
            <w:pPr>
              <w:ind w:firstLine="0"/>
              <w:jc w:val="center"/>
            </w:pPr>
            <w:r>
              <w:t>2</w:t>
            </w:r>
          </w:p>
        </w:tc>
        <w:tc>
          <w:tcPr>
            <w:tcW w:w="3261" w:type="dxa"/>
          </w:tcPr>
          <w:p w14:paraId="3F447589" w14:textId="53A87CAC" w:rsidR="00117539" w:rsidRPr="00BB6758" w:rsidRDefault="00117539" w:rsidP="00117539">
            <w:pPr>
              <w:ind w:firstLine="0"/>
              <w:jc w:val="center"/>
            </w:pPr>
            <w:r>
              <w:t>3</w:t>
            </w:r>
          </w:p>
        </w:tc>
        <w:tc>
          <w:tcPr>
            <w:tcW w:w="2126" w:type="dxa"/>
          </w:tcPr>
          <w:p w14:paraId="405DE6A8" w14:textId="01C3C414" w:rsidR="00117539" w:rsidRPr="00BB6758" w:rsidRDefault="00117539" w:rsidP="00117539">
            <w:pPr>
              <w:ind w:firstLine="0"/>
              <w:jc w:val="center"/>
            </w:pPr>
            <w:r>
              <w:t>4</w:t>
            </w:r>
          </w:p>
        </w:tc>
        <w:tc>
          <w:tcPr>
            <w:tcW w:w="992" w:type="dxa"/>
            <w:vAlign w:val="center"/>
          </w:tcPr>
          <w:p w14:paraId="6D66855C" w14:textId="4E45F4D4" w:rsidR="00117539" w:rsidRPr="00BB6758" w:rsidRDefault="00117539" w:rsidP="00117539">
            <w:pPr>
              <w:ind w:firstLine="0"/>
              <w:jc w:val="center"/>
            </w:pPr>
            <w:r>
              <w:t>5</w:t>
            </w:r>
          </w:p>
        </w:tc>
        <w:tc>
          <w:tcPr>
            <w:tcW w:w="992" w:type="dxa"/>
            <w:vAlign w:val="center"/>
          </w:tcPr>
          <w:p w14:paraId="1116FB75" w14:textId="6CCE4062" w:rsidR="00117539" w:rsidRPr="00BB6758" w:rsidRDefault="00117539" w:rsidP="00117539">
            <w:pPr>
              <w:ind w:firstLine="0"/>
              <w:jc w:val="center"/>
            </w:pPr>
            <w:r>
              <w:t>6</w:t>
            </w:r>
          </w:p>
        </w:tc>
        <w:tc>
          <w:tcPr>
            <w:tcW w:w="567" w:type="dxa"/>
            <w:vAlign w:val="center"/>
          </w:tcPr>
          <w:p w14:paraId="39B973AC" w14:textId="3F88D880" w:rsidR="00117539" w:rsidRPr="00BB6758" w:rsidRDefault="00117539" w:rsidP="00117539">
            <w:pPr>
              <w:ind w:firstLine="0"/>
              <w:jc w:val="center"/>
            </w:pPr>
            <w:r>
              <w:t>7</w:t>
            </w:r>
          </w:p>
        </w:tc>
        <w:tc>
          <w:tcPr>
            <w:tcW w:w="993" w:type="dxa"/>
            <w:vAlign w:val="center"/>
          </w:tcPr>
          <w:p w14:paraId="1A9761DB" w14:textId="7FE68BB9" w:rsidR="00117539" w:rsidRPr="00BB6758" w:rsidRDefault="00117539" w:rsidP="00117539">
            <w:pPr>
              <w:ind w:firstLine="0"/>
              <w:jc w:val="center"/>
            </w:pPr>
            <w:r>
              <w:t>8</w:t>
            </w:r>
          </w:p>
        </w:tc>
        <w:tc>
          <w:tcPr>
            <w:tcW w:w="2232" w:type="dxa"/>
          </w:tcPr>
          <w:p w14:paraId="3C91D644" w14:textId="4A8B479F" w:rsidR="00117539" w:rsidRPr="00BB6758" w:rsidRDefault="00117539" w:rsidP="00117539">
            <w:pPr>
              <w:ind w:firstLine="0"/>
              <w:jc w:val="center"/>
            </w:pPr>
            <w:r>
              <w:t>9</w:t>
            </w:r>
          </w:p>
        </w:tc>
      </w:tr>
      <w:tr w:rsidR="00934A42" w14:paraId="1893E6FC" w14:textId="77777777" w:rsidTr="00923A78">
        <w:tc>
          <w:tcPr>
            <w:tcW w:w="2830" w:type="dxa"/>
          </w:tcPr>
          <w:p w14:paraId="05951958" w14:textId="77777777" w:rsidR="00934A42" w:rsidRPr="007644D0" w:rsidRDefault="00934A42" w:rsidP="00923A78">
            <w:pPr>
              <w:ind w:firstLine="0"/>
              <w:jc w:val="left"/>
              <w:rPr>
                <w:lang w:val="en-US"/>
              </w:rPr>
            </w:pPr>
            <w:r w:rsidRPr="007644D0">
              <w:rPr>
                <w:lang w:val="en-US"/>
              </w:rPr>
              <w:t xml:space="preserve">Hybrid Route Generation Heuristic Algorithm </w:t>
            </w:r>
            <w:r>
              <w:rPr>
                <w:lang w:val="en-US"/>
              </w:rPr>
              <w:t xml:space="preserve">for the Design of Transit Networks </w:t>
            </w:r>
            <w:r w:rsidRPr="007644D0">
              <w:rPr>
                <w:lang w:val="en-US"/>
              </w:rPr>
              <w:t>(1995)</w:t>
            </w:r>
            <w:r>
              <w:rPr>
                <w:lang w:val="en-US"/>
              </w:rPr>
              <w:t xml:space="preserve"> </w:t>
            </w:r>
            <w:sdt>
              <w:sdtPr>
                <w:rPr>
                  <w:lang w:val="en-US"/>
                </w:rPr>
                <w:id w:val="216323863"/>
                <w:citation/>
              </w:sdtPr>
              <w:sdtContent>
                <w:r>
                  <w:rPr>
                    <w:lang w:val="en-US"/>
                  </w:rPr>
                  <w:fldChar w:fldCharType="begin"/>
                </w:r>
                <w:r>
                  <w:rPr>
                    <w:lang w:val="en-US"/>
                  </w:rPr>
                  <w:instrText xml:space="preserve">CITATION MHa95 \l 1033 </w:instrText>
                </w:r>
                <w:r>
                  <w:rPr>
                    <w:lang w:val="en-US"/>
                  </w:rPr>
                  <w:fldChar w:fldCharType="separate"/>
                </w:r>
                <w:r w:rsidRPr="004C34AC">
                  <w:rPr>
                    <w:noProof/>
                    <w:lang w:val="en-US"/>
                  </w:rPr>
                  <w:t>[15]</w:t>
                </w:r>
                <w:r>
                  <w:rPr>
                    <w:lang w:val="en-US"/>
                  </w:rPr>
                  <w:fldChar w:fldCharType="end"/>
                </w:r>
              </w:sdtContent>
            </w:sdt>
          </w:p>
        </w:tc>
        <w:tc>
          <w:tcPr>
            <w:tcW w:w="567" w:type="dxa"/>
            <w:vAlign w:val="center"/>
          </w:tcPr>
          <w:p w14:paraId="43F9E88F" w14:textId="77777777" w:rsidR="00934A42" w:rsidRPr="00BB6758" w:rsidRDefault="00934A42" w:rsidP="00923A78">
            <w:pPr>
              <w:ind w:firstLine="0"/>
              <w:jc w:val="left"/>
              <w:rPr>
                <w:lang w:val="en-US"/>
              </w:rPr>
            </w:pPr>
          </w:p>
        </w:tc>
        <w:tc>
          <w:tcPr>
            <w:tcW w:w="3261" w:type="dxa"/>
          </w:tcPr>
          <w:p w14:paraId="655B9A80" w14:textId="77777777" w:rsidR="00934A42" w:rsidRPr="00BB6758" w:rsidRDefault="00934A42" w:rsidP="00923A78">
            <w:pPr>
              <w:ind w:firstLine="0"/>
              <w:jc w:val="left"/>
            </w:pPr>
            <w:r w:rsidRPr="00BB6758">
              <w:t>Минимизируется либо время, либо расстояние, либо стоимость</w:t>
            </w:r>
          </w:p>
        </w:tc>
        <w:tc>
          <w:tcPr>
            <w:tcW w:w="2126" w:type="dxa"/>
          </w:tcPr>
          <w:p w14:paraId="06431791" w14:textId="77777777" w:rsidR="00934A42" w:rsidRPr="00BB6758" w:rsidRDefault="00934A42" w:rsidP="00923A78">
            <w:pPr>
              <w:ind w:firstLine="0"/>
              <w:jc w:val="left"/>
            </w:pPr>
            <w:r w:rsidRPr="00BB6758">
              <w:t>Автобус</w:t>
            </w:r>
          </w:p>
        </w:tc>
        <w:tc>
          <w:tcPr>
            <w:tcW w:w="992" w:type="dxa"/>
            <w:vAlign w:val="center"/>
          </w:tcPr>
          <w:p w14:paraId="56EBBAD7" w14:textId="77777777" w:rsidR="00934A42" w:rsidRPr="00BB6758" w:rsidRDefault="00934A42" w:rsidP="00923A78">
            <w:pPr>
              <w:ind w:firstLine="0"/>
              <w:jc w:val="left"/>
            </w:pPr>
          </w:p>
        </w:tc>
        <w:tc>
          <w:tcPr>
            <w:tcW w:w="992" w:type="dxa"/>
            <w:vAlign w:val="center"/>
          </w:tcPr>
          <w:p w14:paraId="2C6BA78B" w14:textId="77777777" w:rsidR="00934A42" w:rsidRPr="00BB6758" w:rsidRDefault="00934A42" w:rsidP="00923A78">
            <w:pPr>
              <w:ind w:firstLine="0"/>
              <w:jc w:val="left"/>
            </w:pPr>
          </w:p>
        </w:tc>
        <w:tc>
          <w:tcPr>
            <w:tcW w:w="567" w:type="dxa"/>
            <w:vAlign w:val="center"/>
          </w:tcPr>
          <w:p w14:paraId="39074661" w14:textId="77777777" w:rsidR="00934A42" w:rsidRPr="00BB6758" w:rsidRDefault="00934A42" w:rsidP="00923A78">
            <w:pPr>
              <w:ind w:firstLine="0"/>
              <w:jc w:val="left"/>
            </w:pPr>
            <w:r w:rsidRPr="00BB6758">
              <w:t>Х</w:t>
            </w:r>
          </w:p>
        </w:tc>
        <w:tc>
          <w:tcPr>
            <w:tcW w:w="993" w:type="dxa"/>
            <w:vAlign w:val="center"/>
          </w:tcPr>
          <w:p w14:paraId="6723CAA2" w14:textId="77777777" w:rsidR="00934A42" w:rsidRPr="00BB6758" w:rsidRDefault="00934A42" w:rsidP="00923A78">
            <w:pPr>
              <w:ind w:firstLine="0"/>
              <w:jc w:val="left"/>
            </w:pPr>
          </w:p>
        </w:tc>
        <w:tc>
          <w:tcPr>
            <w:tcW w:w="2232" w:type="dxa"/>
          </w:tcPr>
          <w:p w14:paraId="6321890F" w14:textId="77777777" w:rsidR="00934A42" w:rsidRPr="00BB6758" w:rsidRDefault="00934A42" w:rsidP="00923A78">
            <w:pPr>
              <w:ind w:firstLine="0"/>
              <w:jc w:val="left"/>
            </w:pPr>
            <w:r w:rsidRPr="00BB6758">
              <w:t>Эвристика</w:t>
            </w:r>
          </w:p>
        </w:tc>
      </w:tr>
      <w:tr w:rsidR="00934A42" w14:paraId="2BD420B7" w14:textId="77777777" w:rsidTr="00923A78">
        <w:tc>
          <w:tcPr>
            <w:tcW w:w="2830" w:type="dxa"/>
          </w:tcPr>
          <w:p w14:paraId="7D10FF8D" w14:textId="77777777" w:rsidR="00934A42" w:rsidRPr="007644D0" w:rsidRDefault="00934A42" w:rsidP="00923A78">
            <w:pPr>
              <w:ind w:firstLine="0"/>
              <w:jc w:val="left"/>
              <w:rPr>
                <w:lang w:val="en-US"/>
              </w:rPr>
            </w:pPr>
            <w:r w:rsidRPr="007644D0">
              <w:rPr>
                <w:lang w:val="en-US"/>
              </w:rPr>
              <w:t>Optimal Route Network Design</w:t>
            </w:r>
            <w:r>
              <w:rPr>
                <w:lang w:val="en-US"/>
              </w:rPr>
              <w:t xml:space="preserve"> </w:t>
            </w:r>
            <w:r w:rsidRPr="007644D0">
              <w:rPr>
                <w:lang w:val="en-US"/>
              </w:rPr>
              <w:t>for Transit Systems Using Genetic</w:t>
            </w:r>
            <w:r>
              <w:rPr>
                <w:lang w:val="en-US"/>
              </w:rPr>
              <w:t xml:space="preserve"> </w:t>
            </w:r>
            <w:r w:rsidRPr="007644D0">
              <w:rPr>
                <w:lang w:val="en-US"/>
              </w:rPr>
              <w:t>Algorithms (2002)</w:t>
            </w:r>
            <w:r>
              <w:rPr>
                <w:lang w:val="en-US"/>
              </w:rPr>
              <w:t xml:space="preserve"> </w:t>
            </w:r>
            <w:sdt>
              <w:sdtPr>
                <w:rPr>
                  <w:lang w:val="en-US"/>
                </w:rPr>
                <w:id w:val="-1762366317"/>
                <w:citation/>
              </w:sdtPr>
              <w:sdtContent>
                <w:r>
                  <w:rPr>
                    <w:lang w:val="en-US"/>
                  </w:rPr>
                  <w:fldChar w:fldCharType="begin"/>
                </w:r>
                <w:r>
                  <w:rPr>
                    <w:lang w:val="en-US"/>
                  </w:rPr>
                  <w:instrText xml:space="preserve">CITATION Par02 \l 1033 </w:instrText>
                </w:r>
                <w:r>
                  <w:rPr>
                    <w:lang w:val="en-US"/>
                  </w:rPr>
                  <w:fldChar w:fldCharType="separate"/>
                </w:r>
                <w:r w:rsidRPr="004C34AC">
                  <w:rPr>
                    <w:noProof/>
                    <w:lang w:val="en-US"/>
                  </w:rPr>
                  <w:t>[16]</w:t>
                </w:r>
                <w:r>
                  <w:rPr>
                    <w:lang w:val="en-US"/>
                  </w:rPr>
                  <w:fldChar w:fldCharType="end"/>
                </w:r>
              </w:sdtContent>
            </w:sdt>
          </w:p>
        </w:tc>
        <w:tc>
          <w:tcPr>
            <w:tcW w:w="567" w:type="dxa"/>
            <w:vAlign w:val="center"/>
          </w:tcPr>
          <w:p w14:paraId="1028B24C" w14:textId="77777777" w:rsidR="00934A42" w:rsidRPr="007644D0" w:rsidRDefault="00934A42" w:rsidP="00923A78">
            <w:pPr>
              <w:ind w:firstLine="0"/>
              <w:jc w:val="left"/>
              <w:rPr>
                <w:lang w:val="en-US"/>
              </w:rPr>
            </w:pPr>
          </w:p>
        </w:tc>
        <w:tc>
          <w:tcPr>
            <w:tcW w:w="3261" w:type="dxa"/>
          </w:tcPr>
          <w:p w14:paraId="044CBAA5" w14:textId="77777777" w:rsidR="00934A42" w:rsidRPr="00BB6758" w:rsidRDefault="00934A42" w:rsidP="00923A78">
            <w:pPr>
              <w:ind w:firstLine="0"/>
              <w:jc w:val="left"/>
            </w:pPr>
            <w:r w:rsidRPr="00BB6758">
              <w:t>Минимизируется время</w:t>
            </w:r>
          </w:p>
        </w:tc>
        <w:tc>
          <w:tcPr>
            <w:tcW w:w="2126" w:type="dxa"/>
          </w:tcPr>
          <w:p w14:paraId="0EA105CA" w14:textId="77777777" w:rsidR="00934A42" w:rsidRPr="00BB6758" w:rsidRDefault="00934A42" w:rsidP="00923A78">
            <w:pPr>
              <w:ind w:firstLine="0"/>
              <w:jc w:val="left"/>
            </w:pPr>
            <w:r w:rsidRPr="00BB6758">
              <w:t xml:space="preserve">Один вид </w:t>
            </w:r>
          </w:p>
        </w:tc>
        <w:tc>
          <w:tcPr>
            <w:tcW w:w="992" w:type="dxa"/>
            <w:vAlign w:val="center"/>
          </w:tcPr>
          <w:p w14:paraId="5267D28D" w14:textId="77777777" w:rsidR="00934A42" w:rsidRPr="00BB6758" w:rsidRDefault="00934A42" w:rsidP="00923A78">
            <w:pPr>
              <w:ind w:firstLine="0"/>
              <w:jc w:val="left"/>
            </w:pPr>
          </w:p>
        </w:tc>
        <w:tc>
          <w:tcPr>
            <w:tcW w:w="992" w:type="dxa"/>
            <w:vAlign w:val="center"/>
          </w:tcPr>
          <w:p w14:paraId="74053F97" w14:textId="77777777" w:rsidR="00934A42" w:rsidRPr="00BB6758" w:rsidRDefault="00934A42" w:rsidP="00923A78">
            <w:pPr>
              <w:ind w:firstLine="0"/>
              <w:jc w:val="left"/>
            </w:pPr>
          </w:p>
        </w:tc>
        <w:tc>
          <w:tcPr>
            <w:tcW w:w="567" w:type="dxa"/>
            <w:vAlign w:val="center"/>
          </w:tcPr>
          <w:p w14:paraId="086571EE" w14:textId="77777777" w:rsidR="00934A42" w:rsidRPr="00BB6758" w:rsidRDefault="00934A42" w:rsidP="00923A78">
            <w:pPr>
              <w:ind w:firstLine="0"/>
              <w:jc w:val="left"/>
            </w:pPr>
            <w:r w:rsidRPr="00BB6758">
              <w:t>Х</w:t>
            </w:r>
          </w:p>
        </w:tc>
        <w:tc>
          <w:tcPr>
            <w:tcW w:w="993" w:type="dxa"/>
            <w:vAlign w:val="center"/>
          </w:tcPr>
          <w:p w14:paraId="36D0647E" w14:textId="77777777" w:rsidR="00934A42" w:rsidRPr="00BB6758" w:rsidRDefault="00934A42" w:rsidP="00923A78">
            <w:pPr>
              <w:ind w:firstLine="0"/>
              <w:jc w:val="left"/>
            </w:pPr>
          </w:p>
        </w:tc>
        <w:tc>
          <w:tcPr>
            <w:tcW w:w="2232" w:type="dxa"/>
          </w:tcPr>
          <w:p w14:paraId="73AC15FB" w14:textId="77777777" w:rsidR="00934A42" w:rsidRPr="00BB6758" w:rsidRDefault="00934A42" w:rsidP="00923A78">
            <w:pPr>
              <w:tabs>
                <w:tab w:val="right" w:pos="2016"/>
              </w:tabs>
              <w:ind w:firstLine="0"/>
              <w:jc w:val="left"/>
            </w:pPr>
            <w:r w:rsidRPr="00BB6758">
              <w:t>Генетически</w:t>
            </w:r>
            <w:r>
              <w:t>е алгоритмы</w:t>
            </w:r>
            <w:r>
              <w:tab/>
            </w:r>
          </w:p>
        </w:tc>
      </w:tr>
      <w:tr w:rsidR="00934A42" w14:paraId="1E1EF87D" w14:textId="77777777" w:rsidTr="00923A78">
        <w:tc>
          <w:tcPr>
            <w:tcW w:w="2830" w:type="dxa"/>
          </w:tcPr>
          <w:p w14:paraId="03F7E0EE" w14:textId="77777777" w:rsidR="00934A42" w:rsidRPr="007644D0" w:rsidRDefault="00934A42" w:rsidP="00923A78">
            <w:pPr>
              <w:ind w:firstLine="0"/>
              <w:jc w:val="left"/>
              <w:rPr>
                <w:lang w:val="en-US"/>
              </w:rPr>
            </w:pPr>
            <w:r w:rsidRPr="007644D0">
              <w:rPr>
                <w:lang w:val="en-US"/>
              </w:rPr>
              <w:t>Line Planning with Minimal Traveling Time (2005)</w:t>
            </w:r>
            <w:r>
              <w:rPr>
                <w:lang w:val="en-US"/>
              </w:rPr>
              <w:t xml:space="preserve"> </w:t>
            </w:r>
            <w:sdt>
              <w:sdtPr>
                <w:rPr>
                  <w:lang w:val="en-US"/>
                </w:rPr>
                <w:id w:val="1257094301"/>
                <w:citation/>
              </w:sdtPr>
              <w:sdtContent>
                <w:r>
                  <w:rPr>
                    <w:lang w:val="en-US"/>
                  </w:rPr>
                  <w:fldChar w:fldCharType="begin"/>
                </w:r>
                <w:r w:rsidRPr="004733A8">
                  <w:rPr>
                    <w:lang w:val="en-US"/>
                  </w:rPr>
                  <w:instrText xml:space="preserve"> CITATION Sch05 \l 1049 </w:instrText>
                </w:r>
                <w:r>
                  <w:rPr>
                    <w:lang w:val="en-US"/>
                  </w:rPr>
                  <w:fldChar w:fldCharType="separate"/>
                </w:r>
                <w:r w:rsidRPr="004C34AC">
                  <w:rPr>
                    <w:noProof/>
                    <w:lang w:val="en-US"/>
                  </w:rPr>
                  <w:t>[18]</w:t>
                </w:r>
                <w:r>
                  <w:rPr>
                    <w:lang w:val="en-US"/>
                  </w:rPr>
                  <w:fldChar w:fldCharType="end"/>
                </w:r>
              </w:sdtContent>
            </w:sdt>
          </w:p>
        </w:tc>
        <w:tc>
          <w:tcPr>
            <w:tcW w:w="567" w:type="dxa"/>
            <w:vAlign w:val="center"/>
          </w:tcPr>
          <w:p w14:paraId="577CB2C5" w14:textId="77777777" w:rsidR="00934A42" w:rsidRPr="00BB6758" w:rsidRDefault="00934A42" w:rsidP="00923A78">
            <w:pPr>
              <w:ind w:firstLine="0"/>
              <w:jc w:val="left"/>
              <w:rPr>
                <w:lang w:val="en-US"/>
              </w:rPr>
            </w:pPr>
            <w:r w:rsidRPr="00BB6758">
              <w:rPr>
                <w:lang w:val="en-US"/>
              </w:rPr>
              <w:t>X</w:t>
            </w:r>
          </w:p>
        </w:tc>
        <w:tc>
          <w:tcPr>
            <w:tcW w:w="3261" w:type="dxa"/>
          </w:tcPr>
          <w:p w14:paraId="65E32520" w14:textId="77777777" w:rsidR="00934A42" w:rsidRPr="00BB6758" w:rsidRDefault="00934A42" w:rsidP="00923A78">
            <w:pPr>
              <w:ind w:firstLine="0"/>
              <w:jc w:val="left"/>
            </w:pPr>
            <w:r w:rsidRPr="00BB6758">
              <w:t>Минимизируется время и количество пересадок</w:t>
            </w:r>
          </w:p>
        </w:tc>
        <w:tc>
          <w:tcPr>
            <w:tcW w:w="2126" w:type="dxa"/>
          </w:tcPr>
          <w:p w14:paraId="56143C9A" w14:textId="77777777" w:rsidR="00934A42" w:rsidRPr="00BB6758" w:rsidRDefault="00934A42" w:rsidP="00923A78">
            <w:pPr>
              <w:ind w:firstLine="0"/>
              <w:jc w:val="left"/>
            </w:pPr>
            <w:r w:rsidRPr="00BB6758">
              <w:t xml:space="preserve">Один вид </w:t>
            </w:r>
          </w:p>
        </w:tc>
        <w:tc>
          <w:tcPr>
            <w:tcW w:w="992" w:type="dxa"/>
            <w:vAlign w:val="center"/>
          </w:tcPr>
          <w:p w14:paraId="6165C313" w14:textId="77777777" w:rsidR="00934A42" w:rsidRPr="00BB6758" w:rsidRDefault="00934A42" w:rsidP="00923A78">
            <w:pPr>
              <w:ind w:firstLine="0"/>
              <w:jc w:val="left"/>
            </w:pPr>
          </w:p>
        </w:tc>
        <w:tc>
          <w:tcPr>
            <w:tcW w:w="992" w:type="dxa"/>
            <w:vAlign w:val="center"/>
          </w:tcPr>
          <w:p w14:paraId="17F995A8" w14:textId="77777777" w:rsidR="00934A42" w:rsidRPr="00BB6758" w:rsidRDefault="00934A42" w:rsidP="00923A78">
            <w:pPr>
              <w:ind w:firstLine="0"/>
              <w:jc w:val="left"/>
            </w:pPr>
          </w:p>
        </w:tc>
        <w:tc>
          <w:tcPr>
            <w:tcW w:w="567" w:type="dxa"/>
            <w:vAlign w:val="center"/>
          </w:tcPr>
          <w:p w14:paraId="5CEF1B22" w14:textId="77777777" w:rsidR="00934A42" w:rsidRPr="00BB6758" w:rsidRDefault="00934A42" w:rsidP="00923A78">
            <w:pPr>
              <w:ind w:firstLine="0"/>
              <w:jc w:val="left"/>
            </w:pPr>
            <w:r w:rsidRPr="00BB6758">
              <w:t>Х</w:t>
            </w:r>
          </w:p>
        </w:tc>
        <w:tc>
          <w:tcPr>
            <w:tcW w:w="993" w:type="dxa"/>
            <w:vAlign w:val="center"/>
          </w:tcPr>
          <w:p w14:paraId="5BF0BDAB" w14:textId="77777777" w:rsidR="00934A42" w:rsidRPr="00BB6758" w:rsidRDefault="00934A42" w:rsidP="00923A78">
            <w:pPr>
              <w:ind w:firstLine="0"/>
              <w:jc w:val="left"/>
            </w:pPr>
          </w:p>
        </w:tc>
        <w:tc>
          <w:tcPr>
            <w:tcW w:w="2232" w:type="dxa"/>
          </w:tcPr>
          <w:p w14:paraId="3DA92C8D" w14:textId="77777777" w:rsidR="00934A42" w:rsidRPr="007074B3" w:rsidRDefault="00934A42" w:rsidP="00923A78">
            <w:pPr>
              <w:ind w:firstLine="0"/>
              <w:jc w:val="left"/>
            </w:pPr>
            <w:r>
              <w:t>Целочисленное программирование</w:t>
            </w:r>
          </w:p>
        </w:tc>
      </w:tr>
    </w:tbl>
    <w:p w14:paraId="17593610" w14:textId="7CB3547E" w:rsidR="00117539" w:rsidRDefault="00117539" w:rsidP="00117539">
      <w:pPr>
        <w:jc w:val="right"/>
      </w:pPr>
      <w:r>
        <w:br w:type="page"/>
      </w:r>
    </w:p>
    <w:p w14:paraId="61285071" w14:textId="42A6E2D7" w:rsidR="00117539" w:rsidRDefault="00117539" w:rsidP="000E2AC7">
      <w:pPr>
        <w:ind w:firstLine="0"/>
        <w:jc w:val="left"/>
      </w:pPr>
      <w:r>
        <w:lastRenderedPageBreak/>
        <w:t>Продолжение таблицы 1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2830"/>
        <w:gridCol w:w="567"/>
        <w:gridCol w:w="3261"/>
        <w:gridCol w:w="2126"/>
        <w:gridCol w:w="992"/>
        <w:gridCol w:w="992"/>
        <w:gridCol w:w="567"/>
        <w:gridCol w:w="993"/>
        <w:gridCol w:w="2232"/>
      </w:tblGrid>
      <w:tr w:rsidR="00117539" w14:paraId="787FA15F" w14:textId="77777777" w:rsidTr="00923A78">
        <w:tc>
          <w:tcPr>
            <w:tcW w:w="2830" w:type="dxa"/>
          </w:tcPr>
          <w:p w14:paraId="5862834E" w14:textId="505BB527" w:rsidR="00117539" w:rsidRPr="00117539" w:rsidRDefault="00117539" w:rsidP="00117539">
            <w:pPr>
              <w:ind w:firstLine="0"/>
              <w:jc w:val="center"/>
            </w:pPr>
            <w:r>
              <w:t>1</w:t>
            </w:r>
          </w:p>
        </w:tc>
        <w:tc>
          <w:tcPr>
            <w:tcW w:w="567" w:type="dxa"/>
            <w:vAlign w:val="center"/>
          </w:tcPr>
          <w:p w14:paraId="5654273E" w14:textId="69416E0F" w:rsidR="00117539" w:rsidRPr="00117539" w:rsidRDefault="00117539" w:rsidP="00117539">
            <w:pPr>
              <w:ind w:firstLine="0"/>
              <w:jc w:val="center"/>
            </w:pPr>
            <w:r>
              <w:t>2</w:t>
            </w:r>
          </w:p>
        </w:tc>
        <w:tc>
          <w:tcPr>
            <w:tcW w:w="3261" w:type="dxa"/>
          </w:tcPr>
          <w:p w14:paraId="7572628B" w14:textId="0E282DF0" w:rsidR="00117539" w:rsidRPr="00BB6758" w:rsidRDefault="00117539" w:rsidP="00117539">
            <w:pPr>
              <w:ind w:firstLine="0"/>
              <w:jc w:val="center"/>
            </w:pPr>
            <w:r>
              <w:t>3</w:t>
            </w:r>
          </w:p>
        </w:tc>
        <w:tc>
          <w:tcPr>
            <w:tcW w:w="2126" w:type="dxa"/>
          </w:tcPr>
          <w:p w14:paraId="403B535A" w14:textId="367706A9" w:rsidR="00117539" w:rsidRPr="00BB6758" w:rsidRDefault="00117539" w:rsidP="00117539">
            <w:pPr>
              <w:ind w:firstLine="0"/>
              <w:jc w:val="center"/>
            </w:pPr>
            <w:r>
              <w:t>4</w:t>
            </w:r>
          </w:p>
        </w:tc>
        <w:tc>
          <w:tcPr>
            <w:tcW w:w="992" w:type="dxa"/>
            <w:vAlign w:val="center"/>
          </w:tcPr>
          <w:p w14:paraId="3EF96A0E" w14:textId="0F475D43" w:rsidR="00117539" w:rsidRPr="00BB6758" w:rsidRDefault="00117539" w:rsidP="00117539">
            <w:pPr>
              <w:ind w:firstLine="0"/>
              <w:jc w:val="center"/>
            </w:pPr>
            <w:r>
              <w:t>5</w:t>
            </w:r>
          </w:p>
        </w:tc>
        <w:tc>
          <w:tcPr>
            <w:tcW w:w="992" w:type="dxa"/>
            <w:vAlign w:val="center"/>
          </w:tcPr>
          <w:p w14:paraId="01666412" w14:textId="3FD17AFA" w:rsidR="00117539" w:rsidRPr="00BB6758" w:rsidRDefault="00117539" w:rsidP="00117539">
            <w:pPr>
              <w:ind w:firstLine="0"/>
              <w:jc w:val="center"/>
            </w:pPr>
            <w:r>
              <w:t>6</w:t>
            </w:r>
          </w:p>
        </w:tc>
        <w:tc>
          <w:tcPr>
            <w:tcW w:w="567" w:type="dxa"/>
            <w:vAlign w:val="center"/>
          </w:tcPr>
          <w:p w14:paraId="5019B6DE" w14:textId="6267A608" w:rsidR="00117539" w:rsidRPr="00BB6758" w:rsidRDefault="00117539" w:rsidP="00117539">
            <w:pPr>
              <w:ind w:firstLine="0"/>
              <w:jc w:val="center"/>
            </w:pPr>
            <w:r>
              <w:t>7</w:t>
            </w:r>
          </w:p>
        </w:tc>
        <w:tc>
          <w:tcPr>
            <w:tcW w:w="993" w:type="dxa"/>
            <w:vAlign w:val="center"/>
          </w:tcPr>
          <w:p w14:paraId="05894290" w14:textId="3D59593F" w:rsidR="00117539" w:rsidRPr="00BB6758" w:rsidRDefault="00117539" w:rsidP="00117539">
            <w:pPr>
              <w:ind w:firstLine="0"/>
              <w:jc w:val="center"/>
            </w:pPr>
            <w:r>
              <w:t>8</w:t>
            </w:r>
          </w:p>
        </w:tc>
        <w:tc>
          <w:tcPr>
            <w:tcW w:w="2232" w:type="dxa"/>
          </w:tcPr>
          <w:p w14:paraId="7DCB3A11" w14:textId="27C1A5A6" w:rsidR="00117539" w:rsidRDefault="00117539" w:rsidP="00117539">
            <w:pPr>
              <w:ind w:firstLine="0"/>
              <w:jc w:val="center"/>
            </w:pPr>
            <w:r>
              <w:t>9</w:t>
            </w:r>
          </w:p>
        </w:tc>
      </w:tr>
      <w:tr w:rsidR="00117539" w14:paraId="262A6B85" w14:textId="77777777" w:rsidTr="00923A78">
        <w:tc>
          <w:tcPr>
            <w:tcW w:w="2830" w:type="dxa"/>
          </w:tcPr>
          <w:p w14:paraId="252F9007" w14:textId="77777777" w:rsidR="00117539" w:rsidRPr="004733A8" w:rsidRDefault="00117539" w:rsidP="00117539">
            <w:pPr>
              <w:ind w:firstLine="0"/>
              <w:jc w:val="left"/>
              <w:rPr>
                <w:lang w:val="en-US"/>
              </w:rPr>
            </w:pPr>
            <w:r w:rsidRPr="004733A8">
              <w:rPr>
                <w:lang w:val="en-US"/>
              </w:rPr>
              <w:t xml:space="preserve">A Column-Generation Approach to Line Planning in Public Transport (2007) </w:t>
            </w:r>
            <w:sdt>
              <w:sdtPr>
                <w:rPr>
                  <w:lang w:val="en-US"/>
                </w:rPr>
                <w:id w:val="-2049134070"/>
                <w:citation/>
              </w:sdtPr>
              <w:sdtContent>
                <w:r>
                  <w:rPr>
                    <w:lang w:val="en-US"/>
                  </w:rPr>
                  <w:fldChar w:fldCharType="begin"/>
                </w:r>
                <w:r w:rsidRPr="004733A8">
                  <w:rPr>
                    <w:lang w:val="en-US"/>
                  </w:rPr>
                  <w:instrText xml:space="preserve"> CITATION Bor07 \l 1049 </w:instrText>
                </w:r>
                <w:r>
                  <w:rPr>
                    <w:lang w:val="en-US"/>
                  </w:rPr>
                  <w:fldChar w:fldCharType="separate"/>
                </w:r>
                <w:r w:rsidRPr="004C34AC">
                  <w:rPr>
                    <w:noProof/>
                    <w:lang w:val="en-US"/>
                  </w:rPr>
                  <w:t>[19]</w:t>
                </w:r>
                <w:r>
                  <w:rPr>
                    <w:lang w:val="en-US"/>
                  </w:rPr>
                  <w:fldChar w:fldCharType="end"/>
                </w:r>
              </w:sdtContent>
            </w:sdt>
          </w:p>
        </w:tc>
        <w:tc>
          <w:tcPr>
            <w:tcW w:w="567" w:type="dxa"/>
            <w:vAlign w:val="center"/>
          </w:tcPr>
          <w:p w14:paraId="2CB5345C" w14:textId="77777777" w:rsidR="00117539" w:rsidRPr="004733A8" w:rsidRDefault="00117539" w:rsidP="00117539">
            <w:pPr>
              <w:ind w:firstLine="0"/>
              <w:jc w:val="left"/>
              <w:rPr>
                <w:lang w:val="en-US"/>
              </w:rPr>
            </w:pPr>
          </w:p>
        </w:tc>
        <w:tc>
          <w:tcPr>
            <w:tcW w:w="3261" w:type="dxa"/>
          </w:tcPr>
          <w:p w14:paraId="3EA682C4" w14:textId="77777777" w:rsidR="00117539" w:rsidRPr="00BB6758" w:rsidRDefault="00117539" w:rsidP="00117539">
            <w:pPr>
              <w:ind w:firstLine="0"/>
              <w:jc w:val="left"/>
            </w:pPr>
            <w:r w:rsidRPr="00BB6758">
              <w:t>Минимизируется время и стоимость</w:t>
            </w:r>
          </w:p>
        </w:tc>
        <w:tc>
          <w:tcPr>
            <w:tcW w:w="2126" w:type="dxa"/>
          </w:tcPr>
          <w:p w14:paraId="14F36EC6" w14:textId="77777777" w:rsidR="00117539" w:rsidRPr="00BB6758" w:rsidRDefault="00117539" w:rsidP="00117539">
            <w:pPr>
              <w:ind w:firstLine="0"/>
              <w:jc w:val="left"/>
            </w:pPr>
            <w:r w:rsidRPr="00BB6758">
              <w:t>Несколько видов</w:t>
            </w:r>
          </w:p>
        </w:tc>
        <w:tc>
          <w:tcPr>
            <w:tcW w:w="992" w:type="dxa"/>
            <w:vAlign w:val="center"/>
          </w:tcPr>
          <w:p w14:paraId="59ED660A" w14:textId="77777777" w:rsidR="00117539" w:rsidRPr="00BB6758" w:rsidRDefault="00117539" w:rsidP="00117539">
            <w:pPr>
              <w:ind w:firstLine="0"/>
              <w:jc w:val="left"/>
            </w:pPr>
          </w:p>
        </w:tc>
        <w:tc>
          <w:tcPr>
            <w:tcW w:w="992" w:type="dxa"/>
            <w:vAlign w:val="center"/>
          </w:tcPr>
          <w:p w14:paraId="03706BBF" w14:textId="77777777" w:rsidR="00117539" w:rsidRPr="00BB6758" w:rsidRDefault="00117539" w:rsidP="00117539">
            <w:pPr>
              <w:ind w:firstLine="0"/>
              <w:jc w:val="left"/>
            </w:pPr>
          </w:p>
        </w:tc>
        <w:tc>
          <w:tcPr>
            <w:tcW w:w="567" w:type="dxa"/>
            <w:vAlign w:val="center"/>
          </w:tcPr>
          <w:p w14:paraId="0AE23743" w14:textId="77777777" w:rsidR="00117539" w:rsidRPr="00BB6758" w:rsidRDefault="00117539" w:rsidP="00117539">
            <w:pPr>
              <w:ind w:firstLine="0"/>
              <w:jc w:val="left"/>
            </w:pPr>
          </w:p>
        </w:tc>
        <w:tc>
          <w:tcPr>
            <w:tcW w:w="993" w:type="dxa"/>
            <w:vAlign w:val="center"/>
          </w:tcPr>
          <w:p w14:paraId="236EB3A6" w14:textId="77777777" w:rsidR="00117539" w:rsidRPr="00BB6758" w:rsidRDefault="00117539" w:rsidP="00117539">
            <w:pPr>
              <w:ind w:firstLine="0"/>
              <w:jc w:val="left"/>
            </w:pPr>
          </w:p>
        </w:tc>
        <w:tc>
          <w:tcPr>
            <w:tcW w:w="2232" w:type="dxa"/>
          </w:tcPr>
          <w:p w14:paraId="68EEA485" w14:textId="77777777" w:rsidR="00117539" w:rsidRPr="00BB6758" w:rsidRDefault="00117539" w:rsidP="00117539">
            <w:pPr>
              <w:ind w:firstLine="0"/>
              <w:jc w:val="left"/>
            </w:pPr>
            <w:r>
              <w:t xml:space="preserve">Генерация </w:t>
            </w:r>
            <w:r w:rsidRPr="00BB6758">
              <w:t>столбцов</w:t>
            </w:r>
          </w:p>
        </w:tc>
      </w:tr>
      <w:tr w:rsidR="00117539" w14:paraId="687015A7" w14:textId="77777777" w:rsidTr="00923A78">
        <w:tc>
          <w:tcPr>
            <w:tcW w:w="2830" w:type="dxa"/>
          </w:tcPr>
          <w:p w14:paraId="446B81B1" w14:textId="77777777" w:rsidR="00117539" w:rsidRPr="004733A8" w:rsidRDefault="00117539" w:rsidP="00117539">
            <w:pPr>
              <w:ind w:firstLine="0"/>
              <w:jc w:val="left"/>
              <w:rPr>
                <w:lang w:val="en-US"/>
              </w:rPr>
            </w:pPr>
            <w:r w:rsidRPr="004733A8">
              <w:rPr>
                <w:lang w:val="en-US"/>
              </w:rPr>
              <w:t xml:space="preserve">A route set construction algorithm for the transit network design problem (2009) </w:t>
            </w:r>
            <w:sdt>
              <w:sdtPr>
                <w:rPr>
                  <w:lang w:val="en-US"/>
                </w:rPr>
                <w:id w:val="-1653605865"/>
                <w:citation/>
              </w:sdtPr>
              <w:sdtContent>
                <w:r>
                  <w:rPr>
                    <w:lang w:val="en-US"/>
                  </w:rPr>
                  <w:fldChar w:fldCharType="begin"/>
                </w:r>
                <w:r w:rsidRPr="004733A8">
                  <w:rPr>
                    <w:lang w:val="en-US"/>
                  </w:rPr>
                  <w:instrText xml:space="preserve"> CITATION Mau09 \l 1049 </w:instrText>
                </w:r>
                <w:r>
                  <w:rPr>
                    <w:lang w:val="en-US"/>
                  </w:rPr>
                  <w:fldChar w:fldCharType="separate"/>
                </w:r>
                <w:r w:rsidRPr="004C34AC">
                  <w:rPr>
                    <w:noProof/>
                    <w:lang w:val="en-US"/>
                  </w:rPr>
                  <w:t>[17]</w:t>
                </w:r>
                <w:r>
                  <w:rPr>
                    <w:lang w:val="en-US"/>
                  </w:rPr>
                  <w:fldChar w:fldCharType="end"/>
                </w:r>
              </w:sdtContent>
            </w:sdt>
          </w:p>
        </w:tc>
        <w:tc>
          <w:tcPr>
            <w:tcW w:w="567" w:type="dxa"/>
            <w:vAlign w:val="center"/>
          </w:tcPr>
          <w:p w14:paraId="6B5B3BDD" w14:textId="77777777" w:rsidR="00117539" w:rsidRPr="007644D0" w:rsidRDefault="00117539" w:rsidP="00117539">
            <w:pPr>
              <w:ind w:firstLine="0"/>
              <w:jc w:val="left"/>
              <w:rPr>
                <w:lang w:val="en-US"/>
              </w:rPr>
            </w:pPr>
          </w:p>
        </w:tc>
        <w:tc>
          <w:tcPr>
            <w:tcW w:w="3261" w:type="dxa"/>
          </w:tcPr>
          <w:p w14:paraId="261481F3" w14:textId="77777777" w:rsidR="00117539" w:rsidRPr="00BB6758" w:rsidRDefault="00117539" w:rsidP="00117539">
            <w:pPr>
              <w:ind w:firstLine="0"/>
              <w:jc w:val="left"/>
            </w:pPr>
            <w:r w:rsidRPr="00BB6758">
              <w:t>Минимизируется либо время, либо стоимость</w:t>
            </w:r>
          </w:p>
        </w:tc>
        <w:tc>
          <w:tcPr>
            <w:tcW w:w="2126" w:type="dxa"/>
          </w:tcPr>
          <w:p w14:paraId="7BCA1A12" w14:textId="77777777" w:rsidR="00117539" w:rsidRPr="00BB6758" w:rsidRDefault="00117539" w:rsidP="00117539">
            <w:pPr>
              <w:ind w:firstLine="0"/>
              <w:jc w:val="left"/>
            </w:pPr>
            <w:r w:rsidRPr="00BB6758">
              <w:t>Автобус</w:t>
            </w:r>
          </w:p>
        </w:tc>
        <w:tc>
          <w:tcPr>
            <w:tcW w:w="992" w:type="dxa"/>
            <w:vAlign w:val="center"/>
          </w:tcPr>
          <w:p w14:paraId="135719BB" w14:textId="77777777" w:rsidR="00117539" w:rsidRPr="00BB6758" w:rsidRDefault="00117539" w:rsidP="00117539">
            <w:pPr>
              <w:ind w:firstLine="0"/>
              <w:jc w:val="left"/>
            </w:pPr>
          </w:p>
        </w:tc>
        <w:tc>
          <w:tcPr>
            <w:tcW w:w="992" w:type="dxa"/>
            <w:vAlign w:val="center"/>
          </w:tcPr>
          <w:p w14:paraId="0F82D1B6" w14:textId="77777777" w:rsidR="00117539" w:rsidRPr="00BB6758" w:rsidRDefault="00117539" w:rsidP="00117539">
            <w:pPr>
              <w:ind w:firstLine="0"/>
              <w:jc w:val="left"/>
            </w:pPr>
          </w:p>
        </w:tc>
        <w:tc>
          <w:tcPr>
            <w:tcW w:w="567" w:type="dxa"/>
            <w:vAlign w:val="center"/>
          </w:tcPr>
          <w:p w14:paraId="28B3DE21" w14:textId="77777777" w:rsidR="00117539" w:rsidRPr="00BB6758" w:rsidRDefault="00117539" w:rsidP="00117539">
            <w:pPr>
              <w:ind w:firstLine="0"/>
              <w:jc w:val="left"/>
            </w:pPr>
            <w:r w:rsidRPr="00BB6758">
              <w:t>Х</w:t>
            </w:r>
          </w:p>
        </w:tc>
        <w:tc>
          <w:tcPr>
            <w:tcW w:w="993" w:type="dxa"/>
            <w:vAlign w:val="center"/>
          </w:tcPr>
          <w:p w14:paraId="175D5582" w14:textId="77777777" w:rsidR="00117539" w:rsidRPr="00BB6758" w:rsidRDefault="00117539" w:rsidP="00117539">
            <w:pPr>
              <w:ind w:firstLine="0"/>
              <w:jc w:val="left"/>
            </w:pPr>
          </w:p>
        </w:tc>
        <w:tc>
          <w:tcPr>
            <w:tcW w:w="2232" w:type="dxa"/>
          </w:tcPr>
          <w:p w14:paraId="72A61492" w14:textId="77777777" w:rsidR="00117539" w:rsidRPr="00BB6758" w:rsidRDefault="00117539" w:rsidP="00117539">
            <w:pPr>
              <w:ind w:firstLine="0"/>
              <w:jc w:val="left"/>
            </w:pPr>
            <w:r w:rsidRPr="00BB6758">
              <w:t>Эвристика</w:t>
            </w:r>
          </w:p>
        </w:tc>
      </w:tr>
      <w:tr w:rsidR="00117539" w14:paraId="5EEFE676" w14:textId="77777777" w:rsidTr="00923A78">
        <w:tc>
          <w:tcPr>
            <w:tcW w:w="2830" w:type="dxa"/>
          </w:tcPr>
          <w:p w14:paraId="2EFBA82C" w14:textId="77777777" w:rsidR="00117539" w:rsidRPr="004733A8" w:rsidRDefault="00117539" w:rsidP="00117539">
            <w:pPr>
              <w:ind w:firstLine="0"/>
              <w:jc w:val="left"/>
              <w:rPr>
                <w:lang w:val="en-US"/>
              </w:rPr>
            </w:pPr>
            <w:r w:rsidRPr="004733A8">
              <w:rPr>
                <w:lang w:val="en-US"/>
              </w:rPr>
              <w:t xml:space="preserve">Integrated Decision Model of Mode, Line, and Frequency for a New Transit Line to Improve the Performance of the Transportation Network (2015) </w:t>
            </w:r>
            <w:sdt>
              <w:sdtPr>
                <w:rPr>
                  <w:lang w:val="en-US"/>
                </w:rPr>
                <w:id w:val="-373925255"/>
                <w:citation/>
              </w:sdtPr>
              <w:sdtContent>
                <w:r>
                  <w:rPr>
                    <w:lang w:val="en-US"/>
                  </w:rPr>
                  <w:fldChar w:fldCharType="begin"/>
                </w:r>
                <w:r w:rsidRPr="004733A8">
                  <w:rPr>
                    <w:lang w:val="en-US"/>
                  </w:rPr>
                  <w:instrText xml:space="preserve"> CITATION Kim15 \l 1049 </w:instrText>
                </w:r>
                <w:r>
                  <w:rPr>
                    <w:lang w:val="en-US"/>
                  </w:rPr>
                  <w:fldChar w:fldCharType="separate"/>
                </w:r>
                <w:r w:rsidRPr="004C34AC">
                  <w:rPr>
                    <w:noProof/>
                    <w:lang w:val="en-US"/>
                  </w:rPr>
                  <w:t>[8]</w:t>
                </w:r>
                <w:r>
                  <w:rPr>
                    <w:lang w:val="en-US"/>
                  </w:rPr>
                  <w:fldChar w:fldCharType="end"/>
                </w:r>
              </w:sdtContent>
            </w:sdt>
          </w:p>
        </w:tc>
        <w:tc>
          <w:tcPr>
            <w:tcW w:w="567" w:type="dxa"/>
            <w:vAlign w:val="center"/>
          </w:tcPr>
          <w:p w14:paraId="076F672C" w14:textId="77777777" w:rsidR="00117539" w:rsidRPr="007644D0" w:rsidRDefault="00117539" w:rsidP="00117539">
            <w:pPr>
              <w:ind w:firstLine="0"/>
              <w:jc w:val="left"/>
              <w:rPr>
                <w:lang w:val="en-US"/>
              </w:rPr>
            </w:pPr>
          </w:p>
        </w:tc>
        <w:tc>
          <w:tcPr>
            <w:tcW w:w="3261" w:type="dxa"/>
          </w:tcPr>
          <w:p w14:paraId="57D5A586" w14:textId="77777777" w:rsidR="00117539" w:rsidRPr="00BB6758" w:rsidRDefault="00117539" w:rsidP="00117539">
            <w:pPr>
              <w:ind w:firstLine="0"/>
              <w:jc w:val="left"/>
            </w:pPr>
            <w:r w:rsidRPr="00BB6758">
              <w:t>Минимизируется время и стоимость</w:t>
            </w:r>
          </w:p>
        </w:tc>
        <w:tc>
          <w:tcPr>
            <w:tcW w:w="2126" w:type="dxa"/>
          </w:tcPr>
          <w:p w14:paraId="3A3BFBC4" w14:textId="77777777" w:rsidR="00117539" w:rsidRPr="00BB6758" w:rsidRDefault="00117539" w:rsidP="00117539">
            <w:pPr>
              <w:ind w:firstLine="0"/>
              <w:jc w:val="left"/>
            </w:pPr>
            <w:r w:rsidRPr="00BB6758">
              <w:t>Несколько видов</w:t>
            </w:r>
          </w:p>
        </w:tc>
        <w:tc>
          <w:tcPr>
            <w:tcW w:w="992" w:type="dxa"/>
            <w:vAlign w:val="center"/>
          </w:tcPr>
          <w:p w14:paraId="2A36723C" w14:textId="77777777" w:rsidR="00117539" w:rsidRPr="00BB6758" w:rsidRDefault="00117539" w:rsidP="00117539">
            <w:pPr>
              <w:ind w:firstLine="0"/>
              <w:jc w:val="left"/>
            </w:pPr>
            <w:r w:rsidRPr="00BB6758">
              <w:t>Х</w:t>
            </w:r>
          </w:p>
        </w:tc>
        <w:tc>
          <w:tcPr>
            <w:tcW w:w="992" w:type="dxa"/>
            <w:vAlign w:val="center"/>
          </w:tcPr>
          <w:p w14:paraId="05C92E15" w14:textId="77777777" w:rsidR="00117539" w:rsidRPr="00BB6758" w:rsidRDefault="00117539" w:rsidP="00117539">
            <w:pPr>
              <w:ind w:firstLine="0"/>
              <w:jc w:val="left"/>
            </w:pPr>
          </w:p>
        </w:tc>
        <w:tc>
          <w:tcPr>
            <w:tcW w:w="567" w:type="dxa"/>
            <w:vAlign w:val="center"/>
          </w:tcPr>
          <w:p w14:paraId="11F99DA5" w14:textId="77777777" w:rsidR="00117539" w:rsidRPr="00BB6758" w:rsidRDefault="00117539" w:rsidP="00117539">
            <w:pPr>
              <w:ind w:firstLine="0"/>
              <w:jc w:val="left"/>
            </w:pPr>
            <w:r w:rsidRPr="00BB6758">
              <w:t>Х</w:t>
            </w:r>
          </w:p>
        </w:tc>
        <w:tc>
          <w:tcPr>
            <w:tcW w:w="993" w:type="dxa"/>
            <w:vAlign w:val="center"/>
          </w:tcPr>
          <w:p w14:paraId="30217764" w14:textId="77777777" w:rsidR="00117539" w:rsidRPr="00BB6758" w:rsidRDefault="00117539" w:rsidP="00117539">
            <w:pPr>
              <w:ind w:firstLine="0"/>
              <w:jc w:val="left"/>
            </w:pPr>
            <w:r w:rsidRPr="00BB6758">
              <w:t>Х</w:t>
            </w:r>
          </w:p>
        </w:tc>
        <w:tc>
          <w:tcPr>
            <w:tcW w:w="2232" w:type="dxa"/>
          </w:tcPr>
          <w:p w14:paraId="0EEE16DD" w14:textId="77777777" w:rsidR="00117539" w:rsidRPr="00BB6758" w:rsidRDefault="00117539" w:rsidP="00117539">
            <w:pPr>
              <w:ind w:firstLine="0"/>
              <w:jc w:val="left"/>
            </w:pPr>
            <w:r w:rsidRPr="00BB6758">
              <w:t>Математическая модель</w:t>
            </w:r>
          </w:p>
        </w:tc>
      </w:tr>
      <w:tr w:rsidR="00117539" w14:paraId="15C3F3AE" w14:textId="77777777" w:rsidTr="00923A78">
        <w:tc>
          <w:tcPr>
            <w:tcW w:w="2830" w:type="dxa"/>
          </w:tcPr>
          <w:p w14:paraId="34693654" w14:textId="77777777" w:rsidR="00117539" w:rsidRPr="004733A8" w:rsidRDefault="00117539" w:rsidP="00117539">
            <w:pPr>
              <w:ind w:firstLine="0"/>
              <w:jc w:val="left"/>
              <w:rPr>
                <w:lang w:val="en-US"/>
              </w:rPr>
            </w:pPr>
            <w:r w:rsidRPr="004733A8">
              <w:rPr>
                <w:lang w:val="en-US"/>
              </w:rPr>
              <w:t xml:space="preserve">Path Based Algorithms for Metro Network Design (2015) </w:t>
            </w:r>
            <w:sdt>
              <w:sdtPr>
                <w:rPr>
                  <w:lang w:val="en-US"/>
                </w:rPr>
                <w:id w:val="-1274093508"/>
                <w:citation/>
              </w:sdtPr>
              <w:sdtContent>
                <w:r>
                  <w:rPr>
                    <w:lang w:val="en-US"/>
                  </w:rPr>
                  <w:fldChar w:fldCharType="begin"/>
                </w:r>
                <w:r w:rsidRPr="002E578C">
                  <w:rPr>
                    <w:lang w:val="en-US"/>
                  </w:rPr>
                  <w:instrText xml:space="preserve"> CITATION Lap15 \l 1049 </w:instrText>
                </w:r>
                <w:r>
                  <w:rPr>
                    <w:lang w:val="en-US"/>
                  </w:rPr>
                  <w:fldChar w:fldCharType="separate"/>
                </w:r>
                <w:r w:rsidRPr="004C34AC">
                  <w:rPr>
                    <w:noProof/>
                    <w:lang w:val="en-US"/>
                  </w:rPr>
                  <w:t>[11]</w:t>
                </w:r>
                <w:r>
                  <w:rPr>
                    <w:lang w:val="en-US"/>
                  </w:rPr>
                  <w:fldChar w:fldCharType="end"/>
                </w:r>
              </w:sdtContent>
            </w:sdt>
          </w:p>
        </w:tc>
        <w:tc>
          <w:tcPr>
            <w:tcW w:w="567" w:type="dxa"/>
            <w:vAlign w:val="center"/>
          </w:tcPr>
          <w:p w14:paraId="4355F8DA" w14:textId="77777777" w:rsidR="00117539" w:rsidRPr="007644D0" w:rsidRDefault="00117539" w:rsidP="00117539">
            <w:pPr>
              <w:ind w:firstLine="0"/>
              <w:jc w:val="left"/>
              <w:rPr>
                <w:lang w:val="en-US"/>
              </w:rPr>
            </w:pPr>
          </w:p>
        </w:tc>
        <w:tc>
          <w:tcPr>
            <w:tcW w:w="3261" w:type="dxa"/>
          </w:tcPr>
          <w:p w14:paraId="54388FD9" w14:textId="77777777" w:rsidR="00117539" w:rsidRPr="00BB6758" w:rsidRDefault="00117539" w:rsidP="00117539">
            <w:pPr>
              <w:ind w:firstLine="0"/>
              <w:jc w:val="left"/>
            </w:pPr>
            <w:r w:rsidRPr="00BB6758">
              <w:t>Максимизируется охват населения, минимизируется стоимость</w:t>
            </w:r>
          </w:p>
        </w:tc>
        <w:tc>
          <w:tcPr>
            <w:tcW w:w="2126" w:type="dxa"/>
          </w:tcPr>
          <w:p w14:paraId="18F34AB5" w14:textId="77777777" w:rsidR="00117539" w:rsidRPr="00BB6758" w:rsidRDefault="00117539" w:rsidP="00117539">
            <w:pPr>
              <w:ind w:firstLine="0"/>
              <w:jc w:val="left"/>
            </w:pPr>
            <w:r w:rsidRPr="00BB6758">
              <w:t>Метро</w:t>
            </w:r>
          </w:p>
        </w:tc>
        <w:tc>
          <w:tcPr>
            <w:tcW w:w="992" w:type="dxa"/>
            <w:vAlign w:val="center"/>
          </w:tcPr>
          <w:p w14:paraId="4885B12F" w14:textId="77777777" w:rsidR="00117539" w:rsidRPr="00BB6758" w:rsidRDefault="00117539" w:rsidP="00117539">
            <w:pPr>
              <w:ind w:firstLine="0"/>
              <w:jc w:val="left"/>
            </w:pPr>
            <w:r w:rsidRPr="00BB6758">
              <w:t>Х</w:t>
            </w:r>
          </w:p>
        </w:tc>
        <w:tc>
          <w:tcPr>
            <w:tcW w:w="992" w:type="dxa"/>
            <w:vAlign w:val="center"/>
          </w:tcPr>
          <w:p w14:paraId="4BEB3117" w14:textId="77777777" w:rsidR="00117539" w:rsidRPr="00BB6758" w:rsidRDefault="00117539" w:rsidP="00117539">
            <w:pPr>
              <w:ind w:firstLine="0"/>
              <w:jc w:val="left"/>
            </w:pPr>
            <w:r w:rsidRPr="00BB6758">
              <w:t>Х</w:t>
            </w:r>
          </w:p>
        </w:tc>
        <w:tc>
          <w:tcPr>
            <w:tcW w:w="567" w:type="dxa"/>
            <w:vAlign w:val="center"/>
          </w:tcPr>
          <w:p w14:paraId="18C7111B" w14:textId="77777777" w:rsidR="00117539" w:rsidRPr="00BB6758" w:rsidRDefault="00117539" w:rsidP="00117539">
            <w:pPr>
              <w:ind w:firstLine="0"/>
              <w:jc w:val="left"/>
            </w:pPr>
            <w:r w:rsidRPr="00BB6758">
              <w:t>Х</w:t>
            </w:r>
          </w:p>
        </w:tc>
        <w:tc>
          <w:tcPr>
            <w:tcW w:w="993" w:type="dxa"/>
            <w:vAlign w:val="center"/>
          </w:tcPr>
          <w:p w14:paraId="27E7F2CE" w14:textId="77777777" w:rsidR="00117539" w:rsidRPr="00BB6758" w:rsidRDefault="00117539" w:rsidP="00117539">
            <w:pPr>
              <w:ind w:firstLine="0"/>
              <w:jc w:val="left"/>
            </w:pPr>
          </w:p>
        </w:tc>
        <w:tc>
          <w:tcPr>
            <w:tcW w:w="2232" w:type="dxa"/>
          </w:tcPr>
          <w:p w14:paraId="085A92F2" w14:textId="77777777" w:rsidR="00117539" w:rsidRPr="00BB6758" w:rsidRDefault="00117539" w:rsidP="00117539">
            <w:pPr>
              <w:ind w:firstLine="0"/>
              <w:jc w:val="left"/>
            </w:pPr>
            <w:r>
              <w:t>Ц</w:t>
            </w:r>
            <w:r w:rsidRPr="00BB6758">
              <w:t>елочисленное программирование, эвристика</w:t>
            </w:r>
          </w:p>
        </w:tc>
      </w:tr>
    </w:tbl>
    <w:p w14:paraId="4AFC8A06" w14:textId="1A438221" w:rsidR="00117539" w:rsidRDefault="00117539">
      <w:r>
        <w:br w:type="page"/>
      </w:r>
    </w:p>
    <w:p w14:paraId="068B0227" w14:textId="39153D6A" w:rsidR="00117539" w:rsidRDefault="00117539" w:rsidP="000E2AC7">
      <w:pPr>
        <w:ind w:firstLine="0"/>
        <w:jc w:val="left"/>
      </w:pPr>
      <w:r>
        <w:lastRenderedPageBreak/>
        <w:t>Продолжение таблицы 1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2830"/>
        <w:gridCol w:w="567"/>
        <w:gridCol w:w="3261"/>
        <w:gridCol w:w="2126"/>
        <w:gridCol w:w="992"/>
        <w:gridCol w:w="992"/>
        <w:gridCol w:w="567"/>
        <w:gridCol w:w="993"/>
        <w:gridCol w:w="2232"/>
      </w:tblGrid>
      <w:tr w:rsidR="00117539" w14:paraId="3C2E15E8" w14:textId="77777777" w:rsidTr="00923A78">
        <w:tc>
          <w:tcPr>
            <w:tcW w:w="2830" w:type="dxa"/>
          </w:tcPr>
          <w:p w14:paraId="535C4447" w14:textId="5F726051" w:rsidR="00117539" w:rsidRPr="002E578C" w:rsidRDefault="00117539" w:rsidP="00117539">
            <w:pPr>
              <w:ind w:firstLine="0"/>
              <w:jc w:val="center"/>
              <w:rPr>
                <w:lang w:val="en-US"/>
              </w:rPr>
            </w:pPr>
            <w:r>
              <w:t>1</w:t>
            </w:r>
          </w:p>
        </w:tc>
        <w:tc>
          <w:tcPr>
            <w:tcW w:w="567" w:type="dxa"/>
            <w:vAlign w:val="center"/>
          </w:tcPr>
          <w:p w14:paraId="15B42ABE" w14:textId="41E5EB47" w:rsidR="00117539" w:rsidRPr="007644D0" w:rsidRDefault="00117539" w:rsidP="00117539">
            <w:pPr>
              <w:ind w:firstLine="0"/>
              <w:jc w:val="center"/>
              <w:rPr>
                <w:lang w:val="en-US"/>
              </w:rPr>
            </w:pPr>
            <w:r>
              <w:t>2</w:t>
            </w:r>
          </w:p>
        </w:tc>
        <w:tc>
          <w:tcPr>
            <w:tcW w:w="3261" w:type="dxa"/>
          </w:tcPr>
          <w:p w14:paraId="3BD8716C" w14:textId="2C7FEA32" w:rsidR="00117539" w:rsidRPr="00BB6758" w:rsidRDefault="00117539" w:rsidP="00117539">
            <w:pPr>
              <w:ind w:firstLine="0"/>
              <w:jc w:val="center"/>
            </w:pPr>
            <w:r>
              <w:t>3</w:t>
            </w:r>
          </w:p>
        </w:tc>
        <w:tc>
          <w:tcPr>
            <w:tcW w:w="2126" w:type="dxa"/>
          </w:tcPr>
          <w:p w14:paraId="79841120" w14:textId="42484D1E" w:rsidR="00117539" w:rsidRPr="00BB6758" w:rsidRDefault="00117539" w:rsidP="00117539">
            <w:pPr>
              <w:ind w:firstLine="0"/>
              <w:jc w:val="center"/>
            </w:pPr>
            <w:r>
              <w:t>4</w:t>
            </w:r>
          </w:p>
        </w:tc>
        <w:tc>
          <w:tcPr>
            <w:tcW w:w="992" w:type="dxa"/>
            <w:vAlign w:val="center"/>
          </w:tcPr>
          <w:p w14:paraId="5A91F11C" w14:textId="6AC34047" w:rsidR="00117539" w:rsidRPr="00BB6758" w:rsidRDefault="00117539" w:rsidP="00117539">
            <w:pPr>
              <w:ind w:firstLine="0"/>
              <w:jc w:val="center"/>
            </w:pPr>
            <w:r>
              <w:t>5</w:t>
            </w:r>
          </w:p>
        </w:tc>
        <w:tc>
          <w:tcPr>
            <w:tcW w:w="992" w:type="dxa"/>
            <w:vAlign w:val="center"/>
          </w:tcPr>
          <w:p w14:paraId="2BDB9C02" w14:textId="5F85CF77" w:rsidR="00117539" w:rsidRPr="00BB6758" w:rsidRDefault="00117539" w:rsidP="00117539">
            <w:pPr>
              <w:ind w:firstLine="0"/>
              <w:jc w:val="center"/>
            </w:pPr>
            <w:r>
              <w:t>6</w:t>
            </w:r>
          </w:p>
        </w:tc>
        <w:tc>
          <w:tcPr>
            <w:tcW w:w="567" w:type="dxa"/>
            <w:vAlign w:val="center"/>
          </w:tcPr>
          <w:p w14:paraId="22FCD497" w14:textId="2B74E2BF" w:rsidR="00117539" w:rsidRPr="00BB6758" w:rsidRDefault="00117539" w:rsidP="00117539">
            <w:pPr>
              <w:ind w:firstLine="0"/>
              <w:jc w:val="center"/>
            </w:pPr>
            <w:r>
              <w:t>7</w:t>
            </w:r>
          </w:p>
        </w:tc>
        <w:tc>
          <w:tcPr>
            <w:tcW w:w="993" w:type="dxa"/>
            <w:vAlign w:val="center"/>
          </w:tcPr>
          <w:p w14:paraId="587472DB" w14:textId="3E2B7D0C" w:rsidR="00117539" w:rsidRPr="00BB6758" w:rsidRDefault="00117539" w:rsidP="00117539">
            <w:pPr>
              <w:ind w:firstLine="0"/>
              <w:jc w:val="center"/>
            </w:pPr>
            <w:r>
              <w:t>8</w:t>
            </w:r>
          </w:p>
        </w:tc>
        <w:tc>
          <w:tcPr>
            <w:tcW w:w="2232" w:type="dxa"/>
          </w:tcPr>
          <w:p w14:paraId="066718C6" w14:textId="25691006" w:rsidR="00117539" w:rsidRPr="00BB6758" w:rsidRDefault="00117539" w:rsidP="00117539">
            <w:pPr>
              <w:ind w:firstLine="0"/>
              <w:jc w:val="center"/>
            </w:pPr>
            <w:r>
              <w:t>9</w:t>
            </w:r>
          </w:p>
        </w:tc>
      </w:tr>
      <w:tr w:rsidR="00117539" w14:paraId="0F4B929F" w14:textId="77777777" w:rsidTr="00923A78">
        <w:tc>
          <w:tcPr>
            <w:tcW w:w="2830" w:type="dxa"/>
          </w:tcPr>
          <w:p w14:paraId="196822AB" w14:textId="77777777" w:rsidR="00117539" w:rsidRPr="002E578C" w:rsidRDefault="00117539" w:rsidP="00117539">
            <w:pPr>
              <w:ind w:firstLine="0"/>
              <w:jc w:val="left"/>
              <w:rPr>
                <w:lang w:val="en-US"/>
              </w:rPr>
            </w:pPr>
            <w:r w:rsidRPr="002E578C">
              <w:rPr>
                <w:lang w:val="en-US"/>
              </w:rPr>
              <w:t xml:space="preserve">Improvement in direct bus services through route planning (2019) </w:t>
            </w:r>
            <w:sdt>
              <w:sdtPr>
                <w:rPr>
                  <w:lang w:val="en-US"/>
                </w:rPr>
                <w:id w:val="1941170717"/>
                <w:citation/>
              </w:sdtPr>
              <w:sdtContent>
                <w:r>
                  <w:rPr>
                    <w:lang w:val="en-US"/>
                  </w:rPr>
                  <w:fldChar w:fldCharType="begin"/>
                </w:r>
                <w:r w:rsidRPr="00B24BDD">
                  <w:rPr>
                    <w:lang w:val="en-US"/>
                  </w:rPr>
                  <w:instrText xml:space="preserve"> CITATION Sum19 \l 1049 </w:instrText>
                </w:r>
                <w:r>
                  <w:rPr>
                    <w:lang w:val="en-US"/>
                  </w:rPr>
                  <w:fldChar w:fldCharType="separate"/>
                </w:r>
                <w:r w:rsidRPr="004C34AC">
                  <w:rPr>
                    <w:noProof/>
                    <w:lang w:val="en-US"/>
                  </w:rPr>
                  <w:t>[10]</w:t>
                </w:r>
                <w:r>
                  <w:rPr>
                    <w:lang w:val="en-US"/>
                  </w:rPr>
                  <w:fldChar w:fldCharType="end"/>
                </w:r>
              </w:sdtContent>
            </w:sdt>
          </w:p>
        </w:tc>
        <w:tc>
          <w:tcPr>
            <w:tcW w:w="567" w:type="dxa"/>
            <w:vAlign w:val="center"/>
          </w:tcPr>
          <w:p w14:paraId="4B06C666" w14:textId="77777777" w:rsidR="00117539" w:rsidRPr="007644D0" w:rsidRDefault="00117539" w:rsidP="00117539">
            <w:pPr>
              <w:ind w:firstLine="0"/>
              <w:jc w:val="left"/>
              <w:rPr>
                <w:lang w:val="en-US"/>
              </w:rPr>
            </w:pPr>
          </w:p>
        </w:tc>
        <w:tc>
          <w:tcPr>
            <w:tcW w:w="3261" w:type="dxa"/>
          </w:tcPr>
          <w:p w14:paraId="5DF60D72" w14:textId="77777777" w:rsidR="00117539" w:rsidRPr="00BB6758" w:rsidRDefault="00117539" w:rsidP="00117539">
            <w:pPr>
              <w:ind w:firstLine="0"/>
              <w:jc w:val="left"/>
            </w:pPr>
            <w:r w:rsidRPr="00BB6758">
              <w:t>Максимизируются прямые поездки</w:t>
            </w:r>
          </w:p>
        </w:tc>
        <w:tc>
          <w:tcPr>
            <w:tcW w:w="2126" w:type="dxa"/>
          </w:tcPr>
          <w:p w14:paraId="436EB8D0" w14:textId="77777777" w:rsidR="00117539" w:rsidRPr="00BB6758" w:rsidRDefault="00117539" w:rsidP="00117539">
            <w:pPr>
              <w:ind w:firstLine="0"/>
              <w:jc w:val="left"/>
            </w:pPr>
            <w:r w:rsidRPr="00BB6758">
              <w:t>Автобус</w:t>
            </w:r>
          </w:p>
        </w:tc>
        <w:tc>
          <w:tcPr>
            <w:tcW w:w="992" w:type="dxa"/>
            <w:vAlign w:val="center"/>
          </w:tcPr>
          <w:p w14:paraId="09B4DAB5" w14:textId="77777777" w:rsidR="00117539" w:rsidRPr="00BB6758" w:rsidRDefault="00117539" w:rsidP="00117539">
            <w:pPr>
              <w:ind w:firstLine="0"/>
              <w:jc w:val="left"/>
            </w:pPr>
          </w:p>
        </w:tc>
        <w:tc>
          <w:tcPr>
            <w:tcW w:w="992" w:type="dxa"/>
            <w:vAlign w:val="center"/>
          </w:tcPr>
          <w:p w14:paraId="7A370EBE" w14:textId="77777777" w:rsidR="00117539" w:rsidRPr="00D712F3" w:rsidRDefault="00117539" w:rsidP="00117539">
            <w:pPr>
              <w:ind w:firstLine="0"/>
              <w:jc w:val="left"/>
              <w:rPr>
                <w:lang w:val="en-US"/>
              </w:rPr>
            </w:pPr>
            <w:r w:rsidRPr="00BB6758">
              <w:t>Х</w:t>
            </w:r>
          </w:p>
        </w:tc>
        <w:tc>
          <w:tcPr>
            <w:tcW w:w="567" w:type="dxa"/>
            <w:vAlign w:val="center"/>
          </w:tcPr>
          <w:p w14:paraId="2D3D89AF" w14:textId="77777777" w:rsidR="00117539" w:rsidRPr="00BB6758" w:rsidRDefault="00117539" w:rsidP="00117539">
            <w:pPr>
              <w:ind w:firstLine="0"/>
              <w:jc w:val="left"/>
            </w:pPr>
          </w:p>
        </w:tc>
        <w:tc>
          <w:tcPr>
            <w:tcW w:w="993" w:type="dxa"/>
            <w:vAlign w:val="center"/>
          </w:tcPr>
          <w:p w14:paraId="2CD7BF64" w14:textId="77777777" w:rsidR="00117539" w:rsidRPr="00BB6758" w:rsidRDefault="00117539" w:rsidP="00117539">
            <w:pPr>
              <w:ind w:firstLine="0"/>
              <w:jc w:val="left"/>
            </w:pPr>
          </w:p>
        </w:tc>
        <w:tc>
          <w:tcPr>
            <w:tcW w:w="2232" w:type="dxa"/>
          </w:tcPr>
          <w:p w14:paraId="6BD6175F" w14:textId="77777777" w:rsidR="00117539" w:rsidRPr="00BB6758" w:rsidRDefault="00117539" w:rsidP="00117539">
            <w:pPr>
              <w:ind w:firstLine="0"/>
              <w:jc w:val="left"/>
            </w:pPr>
            <w:r w:rsidRPr="00BB6758">
              <w:t>Математическая модель</w:t>
            </w:r>
          </w:p>
        </w:tc>
      </w:tr>
      <w:tr w:rsidR="00117539" w14:paraId="038761F5" w14:textId="77777777" w:rsidTr="00923A78">
        <w:tc>
          <w:tcPr>
            <w:tcW w:w="2830" w:type="dxa"/>
          </w:tcPr>
          <w:p w14:paraId="6144A205" w14:textId="77777777" w:rsidR="00117539" w:rsidRPr="00B24BDD" w:rsidRDefault="00117539" w:rsidP="00117539">
            <w:pPr>
              <w:ind w:firstLine="0"/>
              <w:jc w:val="left"/>
              <w:rPr>
                <w:lang w:val="en-US"/>
              </w:rPr>
            </w:pPr>
            <w:r w:rsidRPr="00B24BDD">
              <w:rPr>
                <w:lang w:val="en-US"/>
              </w:rPr>
              <w:t>A</w:t>
            </w:r>
            <w:r>
              <w:rPr>
                <w:lang w:val="en-US"/>
              </w:rPr>
              <w:t xml:space="preserve"> </w:t>
            </w:r>
            <w:r w:rsidRPr="00B24BDD">
              <w:rPr>
                <w:lang w:val="en-US"/>
              </w:rPr>
              <w:t>Multilayer Network Approach for the Bimodal Bus–Pedestrian</w:t>
            </w:r>
            <w:r>
              <w:rPr>
                <w:lang w:val="en-US"/>
              </w:rPr>
              <w:t xml:space="preserve"> </w:t>
            </w:r>
            <w:r w:rsidRPr="00B24BDD">
              <w:rPr>
                <w:lang w:val="en-US"/>
              </w:rPr>
              <w:t>Line Planning Problem</w:t>
            </w:r>
            <w:r w:rsidRPr="00FA5A8D">
              <w:rPr>
                <w:lang w:val="en-US"/>
              </w:rPr>
              <w:t xml:space="preserve"> (2023)</w:t>
            </w:r>
            <w:r w:rsidRPr="00B24BDD">
              <w:rPr>
                <w:lang w:val="en-US"/>
              </w:rPr>
              <w:t xml:space="preserve"> </w:t>
            </w:r>
            <w:sdt>
              <w:sdtPr>
                <w:rPr>
                  <w:lang w:val="en-US"/>
                </w:rPr>
                <w:id w:val="1182388721"/>
                <w:citation/>
              </w:sdtPr>
              <w:sdtContent>
                <w:r>
                  <w:rPr>
                    <w:lang w:val="en-US"/>
                  </w:rPr>
                  <w:fldChar w:fldCharType="begin"/>
                </w:r>
                <w:r w:rsidRPr="00B24BDD">
                  <w:rPr>
                    <w:lang w:val="en-US"/>
                  </w:rPr>
                  <w:instrText xml:space="preserve"> CITATION Can23 \l 1049 </w:instrText>
                </w:r>
                <w:r>
                  <w:rPr>
                    <w:lang w:val="en-US"/>
                  </w:rPr>
                  <w:fldChar w:fldCharType="separate"/>
                </w:r>
                <w:r w:rsidRPr="004C34AC">
                  <w:rPr>
                    <w:noProof/>
                    <w:lang w:val="en-US"/>
                  </w:rPr>
                  <w:t>[23]</w:t>
                </w:r>
                <w:r>
                  <w:rPr>
                    <w:lang w:val="en-US"/>
                  </w:rPr>
                  <w:fldChar w:fldCharType="end"/>
                </w:r>
              </w:sdtContent>
            </w:sdt>
          </w:p>
        </w:tc>
        <w:tc>
          <w:tcPr>
            <w:tcW w:w="567" w:type="dxa"/>
            <w:vAlign w:val="center"/>
          </w:tcPr>
          <w:p w14:paraId="210885DD" w14:textId="77777777" w:rsidR="00117539" w:rsidRPr="00BB6758" w:rsidRDefault="00117539" w:rsidP="00117539">
            <w:pPr>
              <w:ind w:firstLine="0"/>
              <w:jc w:val="left"/>
              <w:rPr>
                <w:lang w:val="en-US"/>
              </w:rPr>
            </w:pPr>
            <w:r w:rsidRPr="00BB6758">
              <w:rPr>
                <w:lang w:val="en-US"/>
              </w:rPr>
              <w:t>X</w:t>
            </w:r>
          </w:p>
        </w:tc>
        <w:tc>
          <w:tcPr>
            <w:tcW w:w="3261" w:type="dxa"/>
          </w:tcPr>
          <w:p w14:paraId="5F044646" w14:textId="77777777" w:rsidR="00117539" w:rsidRPr="00BB6758" w:rsidRDefault="00117539" w:rsidP="00117539">
            <w:pPr>
              <w:ind w:firstLine="0"/>
              <w:jc w:val="left"/>
            </w:pPr>
            <w:r w:rsidRPr="00BB6758">
              <w:t>Минимизируется время и частота</w:t>
            </w:r>
          </w:p>
        </w:tc>
        <w:tc>
          <w:tcPr>
            <w:tcW w:w="2126" w:type="dxa"/>
          </w:tcPr>
          <w:p w14:paraId="4208E736" w14:textId="77777777" w:rsidR="00117539" w:rsidRPr="00BB6758" w:rsidRDefault="00117539" w:rsidP="00117539">
            <w:pPr>
              <w:ind w:firstLine="0"/>
              <w:jc w:val="left"/>
            </w:pPr>
            <w:r w:rsidRPr="00BB6758">
              <w:t>Автобус</w:t>
            </w:r>
            <w:r>
              <w:t xml:space="preserve"> (может быть расширен на несколько видов)</w:t>
            </w:r>
          </w:p>
        </w:tc>
        <w:tc>
          <w:tcPr>
            <w:tcW w:w="992" w:type="dxa"/>
            <w:vAlign w:val="center"/>
          </w:tcPr>
          <w:p w14:paraId="6A9ADF27" w14:textId="77777777" w:rsidR="00117539" w:rsidRPr="00BB6758" w:rsidRDefault="00117539" w:rsidP="00117539">
            <w:pPr>
              <w:ind w:firstLine="0"/>
              <w:jc w:val="left"/>
            </w:pPr>
            <w:r w:rsidRPr="00BB6758">
              <w:t>Х</w:t>
            </w:r>
          </w:p>
        </w:tc>
        <w:tc>
          <w:tcPr>
            <w:tcW w:w="992" w:type="dxa"/>
            <w:vAlign w:val="center"/>
          </w:tcPr>
          <w:p w14:paraId="526FC185" w14:textId="77777777" w:rsidR="00117539" w:rsidRPr="00BB6758" w:rsidRDefault="00117539" w:rsidP="00117539">
            <w:pPr>
              <w:ind w:firstLine="0"/>
              <w:jc w:val="left"/>
            </w:pPr>
          </w:p>
        </w:tc>
        <w:tc>
          <w:tcPr>
            <w:tcW w:w="567" w:type="dxa"/>
            <w:vAlign w:val="center"/>
          </w:tcPr>
          <w:p w14:paraId="245FE9CE" w14:textId="77777777" w:rsidR="00117539" w:rsidRPr="00BB6758" w:rsidRDefault="00117539" w:rsidP="00117539">
            <w:pPr>
              <w:ind w:firstLine="0"/>
              <w:jc w:val="left"/>
            </w:pPr>
            <w:r w:rsidRPr="00BB6758">
              <w:t>Х</w:t>
            </w:r>
          </w:p>
        </w:tc>
        <w:tc>
          <w:tcPr>
            <w:tcW w:w="993" w:type="dxa"/>
            <w:vAlign w:val="center"/>
          </w:tcPr>
          <w:p w14:paraId="0E993930" w14:textId="77777777" w:rsidR="00117539" w:rsidRPr="00BB6758" w:rsidRDefault="00117539" w:rsidP="00117539">
            <w:pPr>
              <w:ind w:firstLine="0"/>
              <w:jc w:val="left"/>
            </w:pPr>
          </w:p>
        </w:tc>
        <w:tc>
          <w:tcPr>
            <w:tcW w:w="2232" w:type="dxa"/>
          </w:tcPr>
          <w:p w14:paraId="2733A681" w14:textId="77777777" w:rsidR="00117539" w:rsidRPr="00CD7EA3" w:rsidRDefault="00117539" w:rsidP="00117539">
            <w:pPr>
              <w:ind w:firstLine="0"/>
              <w:jc w:val="left"/>
            </w:pPr>
            <w:r>
              <w:t>Целочисленное программирование</w:t>
            </w:r>
          </w:p>
        </w:tc>
      </w:tr>
      <w:tr w:rsidR="00117539" w14:paraId="76DEED36" w14:textId="77777777" w:rsidTr="00923A78">
        <w:tc>
          <w:tcPr>
            <w:tcW w:w="2830" w:type="dxa"/>
          </w:tcPr>
          <w:p w14:paraId="7BC5A53A" w14:textId="77777777" w:rsidR="00117539" w:rsidRPr="00B24BDD" w:rsidRDefault="00117539" w:rsidP="00117539">
            <w:pPr>
              <w:ind w:firstLine="0"/>
              <w:jc w:val="left"/>
              <w:rPr>
                <w:lang w:val="en-US"/>
              </w:rPr>
            </w:pPr>
            <w:r w:rsidRPr="00FA5A8D">
              <w:rPr>
                <w:lang w:val="en-US"/>
              </w:rPr>
              <w:t>An Algorithmic Approach to Line Construction in Existing Transit Networks (2024)</w:t>
            </w:r>
            <w:r w:rsidRPr="00B24BDD">
              <w:rPr>
                <w:lang w:val="en-US"/>
              </w:rPr>
              <w:t xml:space="preserve"> </w:t>
            </w:r>
            <w:sdt>
              <w:sdtPr>
                <w:rPr>
                  <w:lang w:val="en-US"/>
                </w:rPr>
                <w:id w:val="333350597"/>
                <w:citation/>
              </w:sdtPr>
              <w:sdtContent>
                <w:r>
                  <w:rPr>
                    <w:lang w:val="en-US"/>
                  </w:rPr>
                  <w:fldChar w:fldCharType="begin"/>
                </w:r>
                <w:r w:rsidRPr="00B24BDD">
                  <w:rPr>
                    <w:lang w:val="en-US"/>
                  </w:rPr>
                  <w:instrText xml:space="preserve"> CITATION Den24 \l 1049 </w:instrText>
                </w:r>
                <w:r>
                  <w:rPr>
                    <w:lang w:val="en-US"/>
                  </w:rPr>
                  <w:fldChar w:fldCharType="separate"/>
                </w:r>
                <w:r w:rsidRPr="004C34AC">
                  <w:rPr>
                    <w:noProof/>
                    <w:lang w:val="en-US"/>
                  </w:rPr>
                  <w:t>[12]</w:t>
                </w:r>
                <w:r>
                  <w:rPr>
                    <w:lang w:val="en-US"/>
                  </w:rPr>
                  <w:fldChar w:fldCharType="end"/>
                </w:r>
              </w:sdtContent>
            </w:sdt>
          </w:p>
        </w:tc>
        <w:tc>
          <w:tcPr>
            <w:tcW w:w="567" w:type="dxa"/>
            <w:vAlign w:val="center"/>
          </w:tcPr>
          <w:p w14:paraId="6860AF3C" w14:textId="77777777" w:rsidR="00117539" w:rsidRPr="007644D0" w:rsidRDefault="00117539" w:rsidP="00117539">
            <w:pPr>
              <w:ind w:firstLine="0"/>
              <w:jc w:val="left"/>
              <w:rPr>
                <w:lang w:val="en-US"/>
              </w:rPr>
            </w:pPr>
          </w:p>
        </w:tc>
        <w:tc>
          <w:tcPr>
            <w:tcW w:w="3261" w:type="dxa"/>
          </w:tcPr>
          <w:p w14:paraId="602F72BA" w14:textId="77777777" w:rsidR="00117539" w:rsidRPr="00BB6758" w:rsidRDefault="00117539" w:rsidP="00117539">
            <w:pPr>
              <w:ind w:firstLine="0"/>
              <w:jc w:val="left"/>
            </w:pPr>
            <w:r w:rsidRPr="00BB6758">
              <w:t>Максимизируется эффективность (произведение суммарных стоимостей и расстояний)</w:t>
            </w:r>
          </w:p>
        </w:tc>
        <w:tc>
          <w:tcPr>
            <w:tcW w:w="2126" w:type="dxa"/>
          </w:tcPr>
          <w:p w14:paraId="175132EC" w14:textId="77777777" w:rsidR="00117539" w:rsidRPr="00BB6758" w:rsidRDefault="00117539" w:rsidP="00117539">
            <w:pPr>
              <w:ind w:firstLine="0"/>
              <w:jc w:val="left"/>
            </w:pPr>
            <w:r w:rsidRPr="00BB6758">
              <w:t>Метро</w:t>
            </w:r>
            <w:r>
              <w:t xml:space="preserve"> или другой </w:t>
            </w:r>
            <w:r w:rsidRPr="00BB6758">
              <w:t>рельсовый транспорт</w:t>
            </w:r>
          </w:p>
        </w:tc>
        <w:tc>
          <w:tcPr>
            <w:tcW w:w="992" w:type="dxa"/>
            <w:vAlign w:val="center"/>
          </w:tcPr>
          <w:p w14:paraId="211B4A0C" w14:textId="77777777" w:rsidR="00117539" w:rsidRPr="00BB6758" w:rsidRDefault="00117539" w:rsidP="00117539">
            <w:pPr>
              <w:ind w:firstLine="0"/>
              <w:jc w:val="left"/>
            </w:pPr>
          </w:p>
        </w:tc>
        <w:tc>
          <w:tcPr>
            <w:tcW w:w="992" w:type="dxa"/>
            <w:vAlign w:val="center"/>
          </w:tcPr>
          <w:p w14:paraId="2EF47EAF" w14:textId="77777777" w:rsidR="00117539" w:rsidRPr="00BB6758" w:rsidRDefault="00117539" w:rsidP="00117539">
            <w:pPr>
              <w:ind w:firstLine="0"/>
              <w:jc w:val="left"/>
            </w:pPr>
            <w:r w:rsidRPr="00BB6758">
              <w:t>Х</w:t>
            </w:r>
          </w:p>
        </w:tc>
        <w:tc>
          <w:tcPr>
            <w:tcW w:w="567" w:type="dxa"/>
            <w:vAlign w:val="center"/>
          </w:tcPr>
          <w:p w14:paraId="74ACCE9F" w14:textId="77777777" w:rsidR="00117539" w:rsidRPr="00BB6758" w:rsidRDefault="00117539" w:rsidP="00117539">
            <w:pPr>
              <w:ind w:firstLine="0"/>
              <w:jc w:val="left"/>
            </w:pPr>
            <w:r w:rsidRPr="00BB6758">
              <w:t>Х</w:t>
            </w:r>
          </w:p>
        </w:tc>
        <w:tc>
          <w:tcPr>
            <w:tcW w:w="993" w:type="dxa"/>
            <w:vAlign w:val="center"/>
          </w:tcPr>
          <w:p w14:paraId="247F9BCE" w14:textId="77777777" w:rsidR="00117539" w:rsidRPr="00BB6758" w:rsidRDefault="00117539" w:rsidP="00117539">
            <w:pPr>
              <w:ind w:firstLine="0"/>
              <w:jc w:val="left"/>
            </w:pPr>
          </w:p>
        </w:tc>
        <w:tc>
          <w:tcPr>
            <w:tcW w:w="2232" w:type="dxa"/>
          </w:tcPr>
          <w:p w14:paraId="4E88F2FF" w14:textId="77777777" w:rsidR="00117539" w:rsidRPr="00BB6758" w:rsidRDefault="00117539" w:rsidP="00117539">
            <w:pPr>
              <w:ind w:firstLine="0"/>
              <w:jc w:val="left"/>
            </w:pPr>
            <w:r w:rsidRPr="00BB6758">
              <w:t xml:space="preserve">Эвристика </w:t>
            </w:r>
          </w:p>
        </w:tc>
      </w:tr>
      <w:tr w:rsidR="00117539" w14:paraId="32263096" w14:textId="77777777" w:rsidTr="00923A78">
        <w:tc>
          <w:tcPr>
            <w:tcW w:w="2830" w:type="dxa"/>
          </w:tcPr>
          <w:p w14:paraId="613F22E2" w14:textId="77777777" w:rsidR="00117539" w:rsidRPr="00B24BDD" w:rsidRDefault="00117539" w:rsidP="00117539">
            <w:pPr>
              <w:ind w:firstLine="0"/>
              <w:jc w:val="left"/>
              <w:rPr>
                <w:lang w:val="en-US"/>
              </w:rPr>
            </w:pPr>
            <w:r w:rsidRPr="00B24BDD">
              <w:rPr>
                <w:lang w:val="en-US"/>
              </w:rPr>
              <w:t xml:space="preserve">Line planning under crowding: A cut-and-column generation approach (2025) </w:t>
            </w:r>
            <w:sdt>
              <w:sdtPr>
                <w:rPr>
                  <w:lang w:val="en-US"/>
                </w:rPr>
                <w:id w:val="-901137054"/>
                <w:citation/>
              </w:sdtPr>
              <w:sdtContent>
                <w:r>
                  <w:rPr>
                    <w:lang w:val="en-US"/>
                  </w:rPr>
                  <w:fldChar w:fldCharType="begin"/>
                </w:r>
                <w:r>
                  <w:rPr>
                    <w:lang w:val="en-US"/>
                  </w:rPr>
                  <w:instrText xml:space="preserve"> CITATION LuY25 \l 1033 </w:instrText>
                </w:r>
                <w:r>
                  <w:rPr>
                    <w:lang w:val="en-US"/>
                  </w:rPr>
                  <w:fldChar w:fldCharType="separate"/>
                </w:r>
                <w:r w:rsidRPr="004C34AC">
                  <w:rPr>
                    <w:noProof/>
                    <w:lang w:val="en-US"/>
                  </w:rPr>
                  <w:t>[9]</w:t>
                </w:r>
                <w:r>
                  <w:rPr>
                    <w:lang w:val="en-US"/>
                  </w:rPr>
                  <w:fldChar w:fldCharType="end"/>
                </w:r>
              </w:sdtContent>
            </w:sdt>
          </w:p>
        </w:tc>
        <w:tc>
          <w:tcPr>
            <w:tcW w:w="567" w:type="dxa"/>
            <w:vAlign w:val="center"/>
          </w:tcPr>
          <w:p w14:paraId="4E2A1217" w14:textId="77777777" w:rsidR="00117539" w:rsidRPr="00BB6758" w:rsidRDefault="00117539" w:rsidP="00117539">
            <w:pPr>
              <w:ind w:firstLine="0"/>
              <w:jc w:val="left"/>
              <w:rPr>
                <w:lang w:val="en-US"/>
              </w:rPr>
            </w:pPr>
            <w:r w:rsidRPr="00BB6758">
              <w:rPr>
                <w:lang w:val="en-US"/>
              </w:rPr>
              <w:t>X</w:t>
            </w:r>
          </w:p>
        </w:tc>
        <w:tc>
          <w:tcPr>
            <w:tcW w:w="3261" w:type="dxa"/>
          </w:tcPr>
          <w:p w14:paraId="3F04DBF7" w14:textId="77777777" w:rsidR="00117539" w:rsidRPr="00BB6758" w:rsidRDefault="00117539" w:rsidP="00117539">
            <w:pPr>
              <w:ind w:firstLine="0"/>
              <w:jc w:val="left"/>
            </w:pPr>
            <w:r w:rsidRPr="00BB6758">
              <w:t>Минимизируется время и переполненность транспорта</w:t>
            </w:r>
          </w:p>
        </w:tc>
        <w:tc>
          <w:tcPr>
            <w:tcW w:w="2126" w:type="dxa"/>
          </w:tcPr>
          <w:p w14:paraId="387763E1" w14:textId="77777777" w:rsidR="00117539" w:rsidRPr="00BB6758" w:rsidRDefault="00117539" w:rsidP="00117539">
            <w:pPr>
              <w:ind w:firstLine="0"/>
              <w:jc w:val="left"/>
            </w:pPr>
            <w:r w:rsidRPr="00BB6758">
              <w:t>Метро</w:t>
            </w:r>
          </w:p>
        </w:tc>
        <w:tc>
          <w:tcPr>
            <w:tcW w:w="992" w:type="dxa"/>
            <w:vAlign w:val="center"/>
          </w:tcPr>
          <w:p w14:paraId="573F7DB6" w14:textId="77777777" w:rsidR="00117539" w:rsidRPr="00BB6758" w:rsidRDefault="00117539" w:rsidP="00117539">
            <w:pPr>
              <w:ind w:firstLine="0"/>
              <w:jc w:val="left"/>
            </w:pPr>
          </w:p>
        </w:tc>
        <w:tc>
          <w:tcPr>
            <w:tcW w:w="992" w:type="dxa"/>
            <w:vAlign w:val="center"/>
          </w:tcPr>
          <w:p w14:paraId="39C69A31" w14:textId="77777777" w:rsidR="00117539" w:rsidRPr="00BB6758" w:rsidRDefault="00117539" w:rsidP="00117539">
            <w:pPr>
              <w:ind w:firstLine="0"/>
              <w:jc w:val="left"/>
            </w:pPr>
          </w:p>
        </w:tc>
        <w:tc>
          <w:tcPr>
            <w:tcW w:w="567" w:type="dxa"/>
            <w:vAlign w:val="center"/>
          </w:tcPr>
          <w:p w14:paraId="131612EF" w14:textId="77777777" w:rsidR="00117539" w:rsidRPr="00BB6758" w:rsidRDefault="00117539" w:rsidP="00117539">
            <w:pPr>
              <w:ind w:firstLine="0"/>
              <w:jc w:val="left"/>
            </w:pPr>
            <w:r w:rsidRPr="00BB6758">
              <w:t>Х</w:t>
            </w:r>
          </w:p>
        </w:tc>
        <w:tc>
          <w:tcPr>
            <w:tcW w:w="993" w:type="dxa"/>
            <w:vAlign w:val="center"/>
          </w:tcPr>
          <w:p w14:paraId="50E11917" w14:textId="77777777" w:rsidR="00117539" w:rsidRPr="00BB6758" w:rsidRDefault="00117539" w:rsidP="00117539">
            <w:pPr>
              <w:ind w:firstLine="0"/>
              <w:jc w:val="left"/>
            </w:pPr>
            <w:r w:rsidRPr="00BB6758">
              <w:t>Х</w:t>
            </w:r>
          </w:p>
        </w:tc>
        <w:tc>
          <w:tcPr>
            <w:tcW w:w="2232" w:type="dxa"/>
          </w:tcPr>
          <w:p w14:paraId="668C5F05" w14:textId="77777777" w:rsidR="00117539" w:rsidRPr="00BB6758" w:rsidRDefault="00117539" w:rsidP="00117539">
            <w:pPr>
              <w:ind w:firstLine="0"/>
              <w:jc w:val="left"/>
            </w:pPr>
            <w:r w:rsidRPr="00BB6758">
              <w:t>Генерация столбцов, целочисленное программирование</w:t>
            </w:r>
          </w:p>
        </w:tc>
      </w:tr>
    </w:tbl>
    <w:p w14:paraId="7E22C84D" w14:textId="77777777" w:rsidR="00934A42" w:rsidRDefault="00934A42" w:rsidP="00934A42"/>
    <w:p w14:paraId="176B1BB3" w14:textId="77777777" w:rsidR="00934A42" w:rsidRDefault="00934A42" w:rsidP="00934A42"/>
    <w:p w14:paraId="031260E5" w14:textId="77777777" w:rsidR="00934A42" w:rsidRPr="00902357" w:rsidRDefault="00934A42" w:rsidP="00934A42">
      <w:pPr>
        <w:ind w:firstLine="0"/>
        <w:rPr>
          <w:lang w:val="en-US"/>
        </w:rPr>
        <w:sectPr w:rsidR="00934A42" w:rsidRPr="00902357" w:rsidSect="00934A42">
          <w:footerReference w:type="first" r:id="rId11"/>
          <w:pgSz w:w="16838" w:h="11906" w:orient="landscape" w:code="9"/>
          <w:pgMar w:top="1701" w:right="1134" w:bottom="850" w:left="1134" w:header="709" w:footer="709" w:gutter="0"/>
          <w:cols w:space="708"/>
          <w:docGrid w:linePitch="381"/>
        </w:sectPr>
      </w:pPr>
    </w:p>
    <w:p w14:paraId="731BF3E0" w14:textId="77777777" w:rsidR="00934A42" w:rsidRPr="00BB6758" w:rsidRDefault="00934A42" w:rsidP="00934A42">
      <w:pPr>
        <w:pStyle w:val="1"/>
      </w:pPr>
      <w:bookmarkStart w:id="28" w:name="_Toc208521949"/>
      <w:bookmarkStart w:id="29" w:name="_Toc228363782"/>
      <w:bookmarkStart w:id="30" w:name="_Hlk226130341"/>
      <w:r>
        <w:lastRenderedPageBreak/>
        <w:t>Предлагаемый подход</w:t>
      </w:r>
      <w:bookmarkEnd w:id="28"/>
      <w:bookmarkEnd w:id="29"/>
      <w:r>
        <w:t xml:space="preserve"> </w:t>
      </w:r>
    </w:p>
    <w:p w14:paraId="55DD63AB" w14:textId="65C9DF51" w:rsidR="00934A42" w:rsidRDefault="000E7D0F" w:rsidP="00934A42">
      <w:r>
        <w:t xml:space="preserve">Предлагаемая методология включает в себя следующие основные </w:t>
      </w:r>
      <w:r w:rsidR="00C66B32">
        <w:t>этапы</w:t>
      </w:r>
      <w:r>
        <w:t>:</w:t>
      </w:r>
    </w:p>
    <w:p w14:paraId="49DE3E29" w14:textId="61C31E71" w:rsidR="000E7D0F" w:rsidRDefault="000E7D0F" w:rsidP="00254C99">
      <w:pPr>
        <w:pStyle w:val="a0"/>
      </w:pPr>
      <w:r>
        <w:t>Сбор и обработка данных о территории</w:t>
      </w:r>
      <w:r w:rsidR="00557196">
        <w:t>;</w:t>
      </w:r>
    </w:p>
    <w:p w14:paraId="3BA4ADD0" w14:textId="23BF6E20" w:rsidR="000E7D0F" w:rsidRDefault="000E7D0F" w:rsidP="00254C99">
      <w:pPr>
        <w:pStyle w:val="a0"/>
      </w:pPr>
      <w:r>
        <w:t xml:space="preserve">Построение </w:t>
      </w:r>
      <w:r w:rsidR="00E6413B">
        <w:t>пула маршрутов</w:t>
      </w:r>
      <w:r w:rsidR="00557196">
        <w:t>;</w:t>
      </w:r>
    </w:p>
    <w:p w14:paraId="12F5EC08" w14:textId="59FC64AA" w:rsidR="00395542" w:rsidRDefault="00E6413B" w:rsidP="00254C99">
      <w:pPr>
        <w:pStyle w:val="a0"/>
      </w:pPr>
      <w:r>
        <w:t>Генерация маршрутной сети</w:t>
      </w:r>
      <w:r w:rsidR="00557196">
        <w:t xml:space="preserve"> с использованием </w:t>
      </w:r>
      <w:r>
        <w:t>генетическ</w:t>
      </w:r>
      <w:r w:rsidR="00557196">
        <w:t xml:space="preserve">ого </w:t>
      </w:r>
      <w:r>
        <w:t>алгоритм</w:t>
      </w:r>
      <w:r w:rsidR="00557196">
        <w:t>а</w:t>
      </w:r>
      <w:r>
        <w:t>.</w:t>
      </w:r>
      <w:r w:rsidR="007E6B83">
        <w:t xml:space="preserve"> </w:t>
      </w:r>
    </w:p>
    <w:p w14:paraId="12CD407A" w14:textId="7EF7BBC4" w:rsidR="00395542" w:rsidRDefault="00395542" w:rsidP="002E10FF">
      <w:r>
        <w:t xml:space="preserve">На </w:t>
      </w:r>
      <w:r w:rsidR="00557196">
        <w:t xml:space="preserve">первом </w:t>
      </w:r>
      <w:r>
        <w:t>этапе осуществляется</w:t>
      </w:r>
      <w:r w:rsidR="00557196">
        <w:t xml:space="preserve"> сбор</w:t>
      </w:r>
      <w:r>
        <w:t xml:space="preserve"> </w:t>
      </w:r>
      <w:r w:rsidR="00283872">
        <w:t>исходных</w:t>
      </w:r>
      <w:r>
        <w:t xml:space="preserve"> данных о территории: граф улично-дорожной сети, граф пешеходных путей</w:t>
      </w:r>
      <w:r w:rsidR="001558EA">
        <w:t>, деление территории на кварталы</w:t>
      </w:r>
      <w:r w:rsidR="002E10FF">
        <w:t xml:space="preserve"> и</w:t>
      </w:r>
      <w:r w:rsidR="001558EA">
        <w:t xml:space="preserve"> матрица спроса на перемещение между кварталами. </w:t>
      </w:r>
      <w:r w:rsidR="001558EA" w:rsidRPr="001558EA">
        <w:t>Полученные графы подвергаются процедуре упрощения.</w:t>
      </w:r>
      <w:r w:rsidR="002E10FF">
        <w:t xml:space="preserve"> </w:t>
      </w:r>
      <w:r w:rsidR="001558EA">
        <w:t xml:space="preserve">В случае отсутствия </w:t>
      </w:r>
      <w:r w:rsidR="002E10FF">
        <w:t>заданной</w:t>
      </w:r>
      <w:r w:rsidR="001558EA">
        <w:t xml:space="preserve"> матрицы спрос</w:t>
      </w:r>
      <w:r w:rsidR="002E10FF">
        <w:t>а</w:t>
      </w:r>
      <w:r w:rsidR="001558EA">
        <w:t>, она может быть сформирована на основе дополнительных данных</w:t>
      </w:r>
      <w:r w:rsidR="002E10FF">
        <w:t xml:space="preserve"> о территории</w:t>
      </w:r>
      <w:r w:rsidR="00C66B32">
        <w:t>:</w:t>
      </w:r>
      <w:r w:rsidR="001558EA">
        <w:t xml:space="preserve"> информации о населении и объектах притяжения (зданиях и сервисах). </w:t>
      </w:r>
    </w:p>
    <w:p w14:paraId="6AD8F81D" w14:textId="4D9E0B8D" w:rsidR="00DC7544" w:rsidRDefault="00283872" w:rsidP="00557196">
      <w:r>
        <w:t>Полученные г</w:t>
      </w:r>
      <w:r w:rsidR="00557196">
        <w:t xml:space="preserve">рафы и матрица спроса используются </w:t>
      </w:r>
      <w:r>
        <w:t xml:space="preserve">на втором этапе </w:t>
      </w:r>
      <w:r w:rsidR="00557196">
        <w:t>для построения пула маршрутов</w:t>
      </w:r>
      <w:r>
        <w:t>.</w:t>
      </w:r>
      <w:r w:rsidR="00557196">
        <w:t xml:space="preserve"> </w:t>
      </w:r>
      <w:r>
        <w:t>Ф</w:t>
      </w:r>
      <w:r w:rsidR="00557196">
        <w:t>ормируется</w:t>
      </w:r>
      <w:r w:rsidR="00395542" w:rsidRPr="00395542">
        <w:t xml:space="preserve"> множество путей в графе, удовлетвор</w:t>
      </w:r>
      <w:r w:rsidR="00DC7544">
        <w:t>яющих</w:t>
      </w:r>
      <w:r w:rsidR="00395542" w:rsidRPr="00395542">
        <w:t xml:space="preserve"> </w:t>
      </w:r>
      <w:r w:rsidR="006B69A9">
        <w:t xml:space="preserve">заданным </w:t>
      </w:r>
      <w:r w:rsidR="00395542" w:rsidRPr="00395542">
        <w:t>ограничениям по длине и</w:t>
      </w:r>
      <w:r w:rsidR="00DC7544">
        <w:t xml:space="preserve"> </w:t>
      </w:r>
      <w:r w:rsidR="00395542" w:rsidRPr="00395542">
        <w:t>востребованности маршрутов и доступности остановок.</w:t>
      </w:r>
      <w:r w:rsidR="00557196">
        <w:t xml:space="preserve"> </w:t>
      </w:r>
    </w:p>
    <w:p w14:paraId="5D2B7A74" w14:textId="1F89FAC8" w:rsidR="00395542" w:rsidRDefault="00DC7544" w:rsidP="00557196">
      <w:r>
        <w:t>На третьем этапе используется г</w:t>
      </w:r>
      <w:r w:rsidR="00557196">
        <w:t>енетический алгоритм</w:t>
      </w:r>
      <w:r>
        <w:t xml:space="preserve">, который формирует маршрутные сети как </w:t>
      </w:r>
      <w:r w:rsidR="00557196">
        <w:t>комбинаци</w:t>
      </w:r>
      <w:r>
        <w:t>и</w:t>
      </w:r>
      <w:r w:rsidR="00557196">
        <w:t xml:space="preserve"> маршрутов из пула</w:t>
      </w:r>
      <w:r>
        <w:t xml:space="preserve"> и находит оптимальную </w:t>
      </w:r>
      <w:r w:rsidR="006B69A9">
        <w:t xml:space="preserve">сеть </w:t>
      </w:r>
      <w:r>
        <w:t>в соответствии с целевой функцией.</w:t>
      </w:r>
    </w:p>
    <w:p w14:paraId="6847BC52" w14:textId="157105F7" w:rsidR="00934A42" w:rsidRDefault="00934A42" w:rsidP="00176462">
      <w:r>
        <w:t>Блок-схема предлагаемого алгоритма показана на рисунке 2.</w:t>
      </w:r>
    </w:p>
    <w:p w14:paraId="23108BBA" w14:textId="77777777" w:rsidR="00934A42" w:rsidRDefault="00934A42" w:rsidP="00B94B86">
      <w:pPr>
        <w:pStyle w:val="af2"/>
      </w:pPr>
      <w:r w:rsidRPr="00B94B86">
        <w:rPr>
          <w:noProof/>
        </w:rPr>
        <w:drawing>
          <wp:inline distT="0" distB="0" distL="0" distR="0" wp14:anchorId="6FE4B396" wp14:editId="51DF7249">
            <wp:extent cx="2166204" cy="4213860"/>
            <wp:effectExtent l="0" t="0" r="5715" b="0"/>
            <wp:docPr id="3005918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59181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1285" cy="42626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745186" w14:textId="0AB73ED2" w:rsidR="000A1260" w:rsidRDefault="00934A42" w:rsidP="00B94B86">
      <w:pPr>
        <w:pStyle w:val="af"/>
      </w:pPr>
      <w:bookmarkStart w:id="31" w:name="_Ref207289398"/>
      <w:bookmarkEnd w:id="30"/>
      <w:r>
        <w:t xml:space="preserve">Рисунок </w:t>
      </w:r>
      <w:bookmarkEnd w:id="31"/>
      <w:r>
        <w:t xml:space="preserve">2 – </w:t>
      </w:r>
      <w:r w:rsidR="00771DDB">
        <w:t>Б</w:t>
      </w:r>
      <w:r>
        <w:t xml:space="preserve">лок </w:t>
      </w:r>
      <w:r w:rsidRPr="00B94B86">
        <w:t>схема</w:t>
      </w:r>
      <w:r w:rsidR="00771DDB">
        <w:t xml:space="preserve"> предлагаемого</w:t>
      </w:r>
      <w:r>
        <w:t xml:space="preserve"> алгоритма</w:t>
      </w:r>
      <w:r w:rsidR="00771DDB">
        <w:t xml:space="preserve"> генерации маршрутных сетей</w:t>
      </w:r>
    </w:p>
    <w:p w14:paraId="0CF10FB5" w14:textId="53691745" w:rsidR="00500B5D" w:rsidRDefault="00500B5D" w:rsidP="00B94B86">
      <w:pPr>
        <w:pStyle w:val="2"/>
      </w:pPr>
      <w:bookmarkStart w:id="32" w:name="_Toc228363783"/>
      <w:r>
        <w:lastRenderedPageBreak/>
        <w:t>Исходные данные</w:t>
      </w:r>
      <w:bookmarkEnd w:id="32"/>
    </w:p>
    <w:p w14:paraId="6E4C60F8" w14:textId="67A1B3FB" w:rsidR="005D3F17" w:rsidRDefault="005D3F17" w:rsidP="0035290B">
      <w:r>
        <w:t xml:space="preserve">В рамках предлагаемого подхода используются следующие </w:t>
      </w:r>
      <w:r w:rsidR="006B69A9">
        <w:t xml:space="preserve">входные </w:t>
      </w:r>
      <w:r>
        <w:t>данные</w:t>
      </w:r>
      <w:r w:rsidR="0020378F">
        <w:t xml:space="preserve"> о рассматриваемой территории</w:t>
      </w:r>
      <w:r>
        <w:t>:</w:t>
      </w:r>
    </w:p>
    <w:p w14:paraId="72A580B9" w14:textId="6BCA7E2C" w:rsidR="005D3F17" w:rsidRDefault="005D3F17" w:rsidP="00BC37A3">
      <w:pPr>
        <w:pStyle w:val="a0"/>
        <w:numPr>
          <w:ilvl w:val="0"/>
          <w:numId w:val="8"/>
        </w:numPr>
        <w:ind w:left="0" w:firstLine="709"/>
      </w:pPr>
      <w:r>
        <w:t>Граф улично-дорожной сети</w:t>
      </w:r>
      <w:r w:rsidR="0020378F">
        <w:t xml:space="preserve">. </w:t>
      </w:r>
      <w:r w:rsidR="00691240">
        <w:t xml:space="preserve"> </w:t>
      </w:r>
      <w:r w:rsidR="0020378F">
        <w:t>Представляет собой</w:t>
      </w:r>
      <w:r w:rsidR="002471CE">
        <w:t xml:space="preserve"> совокупность</w:t>
      </w:r>
      <w:r w:rsidR="0020378F">
        <w:t xml:space="preserve"> сегмент</w:t>
      </w:r>
      <w:r w:rsidR="00AF77C8">
        <w:t>ов</w:t>
      </w:r>
      <w:r w:rsidR="0020378F">
        <w:t xml:space="preserve"> улично-дорожной сети</w:t>
      </w:r>
      <w:r w:rsidR="00691240">
        <w:t xml:space="preserve">, </w:t>
      </w:r>
      <w:r w:rsidR="006B69A9">
        <w:t>подходящие для использования общественным транспортом</w:t>
      </w:r>
      <w:r w:rsidR="00691240">
        <w:t>.</w:t>
      </w:r>
      <w:r>
        <w:t xml:space="preserve"> </w:t>
      </w:r>
      <w:r w:rsidR="00691240">
        <w:t>З</w:t>
      </w:r>
      <w:r>
        <w:t xml:space="preserve">адается в виде неориентированного графа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G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</w:rPr>
          <m:t>=(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V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E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</w:rPr>
          <m:t>)</m:t>
        </m:r>
      </m:oMath>
      <w:r>
        <w:t xml:space="preserve">, 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V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</m:oMath>
      <w:r w:rsidRPr="005D3F17">
        <w:t xml:space="preserve"> </w:t>
      </w:r>
      <w:r>
        <w:t xml:space="preserve">– </w:t>
      </w:r>
      <w:r w:rsidRPr="005D3F17">
        <w:t xml:space="preserve">множество вершин, соответствующих перекрёсткам и точкам изменения геометрии дороги, 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E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</m:oMath>
      <w:r w:rsidRPr="005D3F17">
        <w:t xml:space="preserve"> – множество рёбер, соответствующих дорожным сегментам.</w:t>
      </w:r>
    </w:p>
    <w:p w14:paraId="4D860443" w14:textId="25E5B0FF" w:rsidR="006C3C46" w:rsidRDefault="00691240" w:rsidP="00BC37A3">
      <w:pPr>
        <w:pStyle w:val="a0"/>
        <w:numPr>
          <w:ilvl w:val="0"/>
          <w:numId w:val="8"/>
        </w:numPr>
        <w:ind w:left="0" w:firstLine="709"/>
      </w:pPr>
      <w:r>
        <w:t>Пешеходный граф</w:t>
      </w:r>
      <w:r w:rsidR="00E044DB">
        <w:t xml:space="preserve">. Представляет собой </w:t>
      </w:r>
      <w:r>
        <w:t xml:space="preserve">все пути на территории, по которым может пройти человек. Задается аналогично графу улично-дорожной сети: в виде неориентированного графа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</w:rPr>
          <m:t>=(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 w:rsidRPr="00691240">
        <w:t xml:space="preserve">. </w:t>
      </w:r>
      <w:r>
        <w:t xml:space="preserve">При этом, так как пешеходы, как правило, могут перемещаться по автомобильным дорогам, пешеходный граф включает в себя граф улично-дорожной сети, то есть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m:rPr>
            <m:sty m:val="p"/>
          </m:rPr>
          <w:rPr>
            <w:rFonts w:ascii="Cambria Math" w:hAnsi="Cambria Math"/>
          </w:rPr>
          <m:t>⊆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>
        <w:t>.</w:t>
      </w:r>
    </w:p>
    <w:p w14:paraId="002C7C6C" w14:textId="5B929F23" w:rsidR="0035290B" w:rsidRDefault="006C3C46" w:rsidP="00BC37A3">
      <w:pPr>
        <w:pStyle w:val="a0"/>
        <w:numPr>
          <w:ilvl w:val="0"/>
          <w:numId w:val="8"/>
        </w:numPr>
        <w:ind w:left="0" w:firstLine="709"/>
      </w:pPr>
      <w:r>
        <w:t>Кварталы. Рассматриваемая территория разбивается на множество кварталов, каждый из которых представляет собой полигональную область. Для вершин пешеходного графа определяется принадлежность к кварталам, что позволяет моделировать дорогу до остановки общественного транспорта. Кварталы используются при формировании матрицы спрос</w:t>
      </w:r>
      <w:r w:rsidR="00E044DB">
        <w:t>а</w:t>
      </w:r>
      <w:r w:rsidR="0035290B">
        <w:t>.</w:t>
      </w:r>
    </w:p>
    <w:p w14:paraId="042D0185" w14:textId="50531E66" w:rsidR="00E044DB" w:rsidRDefault="00E044DB" w:rsidP="00BC37A3">
      <w:pPr>
        <w:pStyle w:val="a0"/>
        <w:numPr>
          <w:ilvl w:val="0"/>
          <w:numId w:val="8"/>
        </w:numPr>
        <w:ind w:left="0" w:firstLine="709"/>
      </w:pPr>
      <w:r>
        <w:t xml:space="preserve">Матрица спроса. Описывает объем между парами кварталов на территории. Предполагается, что все поездки являются двухсторонними, то есть матрица должна </w:t>
      </w:r>
      <w:r w:rsidR="009814BC">
        <w:t xml:space="preserve">быть </w:t>
      </w:r>
      <w:r>
        <w:t>симметричной.</w:t>
      </w:r>
    </w:p>
    <w:p w14:paraId="6110CF2E" w14:textId="4FE5DF40" w:rsidR="00E044DB" w:rsidRDefault="00E044DB" w:rsidP="00DC54A5">
      <w:r>
        <w:t xml:space="preserve">Полученные данные позволяют создать </w:t>
      </w:r>
      <w:r w:rsidR="00DC54A5">
        <w:t xml:space="preserve">модель рассматриваемой территории, описывающую её транспортную и пешеходную инфраструктуру и распределение транспортного спроса. </w:t>
      </w:r>
    </w:p>
    <w:p w14:paraId="36E0C401" w14:textId="7BE4A093" w:rsidR="000A1260" w:rsidRPr="00E21451" w:rsidRDefault="000A1260" w:rsidP="00500B5D">
      <w:pPr>
        <w:pStyle w:val="2"/>
      </w:pPr>
      <w:bookmarkStart w:id="33" w:name="_Toc228363784"/>
      <w:r w:rsidRPr="00E21451">
        <w:t>Построение пула маршрутов</w:t>
      </w:r>
      <w:bookmarkEnd w:id="33"/>
    </w:p>
    <w:p w14:paraId="67CC25F7" w14:textId="77777777" w:rsidR="000A1260" w:rsidRPr="00E21451" w:rsidRDefault="000A1260" w:rsidP="000A1260">
      <w:r w:rsidRPr="00E21451">
        <w:t>В транспортной сети, представленной в виде графа, можно сформировать крайне большое количество путей между вершинами, даже если их количество относительно небольшое. При этом значительная часть путей не обладает ценностью с точки зрения организации маршрутной сети, например слишком короткие или слишком длинные пути, а также пути, которые не удовлетворяют спрос на перемещение между вершинами в достаточной степени.  В связи с этим, перебор всех возможных путей в графе в рамках алгоритма генерации маршрутов является нецелесообразным.</w:t>
      </w:r>
    </w:p>
    <w:p w14:paraId="1DD95923" w14:textId="6A2109E8" w:rsidR="000A1260" w:rsidRPr="00E21451" w:rsidRDefault="000A1260" w:rsidP="000A1260">
      <w:r w:rsidRPr="00E21451">
        <w:t xml:space="preserve">Для уменьшения вычислительных затрат и повышения скорости работы алгоритма используется предварительно сформированный пул маршрутов. Под пулом понимается </w:t>
      </w:r>
      <w:r w:rsidRPr="00E21451">
        <w:lastRenderedPageBreak/>
        <w:t>заранее сформированное множество путей в графе, которые удовлетворяют всем необходимы</w:t>
      </w:r>
      <w:r w:rsidR="002702E7">
        <w:t>м</w:t>
      </w:r>
      <w:r w:rsidRPr="00E21451">
        <w:t xml:space="preserve"> ограничениям задачи. Маршрутные сети в алгоритме формируются исключительно из элементов данного множества. </w:t>
      </w:r>
    </w:p>
    <w:p w14:paraId="363D567A" w14:textId="77777777" w:rsidR="000A1260" w:rsidRPr="00E21451" w:rsidRDefault="000A1260" w:rsidP="000A1260">
      <w:r w:rsidRPr="00E21451">
        <w:t>Следует отметить, что формирование пула может негативно повлиять на качество итогового решения алгоритма, так как в пул потенциально могут быть не включены варианты маршрутов, которые могли бы обеспечить перспективные решения. Однако использование пула маршрутов позволяет существенно сократить вычислительные затраты, что особенно важно при работе алгоритма с графами реальных транспортных сетей.</w:t>
      </w:r>
    </w:p>
    <w:p w14:paraId="6A2B5A17" w14:textId="77777777" w:rsidR="000A1260" w:rsidRPr="00E21451" w:rsidRDefault="000A1260" w:rsidP="000A1260">
      <w:r w:rsidRPr="00E21451">
        <w:t>В данной работе был реализован алгоритм построения пула, позволяющий отбирать потенциальные маршруты, соответствующие следующим ограничениям:</w:t>
      </w:r>
    </w:p>
    <w:p w14:paraId="1C2C010B" w14:textId="77777777" w:rsidR="000A1260" w:rsidRPr="00E21451" w:rsidRDefault="000A1260" w:rsidP="003B683E">
      <w:pPr>
        <w:pStyle w:val="a"/>
      </w:pPr>
      <w:r w:rsidRPr="00E21451">
        <w:t>Минимальная и максимальная допустимая длина маршрута;</w:t>
      </w:r>
    </w:p>
    <w:p w14:paraId="5F30D0EC" w14:textId="77777777" w:rsidR="000A1260" w:rsidRPr="00E21451" w:rsidRDefault="000A1260" w:rsidP="003B683E">
      <w:pPr>
        <w:pStyle w:val="a"/>
      </w:pPr>
      <w:r w:rsidRPr="00E21451">
        <w:t xml:space="preserve">Порог отбора по спросу; </w:t>
      </w:r>
    </w:p>
    <w:p w14:paraId="6ECBC3F9" w14:textId="77777777" w:rsidR="000A1260" w:rsidRPr="00E21451" w:rsidRDefault="000A1260" w:rsidP="003B683E">
      <w:pPr>
        <w:pStyle w:val="a"/>
      </w:pPr>
      <w:r w:rsidRPr="00E21451">
        <w:t>Минимальное количество маршрутов, которое должно проходить через вершину графа.</w:t>
      </w:r>
    </w:p>
    <w:p w14:paraId="1A2A2A49" w14:textId="77777777" w:rsidR="000A1260" w:rsidRPr="00E21451" w:rsidRDefault="000A1260" w:rsidP="000A1260">
      <w:r w:rsidRPr="00E21451">
        <w:t>В используемом алгоритме построения пула маршрутов можно выделить следующие основные шаги:</w:t>
      </w:r>
    </w:p>
    <w:p w14:paraId="5EA4EBB0" w14:textId="047037BE" w:rsidR="000A1260" w:rsidRPr="00E21451" w:rsidRDefault="000A1260" w:rsidP="00BC37A3">
      <w:pPr>
        <w:pStyle w:val="a0"/>
        <w:numPr>
          <w:ilvl w:val="0"/>
          <w:numId w:val="17"/>
        </w:numPr>
        <w:ind w:left="0" w:firstLine="709"/>
      </w:pPr>
      <w:r w:rsidRPr="00254C99">
        <w:t>Между</w:t>
      </w:r>
      <w:r w:rsidRPr="00E21451">
        <w:t xml:space="preserve"> каждой парой вершин</w:t>
      </w:r>
      <w:r w:rsidR="004E217A">
        <w:t>, соответствующим кварталам из матрицы спроса,</w:t>
      </w:r>
      <w:r w:rsidRPr="00E21451">
        <w:t xml:space="preserve"> строится заданное количество кратчайших путей. Слишком короткие или длинные пути отфильтровываются и</w:t>
      </w:r>
      <w:r w:rsidR="004E217A">
        <w:t xml:space="preserve"> </w:t>
      </w:r>
      <w:r w:rsidRPr="00E21451">
        <w:t>в дальнейшем не рассматриваются.</w:t>
      </w:r>
    </w:p>
    <w:p w14:paraId="77F2AF7A" w14:textId="77777777" w:rsidR="000A1260" w:rsidRPr="00E21451" w:rsidRDefault="000A1260" w:rsidP="00BC37A3">
      <w:pPr>
        <w:pStyle w:val="a0"/>
        <w:numPr>
          <w:ilvl w:val="0"/>
          <w:numId w:val="17"/>
        </w:numPr>
        <w:ind w:left="0" w:firstLine="709"/>
      </w:pPr>
      <w:r w:rsidRPr="00E21451">
        <w:t xml:space="preserve">Для маршрутов, выбранных на прошлом шаге, рассчитывается, какой спрос они могут удовлетворить (сумма спросов на перемещение между всеми парами вершин, входящими в маршрут). </w:t>
      </w:r>
    </w:p>
    <w:p w14:paraId="3442D4C8" w14:textId="77777777" w:rsidR="000A1260" w:rsidRPr="00E21451" w:rsidRDefault="000A1260" w:rsidP="00BC37A3">
      <w:pPr>
        <w:pStyle w:val="a0"/>
        <w:numPr>
          <w:ilvl w:val="0"/>
          <w:numId w:val="17"/>
        </w:numPr>
        <w:ind w:left="0" w:firstLine="709"/>
      </w:pPr>
      <w:r w:rsidRPr="00E21451">
        <w:t>Вычисляется допустимый спрос – значение, ниже которого находится заданный процент наблюдений. Процент определяется порогом отбора по спросу.</w:t>
      </w:r>
    </w:p>
    <w:p w14:paraId="02E9C112" w14:textId="77777777" w:rsidR="000A1260" w:rsidRPr="00E21451" w:rsidRDefault="000A1260" w:rsidP="00BC37A3">
      <w:pPr>
        <w:pStyle w:val="a0"/>
        <w:numPr>
          <w:ilvl w:val="0"/>
          <w:numId w:val="17"/>
        </w:numPr>
        <w:ind w:left="0" w:firstLine="709"/>
      </w:pPr>
      <w:r w:rsidRPr="00E21451">
        <w:t>Рассчитывается количество маршрутов, проходящих через каждую вершину, входящую в матрицу спроса.</w:t>
      </w:r>
    </w:p>
    <w:p w14:paraId="5CA07CCB" w14:textId="75FF4C64" w:rsidR="000A1260" w:rsidRPr="00E21451" w:rsidRDefault="000A1260" w:rsidP="00BC37A3">
      <w:pPr>
        <w:pStyle w:val="a0"/>
        <w:numPr>
          <w:ilvl w:val="0"/>
          <w:numId w:val="17"/>
        </w:numPr>
        <w:ind w:left="0" w:firstLine="709"/>
      </w:pPr>
      <w:r w:rsidRPr="00E21451">
        <w:t>Маршруты с суммарным спросом меньше допустимого отфильтровываются так, чтобы через каждый узел проходило не меньше допустимого количества маршрутов.</w:t>
      </w:r>
    </w:p>
    <w:p w14:paraId="13E06CDD" w14:textId="7EE4E5B6" w:rsidR="000A1260" w:rsidRPr="00E21451" w:rsidRDefault="000A1260" w:rsidP="000A1260">
      <w:r w:rsidRPr="00E21451">
        <w:t>Результатом является множество путей в графе, удовлетворяющих заданным ограничениям и обладающих достаточным уровнем покрытия спроса. Данный пул маршрутов затем использу</w:t>
      </w:r>
      <w:r w:rsidR="001C0705">
        <w:t>е</w:t>
      </w:r>
      <w:r w:rsidRPr="00E21451">
        <w:t xml:space="preserve">тся в алгоритме генерации маршрутной сети. </w:t>
      </w:r>
    </w:p>
    <w:p w14:paraId="2EE109C6" w14:textId="77777777" w:rsidR="000A1260" w:rsidRPr="00E21451" w:rsidRDefault="000A1260" w:rsidP="00500B5D">
      <w:pPr>
        <w:pStyle w:val="2"/>
      </w:pPr>
      <w:bookmarkStart w:id="34" w:name="_Toc228363785"/>
      <w:r w:rsidRPr="00E21451">
        <w:lastRenderedPageBreak/>
        <w:t>Алгоритм генерации маршрутных сетей</w:t>
      </w:r>
      <w:bookmarkEnd w:id="34"/>
    </w:p>
    <w:p w14:paraId="0A40ACBA" w14:textId="77777777" w:rsidR="000A1260" w:rsidRPr="00E21451" w:rsidRDefault="000A1260" w:rsidP="000A1260">
      <w:r w:rsidRPr="00E21451">
        <w:t>Для генерации маршрутных сетей и решения задачи многокритериальной оптимизации был использован генетический алгоритм. Генетические алгоритмы относятся к классу эвристических методов, что означает, что они не гарантируют нахождение точного решения задачи, однако позволяют получить достаточно хороший результат в большинстве случаев за ограниченное время.</w:t>
      </w:r>
    </w:p>
    <w:p w14:paraId="1E165465" w14:textId="3F5A5B61" w:rsidR="000A1260" w:rsidRPr="00E21451" w:rsidRDefault="000A1260" w:rsidP="009B456B">
      <w:r w:rsidRPr="00E21451">
        <w:t xml:space="preserve">В основе генетического алгоритма лежит представление потенциального решения задачи в виде особи популяции. На каждой итерации (поколении) алгоритма формируется популяция – то есть набор особей. Популяция подвергается операциям кроссовера и мутации. Кроссовер представляет собой комбинирование признаков родительских решений. Мутация вносит случайные изменения в особи, что способствует поддержанию разнообразия популяции. Для оценки качества решений с точки зрения поставленной задачи используется функция приспособленности. </w:t>
      </w:r>
      <w:r w:rsidR="00476ADD">
        <w:t>В данной работе применяется подход, основанный на взвешенной сумме целевых функций, который будет подробно описан в следующем подразделе.</w:t>
      </w:r>
    </w:p>
    <w:p w14:paraId="61FDC190" w14:textId="442007CC" w:rsidR="000A1260" w:rsidRPr="00E21451" w:rsidRDefault="000A1260" w:rsidP="00476ADD">
      <w:r w:rsidRPr="00E21451">
        <w:t>В разрабатываемом генетическ</w:t>
      </w:r>
      <w:r w:rsidR="008C35F4">
        <w:t>ом</w:t>
      </w:r>
      <w:r w:rsidRPr="00E21451">
        <w:t xml:space="preserve"> алгоритме особи представляют собой маршрутные сети, то есть </w:t>
      </w:r>
      <w:r w:rsidR="003C3E73">
        <w:t xml:space="preserve">подмножество маршрутов из заранее сгенерированного пула. </w:t>
      </w:r>
      <w:r w:rsidRPr="00E21451">
        <w:t>Так как в алгоритме также моделируются пешеходные пути между вершинами, сеть маршрутов не обязана покрывать все вершины графа, а также маршруты сети могут не иметь общих вершин.</w:t>
      </w:r>
    </w:p>
    <w:p w14:paraId="5EF78BE6" w14:textId="77777777" w:rsidR="000A1260" w:rsidRPr="00E21451" w:rsidRDefault="000A1260" w:rsidP="000A1260">
      <w:r w:rsidRPr="00E21451">
        <w:t>Для генетического алгоритма задаются следующие параметры:</w:t>
      </w:r>
    </w:p>
    <w:p w14:paraId="59BEE78C" w14:textId="77777777" w:rsidR="000A1260" w:rsidRPr="00E21451" w:rsidRDefault="000A1260" w:rsidP="009B456B">
      <w:pPr>
        <w:pStyle w:val="a"/>
      </w:pPr>
      <w:r w:rsidRPr="00E21451">
        <w:t>Максимальное возможное количество маршрутов в одной маршрутной сети;</w:t>
      </w:r>
    </w:p>
    <w:p w14:paraId="0BC5BC68" w14:textId="77777777" w:rsidR="000A1260" w:rsidRPr="00E21451" w:rsidRDefault="000A1260" w:rsidP="009B456B">
      <w:pPr>
        <w:pStyle w:val="a"/>
      </w:pPr>
      <w:r w:rsidRPr="00E21451">
        <w:t>Количество маршрутов в маршрутных сетях начальной популяции алгоритма;</w:t>
      </w:r>
    </w:p>
    <w:p w14:paraId="3BD98D64" w14:textId="77777777" w:rsidR="000A1260" w:rsidRPr="00E21451" w:rsidRDefault="000A1260" w:rsidP="009B456B">
      <w:pPr>
        <w:pStyle w:val="a"/>
      </w:pPr>
      <w:r w:rsidRPr="00E21451">
        <w:t xml:space="preserve">Количество особей в популяции алгоритма; </w:t>
      </w:r>
    </w:p>
    <w:p w14:paraId="2412043B" w14:textId="77777777" w:rsidR="000A1260" w:rsidRPr="00E21451" w:rsidRDefault="000A1260" w:rsidP="009B456B">
      <w:pPr>
        <w:pStyle w:val="a"/>
      </w:pPr>
      <w:r w:rsidRPr="00E21451">
        <w:t>Количество поколений, генерируемых алгоритмом;</w:t>
      </w:r>
    </w:p>
    <w:p w14:paraId="6239092C" w14:textId="77777777" w:rsidR="000A1260" w:rsidRPr="00E21451" w:rsidRDefault="000A1260" w:rsidP="009B456B">
      <w:pPr>
        <w:pStyle w:val="a"/>
      </w:pPr>
      <w:r w:rsidRPr="00E21451">
        <w:t>Вероятности мутаций;</w:t>
      </w:r>
    </w:p>
    <w:p w14:paraId="4121D099" w14:textId="77777777" w:rsidR="000A1260" w:rsidRPr="00E21451" w:rsidRDefault="000A1260" w:rsidP="009B456B">
      <w:pPr>
        <w:pStyle w:val="a"/>
      </w:pPr>
      <w:r w:rsidRPr="00E21451">
        <w:t xml:space="preserve">Процент </w:t>
      </w:r>
      <w:proofErr w:type="spellStart"/>
      <w:r w:rsidRPr="00E21451">
        <w:t>элитизма</w:t>
      </w:r>
      <w:proofErr w:type="spellEnd"/>
      <w:r w:rsidRPr="00E21451">
        <w:t>;</w:t>
      </w:r>
    </w:p>
    <w:p w14:paraId="494C61D6" w14:textId="77777777" w:rsidR="000A1260" w:rsidRPr="00E21451" w:rsidRDefault="000A1260" w:rsidP="009B456B">
      <w:pPr>
        <w:pStyle w:val="a"/>
      </w:pPr>
      <w:r w:rsidRPr="00E21451">
        <w:t>Веса целевых функций.</w:t>
      </w:r>
    </w:p>
    <w:p w14:paraId="125229EF" w14:textId="5158D468" w:rsidR="000A1260" w:rsidRPr="00E21451" w:rsidRDefault="000A1260" w:rsidP="000A1260">
      <w:r w:rsidRPr="00E21451">
        <w:t xml:space="preserve">Начальная популяция алгоритма формируется путем генерации заданного количества особей, маршруты для каждой из которой случайным образом выбираются из пула маршрутов. </w:t>
      </w:r>
      <w:r w:rsidR="00476ADD">
        <w:t xml:space="preserve">Алгоритм также позволяет использовать в качестве начальной популяции маршрутные сети, сформированные вручную. </w:t>
      </w:r>
    </w:p>
    <w:p w14:paraId="751F6B78" w14:textId="45B9AA81" w:rsidR="000A1260" w:rsidRPr="00E21451" w:rsidRDefault="000A1260" w:rsidP="000A1260">
      <w:r w:rsidRPr="00E21451">
        <w:t xml:space="preserve">Каждая следующая популяция формируется путем кроссовера наилучших сетей из предыдущей популяции и мутации получившихся особей. Помимо этого, в каждую популяцию включаются несколько наилучших особей предыдущей популяции в </w:t>
      </w:r>
      <w:r w:rsidRPr="00E21451">
        <w:lastRenderedPageBreak/>
        <w:t xml:space="preserve">неизменном виде, что позволяет не терять наилучшие решения в ходе работы алгоритма. Количество таких особей определяется процентом </w:t>
      </w:r>
      <w:proofErr w:type="spellStart"/>
      <w:r w:rsidRPr="00E21451">
        <w:t>элитизма</w:t>
      </w:r>
      <w:proofErr w:type="spellEnd"/>
      <w:r w:rsidRPr="00E21451">
        <w:t>.</w:t>
      </w:r>
    </w:p>
    <w:p w14:paraId="0BA9123D" w14:textId="62919CF4" w:rsidR="000A1260" w:rsidRPr="00E21451" w:rsidRDefault="000A1260" w:rsidP="0067330B">
      <w:r w:rsidRPr="00E21451">
        <w:t xml:space="preserve">Для дальнейшей демонстрации принципа работы функций генетического алгоритма будут использоваться маршрутные сети 1 и 2, показанные на рисунке </w:t>
      </w:r>
      <w:r w:rsidR="00314933">
        <w:t>3</w:t>
      </w:r>
      <w:r w:rsidRPr="00E21451">
        <w:t>:</w:t>
      </w:r>
    </w:p>
    <w:p w14:paraId="702D67DA" w14:textId="77777777" w:rsidR="000A1260" w:rsidRPr="00E21451" w:rsidRDefault="000A1260" w:rsidP="00B94B86">
      <w:pPr>
        <w:pStyle w:val="af2"/>
      </w:pPr>
      <w:r w:rsidRPr="00E21451">
        <w:rPr>
          <w:noProof/>
          <w:lang w:val="en-US"/>
        </w:rPr>
        <w:drawing>
          <wp:inline distT="0" distB="0" distL="0" distR="0" wp14:anchorId="21B8718A" wp14:editId="3BE890A0">
            <wp:extent cx="2520000" cy="2520000"/>
            <wp:effectExtent l="19050" t="19050" r="13970" b="13970"/>
            <wp:docPr id="20467032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7032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520000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  <w:r w:rsidRPr="00E21451">
        <w:t xml:space="preserve">       </w:t>
      </w:r>
      <w:r w:rsidRPr="00E21451">
        <w:rPr>
          <w:noProof/>
          <w:lang w:val="en-US"/>
        </w:rPr>
        <w:drawing>
          <wp:inline distT="0" distB="0" distL="0" distR="0" wp14:anchorId="64012DA1" wp14:editId="1C405BB9">
            <wp:extent cx="2520000" cy="2520000"/>
            <wp:effectExtent l="19050" t="19050" r="13970" b="13970"/>
            <wp:docPr id="12269648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964836" name="Рисунок 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520000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18F61128" w14:textId="5E1F37D8" w:rsidR="000A1260" w:rsidRPr="00E21451" w:rsidRDefault="000A1260" w:rsidP="00B94B86">
      <w:pPr>
        <w:pStyle w:val="af"/>
      </w:pPr>
      <w:r w:rsidRPr="00E21451">
        <w:t xml:space="preserve">Рисунок </w:t>
      </w:r>
      <w:r w:rsidR="00314933">
        <w:t>3</w:t>
      </w:r>
      <w:r w:rsidRPr="00E21451">
        <w:t xml:space="preserve"> </w:t>
      </w:r>
      <w:r w:rsidR="00771DDB">
        <w:t>– Демонстрационные м</w:t>
      </w:r>
      <w:r w:rsidRPr="00E21451">
        <w:t>аршрутные сети</w:t>
      </w:r>
    </w:p>
    <w:p w14:paraId="32FCE1DB" w14:textId="2E4905A5" w:rsidR="000A1260" w:rsidRPr="00E21451" w:rsidRDefault="000A1260" w:rsidP="000A1260">
      <w:r w:rsidRPr="00E21451">
        <w:t>При кроссовере новая особь формируется путем выбора случайного количества маршрутов из каждого из двух «родителей</w:t>
      </w:r>
      <w:r w:rsidR="0067330B">
        <w:t>»</w:t>
      </w:r>
      <w:r w:rsidRPr="00E21451">
        <w:t xml:space="preserve">. </w:t>
      </w:r>
      <w:r w:rsidR="0067330B">
        <w:t xml:space="preserve">При этом обеспечивается отсутствие дублирующихся маршрутов и соблюдение ограничения на максимальное количество маршрутов в сети. </w:t>
      </w:r>
      <w:r w:rsidRPr="00E21451">
        <w:t xml:space="preserve">На рисунках </w:t>
      </w:r>
      <w:r w:rsidR="00314933">
        <w:t>4-6</w:t>
      </w:r>
      <w:r w:rsidRPr="00E21451">
        <w:t xml:space="preserve"> показаны примеры особей, которые могут получиться при кроссовере маршрутных сетей 1 и 2.  </w:t>
      </w:r>
    </w:p>
    <w:p w14:paraId="2A715C7C" w14:textId="77777777" w:rsidR="000A1260" w:rsidRPr="00E21451" w:rsidRDefault="000A1260" w:rsidP="00B94B86">
      <w:pPr>
        <w:pStyle w:val="af2"/>
      </w:pPr>
      <w:r w:rsidRPr="00E21451">
        <w:rPr>
          <w:noProof/>
          <w:lang w:val="en-US"/>
        </w:rPr>
        <w:drawing>
          <wp:inline distT="0" distB="0" distL="0" distR="0" wp14:anchorId="6C0B80B3" wp14:editId="10555196">
            <wp:extent cx="2520000" cy="2520000"/>
            <wp:effectExtent l="19050" t="19050" r="13970" b="13970"/>
            <wp:docPr id="19424106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410601" name="Рисунок 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520000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  <w:r w:rsidRPr="00E21451">
        <w:t xml:space="preserve">  </w:t>
      </w:r>
    </w:p>
    <w:p w14:paraId="59F5D74A" w14:textId="4F15DB2F" w:rsidR="000A1260" w:rsidRPr="00E21451" w:rsidRDefault="000A1260" w:rsidP="00B94B86">
      <w:pPr>
        <w:pStyle w:val="af"/>
      </w:pPr>
      <w:r w:rsidRPr="00E21451">
        <w:t xml:space="preserve">Рисунок </w:t>
      </w:r>
      <w:r w:rsidR="00314933">
        <w:t>4</w:t>
      </w:r>
      <w:r w:rsidRPr="00E21451">
        <w:t xml:space="preserve"> – Пример кроссовера, </w:t>
      </w:r>
      <w:r w:rsidR="00771DDB">
        <w:t xml:space="preserve">где </w:t>
      </w:r>
      <w:r w:rsidRPr="00E21451">
        <w:t>были взяты маршрут 1 из маршрутной сети 1 и маршруты 3 и 4 из маршрутной сети 2</w:t>
      </w:r>
    </w:p>
    <w:p w14:paraId="47510E58" w14:textId="77777777" w:rsidR="000A1260" w:rsidRPr="00E21451" w:rsidRDefault="000A1260" w:rsidP="000A1260"/>
    <w:p w14:paraId="0BA0255B" w14:textId="77777777" w:rsidR="000A1260" w:rsidRPr="00E21451" w:rsidRDefault="000A1260" w:rsidP="00B94B86">
      <w:pPr>
        <w:pStyle w:val="af2"/>
      </w:pPr>
      <w:r w:rsidRPr="00E21451">
        <w:rPr>
          <w:noProof/>
        </w:rPr>
        <w:lastRenderedPageBreak/>
        <w:drawing>
          <wp:inline distT="0" distB="0" distL="0" distR="0" wp14:anchorId="34279307" wp14:editId="6D403B79">
            <wp:extent cx="3780000" cy="2508661"/>
            <wp:effectExtent l="19050" t="19050" r="11430" b="25400"/>
            <wp:docPr id="5625680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568072" name="Рисунок 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508661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  <w:r w:rsidRPr="00E21451">
        <w:t xml:space="preserve"> </w:t>
      </w:r>
    </w:p>
    <w:p w14:paraId="19C5D04E" w14:textId="0C5E3B29" w:rsidR="000A1260" w:rsidRPr="00E21451" w:rsidRDefault="000A1260" w:rsidP="00B94B86">
      <w:pPr>
        <w:pStyle w:val="af"/>
      </w:pPr>
      <w:r w:rsidRPr="00E21451">
        <w:t xml:space="preserve">Рисунок </w:t>
      </w:r>
      <w:r w:rsidR="00314933">
        <w:t>5</w:t>
      </w:r>
      <w:r w:rsidRPr="00E21451">
        <w:t xml:space="preserve"> – Пример кроссовера, были взяты маршруты 1 и 4 из маршрутной сети 1 и маршруты 1, 2 и 3 из маршрутной сети 2</w:t>
      </w:r>
    </w:p>
    <w:p w14:paraId="54D4F54F" w14:textId="77777777" w:rsidR="000A1260" w:rsidRPr="00E21451" w:rsidRDefault="000A1260" w:rsidP="000A1260"/>
    <w:p w14:paraId="08D3C1A7" w14:textId="77777777" w:rsidR="000A1260" w:rsidRPr="00E21451" w:rsidRDefault="000A1260" w:rsidP="00B94B86">
      <w:pPr>
        <w:pStyle w:val="af2"/>
      </w:pPr>
      <w:r w:rsidRPr="00E21451">
        <w:rPr>
          <w:noProof/>
        </w:rPr>
        <w:drawing>
          <wp:inline distT="0" distB="0" distL="0" distR="0" wp14:anchorId="5436792E" wp14:editId="48D3CD06">
            <wp:extent cx="3780000" cy="3780000"/>
            <wp:effectExtent l="19050" t="19050" r="11430" b="11430"/>
            <wp:docPr id="16409493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9493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3780000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3EB8D100" w14:textId="4F8C0F81" w:rsidR="000A1260" w:rsidRPr="00E21451" w:rsidRDefault="000A1260" w:rsidP="00B94B86">
      <w:pPr>
        <w:pStyle w:val="af"/>
      </w:pPr>
      <w:r w:rsidRPr="00E21451">
        <w:t xml:space="preserve">Рисунок </w:t>
      </w:r>
      <w:r w:rsidR="00314933">
        <w:t>6</w:t>
      </w:r>
      <w:r w:rsidRPr="00E21451">
        <w:t xml:space="preserve"> – Пример кроссовера, были взяты все маршруты обеих сетей</w:t>
      </w:r>
    </w:p>
    <w:p w14:paraId="20DC6634" w14:textId="77777777" w:rsidR="0067330B" w:rsidRDefault="000A1260" w:rsidP="000A1260">
      <w:r w:rsidRPr="00E21451">
        <w:t xml:space="preserve">К особям, полученным в результате кроссовера, затем могут быть применены мутации. В алгоритме </w:t>
      </w:r>
      <w:r w:rsidR="0067330B">
        <w:t>используются следующие операторы мутации:</w:t>
      </w:r>
    </w:p>
    <w:p w14:paraId="074DA77B" w14:textId="34CAEA09" w:rsidR="0067330B" w:rsidRDefault="000A1260" w:rsidP="0067330B">
      <w:pPr>
        <w:pStyle w:val="a"/>
      </w:pPr>
      <w:r w:rsidRPr="00E21451">
        <w:t>добавление в особь нового маршрута</w:t>
      </w:r>
      <w:r w:rsidR="0067330B">
        <w:t>;</w:t>
      </w:r>
    </w:p>
    <w:p w14:paraId="3E63A78C" w14:textId="2E128A01" w:rsidR="0067330B" w:rsidRDefault="000A1260" w:rsidP="0067330B">
      <w:pPr>
        <w:pStyle w:val="a"/>
      </w:pPr>
      <w:r w:rsidRPr="00E21451">
        <w:t>удаление маршрута из особи</w:t>
      </w:r>
      <w:r w:rsidR="0067330B">
        <w:t>;</w:t>
      </w:r>
    </w:p>
    <w:p w14:paraId="5AA9D2D6" w14:textId="678126F2" w:rsidR="0067330B" w:rsidRDefault="000A1260" w:rsidP="0067330B">
      <w:pPr>
        <w:pStyle w:val="a"/>
      </w:pPr>
      <w:r w:rsidRPr="00E21451">
        <w:t>замена одного маршрута на другой</w:t>
      </w:r>
      <w:r w:rsidR="0067330B">
        <w:t>.</w:t>
      </w:r>
    </w:p>
    <w:p w14:paraId="5336C2B8" w14:textId="5CE0BECE" w:rsidR="000A1260" w:rsidRPr="00E21451" w:rsidRDefault="000A1260" w:rsidP="000A1260">
      <w:r w:rsidRPr="00E21451">
        <w:t>Новые маршруты выбираются случайным образом из пула маршрутов</w:t>
      </w:r>
      <w:r w:rsidR="0067330B">
        <w:t>, при этом также соблюдается ограничение на максимальный размер сети</w:t>
      </w:r>
      <w:r w:rsidRPr="00E21451">
        <w:t xml:space="preserve">. Вероятность применения </w:t>
      </w:r>
      <w:r w:rsidRPr="00E21451">
        <w:lastRenderedPageBreak/>
        <w:t>каждо</w:t>
      </w:r>
      <w:r w:rsidR="0067330B">
        <w:t xml:space="preserve">го оператора </w:t>
      </w:r>
      <w:r w:rsidRPr="00E21451">
        <w:t xml:space="preserve">к особи задается независимо. На рисунках </w:t>
      </w:r>
      <w:r w:rsidR="00314933">
        <w:t>7-9</w:t>
      </w:r>
      <w:r w:rsidRPr="00E21451">
        <w:t xml:space="preserve"> показаны примеры того, как может выглядеть маршрутная сеть 1 после применения мутаций. </w:t>
      </w:r>
    </w:p>
    <w:p w14:paraId="76D8DEE3" w14:textId="77777777" w:rsidR="000A1260" w:rsidRPr="00E21451" w:rsidRDefault="000A1260" w:rsidP="00B94B86">
      <w:pPr>
        <w:pStyle w:val="af2"/>
      </w:pPr>
      <w:r w:rsidRPr="00E21451">
        <w:rPr>
          <w:noProof/>
        </w:rPr>
        <w:drawing>
          <wp:inline distT="0" distB="0" distL="0" distR="0" wp14:anchorId="006D4DEE" wp14:editId="7C534267">
            <wp:extent cx="3780000" cy="2508662"/>
            <wp:effectExtent l="19050" t="19050" r="11430" b="25400"/>
            <wp:docPr id="6832968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296833" name="Рисунок 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508662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  <w:r w:rsidRPr="00E21451">
        <w:t xml:space="preserve"> </w:t>
      </w:r>
    </w:p>
    <w:p w14:paraId="0366DACD" w14:textId="5DDD6851" w:rsidR="000A1260" w:rsidRPr="0067330B" w:rsidRDefault="000A1260" w:rsidP="00B94B86">
      <w:pPr>
        <w:pStyle w:val="af"/>
      </w:pPr>
      <w:r w:rsidRPr="00E21451">
        <w:t xml:space="preserve">Рисунок </w:t>
      </w:r>
      <w:r w:rsidR="00314933">
        <w:t>7</w:t>
      </w:r>
      <w:r w:rsidRPr="00E21451">
        <w:t xml:space="preserve"> – Результат использования мутации с добавлением маршрута</w:t>
      </w:r>
    </w:p>
    <w:p w14:paraId="1BE49FC0" w14:textId="77777777" w:rsidR="000A1260" w:rsidRPr="00E21451" w:rsidRDefault="000A1260" w:rsidP="00B94B86">
      <w:pPr>
        <w:pStyle w:val="af2"/>
      </w:pPr>
      <w:r w:rsidRPr="00E21451">
        <w:rPr>
          <w:noProof/>
        </w:rPr>
        <w:drawing>
          <wp:inline distT="0" distB="0" distL="0" distR="0" wp14:anchorId="21276A4C" wp14:editId="0025B4D0">
            <wp:extent cx="2520000" cy="2520000"/>
            <wp:effectExtent l="19050" t="19050" r="13970" b="13970"/>
            <wp:docPr id="1663113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11316" name="Рисунок 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520000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  <w:r w:rsidRPr="00E21451">
        <w:t xml:space="preserve"> </w:t>
      </w:r>
    </w:p>
    <w:p w14:paraId="2CD141D9" w14:textId="6EF4C3C6" w:rsidR="000A1260" w:rsidRPr="00E21451" w:rsidRDefault="000A1260" w:rsidP="00B94B86">
      <w:pPr>
        <w:pStyle w:val="af"/>
      </w:pPr>
      <w:r w:rsidRPr="00E21451">
        <w:t xml:space="preserve">Рисунок </w:t>
      </w:r>
      <w:r w:rsidR="00314933">
        <w:t>8</w:t>
      </w:r>
      <w:r w:rsidRPr="00E21451">
        <w:t xml:space="preserve"> – Результат использования мутации с удалением маршрута</w:t>
      </w:r>
    </w:p>
    <w:p w14:paraId="5F7AAE36" w14:textId="77777777" w:rsidR="000A1260" w:rsidRPr="00E21451" w:rsidRDefault="000A1260" w:rsidP="00B94B86">
      <w:pPr>
        <w:pStyle w:val="af2"/>
      </w:pPr>
      <w:r w:rsidRPr="00E21451">
        <w:rPr>
          <w:noProof/>
        </w:rPr>
        <w:drawing>
          <wp:inline distT="0" distB="0" distL="0" distR="0" wp14:anchorId="419642D0" wp14:editId="3C8E08B2">
            <wp:extent cx="2520000" cy="2520000"/>
            <wp:effectExtent l="19050" t="19050" r="13970" b="13970"/>
            <wp:docPr id="8476497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649727" name="Рисунок 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520000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  <w:r w:rsidRPr="00E21451">
        <w:t xml:space="preserve"> </w:t>
      </w:r>
    </w:p>
    <w:p w14:paraId="007A37F2" w14:textId="2E2813C7" w:rsidR="000A1260" w:rsidRPr="00E21451" w:rsidRDefault="000A1260" w:rsidP="00B94B86">
      <w:pPr>
        <w:pStyle w:val="af"/>
      </w:pPr>
      <w:r w:rsidRPr="00E21451">
        <w:t xml:space="preserve">Рисунок </w:t>
      </w:r>
      <w:r w:rsidR="00314933">
        <w:t>9</w:t>
      </w:r>
      <w:r w:rsidRPr="00E21451">
        <w:t xml:space="preserve"> – Результат использования мутации с заменой маршрута</w:t>
      </w:r>
    </w:p>
    <w:p w14:paraId="5CC4590F" w14:textId="77777777" w:rsidR="00393E9D" w:rsidRDefault="000A1260" w:rsidP="00393E9D">
      <w:r w:rsidRPr="00E21451">
        <w:lastRenderedPageBreak/>
        <w:t>Таким образом,</w:t>
      </w:r>
      <w:r w:rsidR="00393E9D">
        <w:t xml:space="preserve"> на каждой итерации алгоритма формируется новое поколение решений, включающее наилучшие особи, полученные в ходе алгоритма, и случайные вариации, возникающие в результате кроссовера и мутаций. За счёт этого алгоритм постепенно улучшает качество решений и приближается к оптимальной маршрутной сети.</w:t>
      </w:r>
    </w:p>
    <w:p w14:paraId="4FA185B6" w14:textId="6D4252F0" w:rsidR="00393E9D" w:rsidRDefault="00393E9D" w:rsidP="00393E9D">
      <w:r w:rsidRPr="00E21451">
        <w:t xml:space="preserve">Результатом работы алгоритма является единственная сеть маршрутов общественного транспорта, которая получила </w:t>
      </w:r>
      <w:r>
        <w:t>наилучшее</w:t>
      </w:r>
      <w:r w:rsidRPr="00E21451">
        <w:t xml:space="preserve"> значение взвешенной функции за все время работы алгоритма. </w:t>
      </w:r>
    </w:p>
    <w:p w14:paraId="4D2783BA" w14:textId="19CA404D" w:rsidR="00771DDB" w:rsidRPr="00771DDB" w:rsidRDefault="00771DDB" w:rsidP="00393E9D">
      <w:pPr>
        <w:rPr>
          <w:b/>
        </w:rPr>
      </w:pPr>
      <w:r>
        <w:t xml:space="preserve">Предложенный алгоритм был реализован на языке </w:t>
      </w:r>
      <w:r>
        <w:rPr>
          <w:lang w:val="en-US"/>
        </w:rPr>
        <w:t>Python</w:t>
      </w:r>
      <w:r w:rsidRPr="00771DDB">
        <w:t xml:space="preserve"> </w:t>
      </w:r>
      <w:r>
        <w:t>в виде программного комплекса, включающего модули обработки исходных данных, формирования пула маршрутов, генерации маршрутных сетей и оценки решений по целевым функция</w:t>
      </w:r>
      <w:r w:rsidR="00FF1F68">
        <w:t>м</w:t>
      </w:r>
      <w:r>
        <w:t xml:space="preserve">. Реализация использовалась для проведения всех вычислительных экспериментов, представленных в работе. </w:t>
      </w:r>
    </w:p>
    <w:p w14:paraId="44CB7401" w14:textId="79737109" w:rsidR="00500B5D" w:rsidRDefault="00500B5D" w:rsidP="00393E9D">
      <w:pPr>
        <w:pStyle w:val="2"/>
      </w:pPr>
      <w:bookmarkStart w:id="35" w:name="_Toc228363786"/>
      <w:r>
        <w:t>Целевая функция</w:t>
      </w:r>
      <w:bookmarkEnd w:id="35"/>
    </w:p>
    <w:p w14:paraId="1BB00EFD" w14:textId="77777777" w:rsidR="00393E9D" w:rsidRDefault="00393E9D" w:rsidP="00393E9D">
      <w:r>
        <w:t>В предложенном алгоритме генерации маршрутных сетей используются три оценки качества сети:</w:t>
      </w:r>
    </w:p>
    <w:p w14:paraId="1E67611C" w14:textId="3BD522F6" w:rsidR="000A1260" w:rsidRPr="00E21451" w:rsidRDefault="000A1260" w:rsidP="00254C99">
      <w:pPr>
        <w:pStyle w:val="a0"/>
        <w:numPr>
          <w:ilvl w:val="0"/>
          <w:numId w:val="11"/>
        </w:numPr>
        <w:ind w:left="0" w:firstLine="709"/>
      </w:pPr>
      <w:r w:rsidRPr="00E21451">
        <w:t xml:space="preserve">Суммарное время перемещения всех пользователей сети – </w:t>
      </w:r>
      <w:r w:rsidR="00254C99">
        <w:t xml:space="preserve">рассчитывается как </w:t>
      </w:r>
      <w:r w:rsidR="00254C99" w:rsidRPr="00254C99">
        <w:t>произведение</w:t>
      </w:r>
      <w:r w:rsidR="00254C99">
        <w:t xml:space="preserve"> </w:t>
      </w:r>
      <w:r w:rsidRPr="00E21451">
        <w:t>количеств</w:t>
      </w:r>
      <w:r w:rsidR="00254C99">
        <w:t>а</w:t>
      </w:r>
      <w:r w:rsidRPr="00E21451">
        <w:t xml:space="preserve"> людей, желающих попасть из одного </w:t>
      </w:r>
      <w:r w:rsidR="00254C99">
        <w:t>квартала</w:t>
      </w:r>
      <w:r w:rsidRPr="00E21451">
        <w:t xml:space="preserve"> в другой согласно матрице спроса, на минимальное возможное время в пути между этими вершинами.</w:t>
      </w:r>
      <w:r w:rsidR="009F656E">
        <w:t xml:space="preserve"> И</w:t>
      </w:r>
      <w:r w:rsidR="009F656E" w:rsidRPr="009F656E">
        <w:t xml:space="preserve">змеряется в </w:t>
      </w:r>
      <w:proofErr w:type="spellStart"/>
      <w:r w:rsidR="009F656E" w:rsidRPr="009F656E">
        <w:t>пассажиро</w:t>
      </w:r>
      <w:proofErr w:type="spellEnd"/>
      <w:r w:rsidR="009F656E" w:rsidRPr="009F656E">
        <w:t>-минутах (</w:t>
      </w:r>
      <w:r w:rsidR="009F656E">
        <w:t xml:space="preserve">далее </w:t>
      </w:r>
      <w:r w:rsidR="009F656E" w:rsidRPr="009F656E">
        <w:t>пасс.-мин)</w:t>
      </w:r>
      <w:r w:rsidR="009F656E">
        <w:t>.</w:t>
      </w:r>
    </w:p>
    <w:p w14:paraId="7F053959" w14:textId="6EF9D907" w:rsidR="000A1260" w:rsidRPr="00E21451" w:rsidRDefault="000A1260" w:rsidP="00254C99">
      <w:pPr>
        <w:pStyle w:val="a0"/>
        <w:numPr>
          <w:ilvl w:val="0"/>
          <w:numId w:val="11"/>
        </w:numPr>
        <w:ind w:left="0" w:firstLine="709"/>
      </w:pPr>
      <w:r w:rsidRPr="00E21451">
        <w:t xml:space="preserve">Суммарная стоимость эксплуатации сети – </w:t>
      </w:r>
      <w:r w:rsidR="00254C99">
        <w:t xml:space="preserve">рассчитывается как </w:t>
      </w:r>
      <w:r w:rsidRPr="00E21451">
        <w:t xml:space="preserve">сумма стоимостей эксплуатации каждого из маршрутов, </w:t>
      </w:r>
      <w:r w:rsidR="00254C99">
        <w:t>определяемая</w:t>
      </w:r>
      <w:r w:rsidRPr="00E21451">
        <w:t xml:space="preserve"> исходя из длины маршрут</w:t>
      </w:r>
      <w:r w:rsidR="00967EEB">
        <w:t>ов</w:t>
      </w:r>
      <w:r w:rsidRPr="00E21451">
        <w:t>.</w:t>
      </w:r>
      <w:r w:rsidR="009F656E">
        <w:t xml:space="preserve"> Измеряется в денежных единицах (далее ден. ед.).</w:t>
      </w:r>
    </w:p>
    <w:p w14:paraId="067604CB" w14:textId="24FCD6FB" w:rsidR="000A1260" w:rsidRPr="00E21451" w:rsidRDefault="00C869CB" w:rsidP="00254C99">
      <w:pPr>
        <w:pStyle w:val="a0"/>
        <w:numPr>
          <w:ilvl w:val="0"/>
          <w:numId w:val="11"/>
        </w:numPr>
        <w:ind w:left="0" w:firstLine="709"/>
      </w:pPr>
      <w:r>
        <w:t xml:space="preserve">Связность </w:t>
      </w:r>
      <w:r w:rsidR="000A1260" w:rsidRPr="00E21451">
        <w:t xml:space="preserve">вершин графа – </w:t>
      </w:r>
      <w:r w:rsidR="00254C99">
        <w:t xml:space="preserve">рассчитывается как </w:t>
      </w:r>
      <w:r w:rsidR="000A1260" w:rsidRPr="00E21451">
        <w:t xml:space="preserve">среднее для каждой пары </w:t>
      </w:r>
      <w:r w:rsidR="00254C99">
        <w:t xml:space="preserve">кварталов </w:t>
      </w:r>
      <w:r w:rsidR="000A1260" w:rsidRPr="00E21451">
        <w:t xml:space="preserve">отношение </w:t>
      </w:r>
      <w:r w:rsidR="00254C99">
        <w:t>времени перемещения</w:t>
      </w:r>
      <w:r w:rsidR="000A1260" w:rsidRPr="00E21451">
        <w:t xml:space="preserve"> между</w:t>
      </w:r>
      <w:r w:rsidR="00254C99">
        <w:t xml:space="preserve"> ними по маршрутной сети</w:t>
      </w:r>
      <w:r w:rsidR="000A1260" w:rsidRPr="00E21451">
        <w:t xml:space="preserve"> к наименьшему возможному</w:t>
      </w:r>
      <w:r w:rsidR="00254C99">
        <w:t xml:space="preserve"> времени перемещения по исходному графу</w:t>
      </w:r>
      <w:r w:rsidR="000A1260" w:rsidRPr="00E21451">
        <w:t>.</w:t>
      </w:r>
      <w:r w:rsidR="009F656E">
        <w:t xml:space="preserve"> </w:t>
      </w:r>
      <w:r w:rsidR="009F656E" w:rsidRPr="009F656E">
        <w:t>Поскольку критерий представляет собой отношение времен, он является безразмерной величиной.</w:t>
      </w:r>
    </w:p>
    <w:p w14:paraId="02AFF95C" w14:textId="6A1FAAAB" w:rsidR="00707EA1" w:rsidRDefault="000A1260" w:rsidP="00707EA1">
      <w:r w:rsidRPr="00E21451">
        <w:t xml:space="preserve">Для вычисления суммарного времени и </w:t>
      </w:r>
      <w:r w:rsidR="00C869CB">
        <w:t>связности</w:t>
      </w:r>
      <w:r w:rsidRPr="00E21451">
        <w:t xml:space="preserve"> используется </w:t>
      </w:r>
      <w:r w:rsidR="00707EA1">
        <w:t xml:space="preserve">модель многослойного графа, основанная на подходе, </w:t>
      </w:r>
      <w:r w:rsidR="00707EA1" w:rsidRPr="008A04C4">
        <w:t>предложенн</w:t>
      </w:r>
      <w:r w:rsidR="00707EA1">
        <w:t>ом</w:t>
      </w:r>
      <w:r w:rsidR="00707EA1" w:rsidRPr="008A04C4">
        <w:t xml:space="preserve"> в статье «</w:t>
      </w:r>
      <w:r w:rsidR="00707EA1" w:rsidRPr="008A04C4">
        <w:rPr>
          <w:lang w:val="en-US"/>
        </w:rPr>
        <w:t>A</w:t>
      </w:r>
      <w:r w:rsidR="00707EA1" w:rsidRPr="008A04C4">
        <w:t xml:space="preserve"> </w:t>
      </w:r>
      <w:r w:rsidR="00707EA1" w:rsidRPr="008A04C4">
        <w:rPr>
          <w:lang w:val="en-US"/>
        </w:rPr>
        <w:t>Multilayer</w:t>
      </w:r>
      <w:r w:rsidR="00707EA1" w:rsidRPr="008A04C4">
        <w:t xml:space="preserve"> </w:t>
      </w:r>
      <w:r w:rsidR="00707EA1" w:rsidRPr="008A04C4">
        <w:rPr>
          <w:lang w:val="en-US"/>
        </w:rPr>
        <w:t>Network</w:t>
      </w:r>
      <w:r w:rsidR="00707EA1" w:rsidRPr="008A04C4">
        <w:t xml:space="preserve"> </w:t>
      </w:r>
      <w:r w:rsidR="00707EA1" w:rsidRPr="008A04C4">
        <w:rPr>
          <w:lang w:val="en-US"/>
        </w:rPr>
        <w:t>Approach</w:t>
      </w:r>
      <w:r w:rsidR="00707EA1" w:rsidRPr="008A04C4">
        <w:t xml:space="preserve"> </w:t>
      </w:r>
      <w:r w:rsidR="00707EA1" w:rsidRPr="008A04C4">
        <w:rPr>
          <w:lang w:val="en-US"/>
        </w:rPr>
        <w:t>for</w:t>
      </w:r>
      <w:r w:rsidR="00707EA1" w:rsidRPr="008A04C4">
        <w:t xml:space="preserve"> </w:t>
      </w:r>
      <w:r w:rsidR="00707EA1" w:rsidRPr="008A04C4">
        <w:rPr>
          <w:lang w:val="en-US"/>
        </w:rPr>
        <w:t>the</w:t>
      </w:r>
      <w:r w:rsidR="00707EA1" w:rsidRPr="008A04C4">
        <w:t xml:space="preserve"> </w:t>
      </w:r>
      <w:r w:rsidR="00707EA1" w:rsidRPr="008A04C4">
        <w:rPr>
          <w:lang w:val="en-US"/>
        </w:rPr>
        <w:t>Bimodal</w:t>
      </w:r>
      <w:r w:rsidR="00707EA1" w:rsidRPr="008A04C4">
        <w:t xml:space="preserve"> </w:t>
      </w:r>
      <w:r w:rsidR="00707EA1" w:rsidRPr="008A04C4">
        <w:rPr>
          <w:lang w:val="en-US"/>
        </w:rPr>
        <w:t>Bus</w:t>
      </w:r>
      <w:r w:rsidR="00707EA1" w:rsidRPr="008A04C4">
        <w:t>–</w:t>
      </w:r>
      <w:r w:rsidR="00707EA1" w:rsidRPr="008A04C4">
        <w:rPr>
          <w:lang w:val="en-US"/>
        </w:rPr>
        <w:t>Pedestrian</w:t>
      </w:r>
      <w:r w:rsidR="00707EA1" w:rsidRPr="008A04C4">
        <w:t xml:space="preserve"> </w:t>
      </w:r>
      <w:r w:rsidR="00707EA1" w:rsidRPr="008A04C4">
        <w:rPr>
          <w:lang w:val="en-US"/>
        </w:rPr>
        <w:t>Line</w:t>
      </w:r>
      <w:r w:rsidR="00707EA1" w:rsidRPr="008A04C4">
        <w:t xml:space="preserve"> </w:t>
      </w:r>
      <w:r w:rsidR="00707EA1" w:rsidRPr="008A04C4">
        <w:rPr>
          <w:lang w:val="en-US"/>
        </w:rPr>
        <w:t>Planning</w:t>
      </w:r>
      <w:r w:rsidR="00707EA1" w:rsidRPr="008A04C4">
        <w:t xml:space="preserve"> </w:t>
      </w:r>
      <w:r w:rsidR="00707EA1" w:rsidRPr="008A04C4">
        <w:rPr>
          <w:lang w:val="en-US"/>
        </w:rPr>
        <w:t>Problem</w:t>
      </w:r>
      <w:r w:rsidR="00707EA1" w:rsidRPr="008A04C4">
        <w:t>» (2023)</w:t>
      </w:r>
      <w:r w:rsidR="00707EA1">
        <w:t xml:space="preserve">. </w:t>
      </w:r>
      <w:r w:rsidR="00707EA1" w:rsidRPr="008A04C4">
        <w:t xml:space="preserve">Многослойный граф состоит из одного пешеходного слоя и </w:t>
      </w:r>
      <w:r w:rsidR="00707EA1">
        <w:t xml:space="preserve">одного или нескольких </w:t>
      </w:r>
      <w:r w:rsidR="00707EA1" w:rsidRPr="008A04C4">
        <w:t xml:space="preserve">суперслоев маршрутов общественного транспорта, количество которых соответствует количеству рассматриваемых типов общественного транспорта. </w:t>
      </w:r>
      <w:r w:rsidR="00707EA1">
        <w:t>Каждый с</w:t>
      </w:r>
      <w:r w:rsidR="00707EA1" w:rsidRPr="008A04C4">
        <w:t xml:space="preserve">уперслой </w:t>
      </w:r>
      <w:r w:rsidR="00707EA1">
        <w:t xml:space="preserve">соответствует определенному типу транспорта и </w:t>
      </w:r>
      <w:r w:rsidR="00707EA1" w:rsidRPr="008A04C4">
        <w:t>состоит из нескольких слоев, каждый из которы</w:t>
      </w:r>
      <w:r w:rsidR="00C20530">
        <w:t>х</w:t>
      </w:r>
      <w:r w:rsidR="00707EA1" w:rsidRPr="008A04C4">
        <w:t xml:space="preserve"> содержит </w:t>
      </w:r>
      <w:r w:rsidR="0041419E">
        <w:t>отдельный</w:t>
      </w:r>
      <w:r w:rsidR="00707EA1" w:rsidRPr="008A04C4">
        <w:t xml:space="preserve"> маршрут. </w:t>
      </w:r>
      <w:r w:rsidR="00707EA1">
        <w:t xml:space="preserve">Вершины пешеходного слоя соединяются </w:t>
      </w:r>
      <w:r w:rsidR="00707EA1">
        <w:lastRenderedPageBreak/>
        <w:t xml:space="preserve">ориентированными ребрами с вершинами маршрутов, что позволяет моделировать посадку и высадку пассажиров. Использование данной модели </w:t>
      </w:r>
      <w:r w:rsidR="0041419E">
        <w:t xml:space="preserve">также </w:t>
      </w:r>
      <w:r w:rsidR="00707EA1">
        <w:t xml:space="preserve">позволяет </w:t>
      </w:r>
      <w:r w:rsidR="0041419E">
        <w:t xml:space="preserve">учитывать </w:t>
      </w:r>
      <w:r w:rsidR="00707EA1">
        <w:t>использование пешеходных путей, доступность остановок, пересадки и ожидание транспорта.</w:t>
      </w:r>
    </w:p>
    <w:p w14:paraId="5657CCBB" w14:textId="01CFE693" w:rsidR="00393E9D" w:rsidRDefault="006C19C0" w:rsidP="006C19C0">
      <w:r>
        <w:t>После получения значений каждого из критериев рассчитывается функция приспособленности, представляющая собой их взвешенную сумму. Алгоритм стремится минимизировать значение этой функции. Веса критериев настраиваются в зависимости от конкретного сценария, а также могут использоваться, чтобы нормализовать значения. Таким образом, функцию приспособленности можно представить следующей формулой:</w:t>
      </w:r>
    </w:p>
    <w:p w14:paraId="20637D92" w14:textId="49E3E9F8" w:rsidR="006C19C0" w:rsidRPr="006C19C0" w:rsidRDefault="006C19C0" w:rsidP="006C19C0">
      <w:pPr>
        <w:rPr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F</m:t>
          </m:r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  <w:lang w:val="en-US"/>
                </w:rPr>
                <m:t>T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  <w:lang w:val="en-US"/>
                </w:rPr>
                <m:t>sum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  <w:lang w:val="en-US"/>
                </w:rPr>
                <m:t>C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  <w:lang w:val="en-US"/>
                </w:rPr>
                <m:t>sum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  <w:lang w:val="en-US"/>
                </w:rPr>
                <m:t>A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lang w:val="en-US"/>
                </w:rPr>
                <m:t>avg</m:t>
              </m:r>
            </m:sub>
          </m:sSub>
          <m:r>
            <w:rPr>
              <w:rFonts w:ascii="Cambria Math" w:hAnsi="Cambria Math"/>
              <w:lang w:val="en-US"/>
            </w:rPr>
            <m:t>,</m:t>
          </m:r>
        </m:oMath>
      </m:oMathPara>
    </w:p>
    <w:p w14:paraId="09488D88" w14:textId="154278D9" w:rsidR="006C19C0" w:rsidRPr="006C19C0" w:rsidRDefault="006C19C0" w:rsidP="006C19C0">
      <w:pPr>
        <w:rPr>
          <w:i/>
        </w:rPr>
      </w:pPr>
      <w:r>
        <w:t xml:space="preserve">где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lang w:val="en-US"/>
              </w:rPr>
              <m:t>sum</m:t>
            </m:r>
          </m:sub>
        </m:sSub>
      </m:oMath>
      <w:r w:rsidRPr="006C19C0">
        <w:t xml:space="preserve"> – </w:t>
      </w:r>
      <w:r>
        <w:t xml:space="preserve">суммарное время перемещения всех пользователей,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C</m:t>
            </m:r>
          </m:e>
          <m:sub>
            <m:r>
              <w:rPr>
                <w:rFonts w:ascii="Cambria Math" w:hAnsi="Cambria Math"/>
                <w:lang w:val="en-US"/>
              </w:rPr>
              <m:t>sum</m:t>
            </m:r>
          </m:sub>
        </m:sSub>
      </m:oMath>
      <w:r>
        <w:t xml:space="preserve"> – суммарная стоимость эксплуатации сети,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lang w:val="en-US"/>
              </w:rPr>
              <m:t>avg</m:t>
            </m:r>
          </m:sub>
        </m:sSub>
      </m:oMath>
      <w:r>
        <w:t xml:space="preserve"> – средняя </w:t>
      </w:r>
      <w:r w:rsidR="00C869CB">
        <w:t>связность</w:t>
      </w:r>
      <w:r>
        <w:t xml:space="preserve"> кварталов,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w</m:t>
            </m:r>
          </m:e>
          <m:sub>
            <m:r>
              <w:rPr>
                <w:rFonts w:ascii="Cambria Math" w:hAnsi="Cambria Math"/>
                <w:lang w:val="en-US"/>
              </w:rPr>
              <m:t>T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 xml:space="preserve"> </m:t>
            </m:r>
            <m:r>
              <w:rPr>
                <w:rFonts w:ascii="Cambria Math" w:hAnsi="Cambria Math"/>
                <w:lang w:val="en-US"/>
              </w:rPr>
              <m:t>w</m:t>
            </m:r>
          </m:e>
          <m:sub>
            <m:r>
              <w:rPr>
                <w:rFonts w:ascii="Cambria Math" w:hAnsi="Cambria Math"/>
                <w:lang w:val="en-US"/>
              </w:rPr>
              <m:t>C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 xml:space="preserve"> </m:t>
            </m:r>
            <m:r>
              <w:rPr>
                <w:rFonts w:ascii="Cambria Math" w:hAnsi="Cambria Math"/>
                <w:lang w:val="en-US"/>
              </w:rPr>
              <m:t>w</m:t>
            </m:r>
          </m:e>
          <m:sub>
            <m:r>
              <w:rPr>
                <w:rFonts w:ascii="Cambria Math" w:hAnsi="Cambria Math"/>
                <w:lang w:val="en-US"/>
              </w:rPr>
              <m:t>A</m:t>
            </m:r>
          </m:sub>
        </m:sSub>
      </m:oMath>
      <w:r>
        <w:t xml:space="preserve"> – веса соответствующих функций.</w:t>
      </w:r>
    </w:p>
    <w:p w14:paraId="48DCA844" w14:textId="77777777" w:rsidR="00393E9D" w:rsidRPr="00E21451" w:rsidRDefault="00393E9D" w:rsidP="000A1260"/>
    <w:p w14:paraId="2732964D" w14:textId="77777777" w:rsidR="000A1260" w:rsidRPr="000A1260" w:rsidRDefault="000A1260" w:rsidP="000A1260">
      <w:pPr>
        <w:rPr>
          <w:lang w:eastAsia="en-US"/>
        </w:rPr>
      </w:pPr>
    </w:p>
    <w:p w14:paraId="743B42AD" w14:textId="324D065F" w:rsidR="006307FD" w:rsidRDefault="00223437" w:rsidP="00902357">
      <w:pPr>
        <w:pStyle w:val="1"/>
      </w:pPr>
      <w:bookmarkStart w:id="36" w:name="_Toc228363787"/>
      <w:r>
        <w:lastRenderedPageBreak/>
        <w:t>Описание экспериментальных сценариев</w:t>
      </w:r>
      <w:bookmarkEnd w:id="36"/>
    </w:p>
    <w:p w14:paraId="242FC6E6" w14:textId="77777777" w:rsidR="000A1260" w:rsidRPr="00E21451" w:rsidRDefault="000A1260" w:rsidP="000A1260">
      <w:pPr>
        <w:pStyle w:val="2"/>
      </w:pPr>
      <w:bookmarkStart w:id="37" w:name="_Toc228363788"/>
      <w:r w:rsidRPr="00E21451">
        <w:t>Синтетические данные</w:t>
      </w:r>
      <w:bookmarkEnd w:id="37"/>
    </w:p>
    <w:p w14:paraId="57EE2039" w14:textId="3FD8BEAC" w:rsidR="000A1260" w:rsidRPr="00E21451" w:rsidRDefault="000A1260" w:rsidP="000A1260">
      <w:r w:rsidRPr="00E21451">
        <w:t>В качестве тестовых данных используется сеть Мандла (</w:t>
      </w:r>
      <w:r w:rsidRPr="00E21451">
        <w:rPr>
          <w:lang w:val="en-US"/>
        </w:rPr>
        <w:t>Mandl</w:t>
      </w:r>
      <w:r w:rsidRPr="00E21451">
        <w:t>’</w:t>
      </w:r>
      <w:r w:rsidRPr="00E21451">
        <w:rPr>
          <w:lang w:val="en-US"/>
        </w:rPr>
        <w:t>s</w:t>
      </w:r>
      <w:r w:rsidRPr="00E21451">
        <w:t xml:space="preserve"> </w:t>
      </w:r>
      <w:r w:rsidRPr="00E21451">
        <w:rPr>
          <w:lang w:val="en-US"/>
        </w:rPr>
        <w:t>Swiss</w:t>
      </w:r>
      <w:r w:rsidRPr="00E21451">
        <w:t xml:space="preserve"> </w:t>
      </w:r>
      <w:r w:rsidRPr="00E21451">
        <w:rPr>
          <w:lang w:val="en-US"/>
        </w:rPr>
        <w:t>Network</w:t>
      </w:r>
      <w:r w:rsidRPr="00E21451">
        <w:t xml:space="preserve">), впервые предложенная в 1979 </w:t>
      </w:r>
      <w:r w:rsidR="008377C9">
        <w:t xml:space="preserve">году </w:t>
      </w:r>
      <w:r w:rsidRPr="00E21451">
        <w:t xml:space="preserve">и </w:t>
      </w:r>
      <w:r w:rsidR="00996A9F">
        <w:t>широко</w:t>
      </w:r>
      <w:r w:rsidRPr="00E21451">
        <w:t xml:space="preserve"> используемая в качестве тестовых данных в работах по генерации маршрутов общественного транспорта. Сеть описывается графом </w:t>
      </w:r>
      <w:r w:rsidR="00996A9F">
        <w:t xml:space="preserve">транспортной сети </w:t>
      </w:r>
      <w:r w:rsidRPr="00E21451">
        <w:t xml:space="preserve">и матрицей спроса </w:t>
      </w:r>
      <w:r w:rsidR="00996A9F">
        <w:t>на перемещения между его</w:t>
      </w:r>
      <w:r w:rsidRPr="00E21451">
        <w:t xml:space="preserve"> вершин</w:t>
      </w:r>
      <w:r w:rsidR="00996A9F">
        <w:t>ами</w:t>
      </w:r>
      <w:r w:rsidRPr="00E21451">
        <w:t xml:space="preserve">. </w:t>
      </w:r>
    </w:p>
    <w:p w14:paraId="65570D29" w14:textId="3504C831" w:rsidR="000A1260" w:rsidRPr="00E21451" w:rsidRDefault="000A1260" w:rsidP="000A1260">
      <w:r w:rsidRPr="00E21451">
        <w:t xml:space="preserve">Граф состоит из 15 вершин и 21 </w:t>
      </w:r>
      <w:r w:rsidR="00DC54A5">
        <w:t xml:space="preserve">взвешенного неориентированного </w:t>
      </w:r>
      <w:r w:rsidRPr="00E21451">
        <w:t>ребра. Визуализация графа показана на рисунке 1</w:t>
      </w:r>
      <w:r w:rsidR="00314933">
        <w:t>0</w:t>
      </w:r>
      <w:r w:rsidRPr="00E21451">
        <w:t>.</w:t>
      </w:r>
      <w:r w:rsidR="00996A9F">
        <w:t xml:space="preserve"> Небольшой р</w:t>
      </w:r>
      <w:r w:rsidR="00996A9F" w:rsidRPr="00E21451">
        <w:t>азмер графа позволяет пропустить упрощение графа и использовать все приведенные ребра для алгоритма генерации маршрутов.</w:t>
      </w:r>
    </w:p>
    <w:p w14:paraId="57A0D1A8" w14:textId="77777777" w:rsidR="000A1260" w:rsidRPr="00E21451" w:rsidRDefault="000A1260" w:rsidP="00B94B86">
      <w:pPr>
        <w:pStyle w:val="af2"/>
        <w:rPr>
          <w:lang w:val="en-US"/>
        </w:rPr>
      </w:pPr>
      <w:r w:rsidRPr="00E21451">
        <w:rPr>
          <w:noProof/>
        </w:rPr>
        <w:drawing>
          <wp:inline distT="0" distB="0" distL="0" distR="0" wp14:anchorId="3310C9C3" wp14:editId="26191223">
            <wp:extent cx="5024758" cy="3916680"/>
            <wp:effectExtent l="0" t="0" r="4445" b="7620"/>
            <wp:docPr id="3628236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82363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31115" cy="3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80C39" w14:textId="5B027E59" w:rsidR="000A1260" w:rsidRPr="00E21451" w:rsidRDefault="000A1260" w:rsidP="00B94B86">
      <w:pPr>
        <w:pStyle w:val="af"/>
      </w:pPr>
      <w:r w:rsidRPr="00E21451">
        <w:t>Рисунок 1</w:t>
      </w:r>
      <w:r w:rsidR="00314933">
        <w:t>0</w:t>
      </w:r>
      <w:r w:rsidR="00512A42">
        <w:t xml:space="preserve"> </w:t>
      </w:r>
      <w:r w:rsidR="005130B6">
        <w:t>–</w:t>
      </w:r>
      <w:r w:rsidR="00512A42">
        <w:t xml:space="preserve"> </w:t>
      </w:r>
      <w:r w:rsidRPr="00E21451">
        <w:t>Граф сети Мандла</w:t>
      </w:r>
    </w:p>
    <w:p w14:paraId="1719B9A8" w14:textId="2C10D8A8" w:rsidR="000A1260" w:rsidRPr="00E21451" w:rsidRDefault="003877B9" w:rsidP="000A1260">
      <w:r>
        <w:t>Матрица спроса для сети является симметричной и</w:t>
      </w:r>
      <w:r w:rsidR="000A1260" w:rsidRPr="00E21451">
        <w:t xml:space="preserve"> содерж</w:t>
      </w:r>
      <w:r>
        <w:t>ит</w:t>
      </w:r>
      <w:r w:rsidR="000A1260" w:rsidRPr="00E21451">
        <w:t xml:space="preserve"> данные о 15570 поездках. </w:t>
      </w:r>
      <w:r w:rsidR="00CE5B1D">
        <w:t>Матрица показана на рисунке 12, с</w:t>
      </w:r>
      <w:r w:rsidR="000A1260" w:rsidRPr="00E21451">
        <w:t xml:space="preserve">прос </w:t>
      </w:r>
      <w:r w:rsidR="00E85D62">
        <w:t xml:space="preserve">дополнительно </w:t>
      </w:r>
      <w:r w:rsidR="000A1260" w:rsidRPr="00E21451">
        <w:t xml:space="preserve">визуализирован на рисунке </w:t>
      </w:r>
      <w:r w:rsidR="00314933">
        <w:t>1</w:t>
      </w:r>
      <w:r w:rsidR="00CE5B1D">
        <w:t>3</w:t>
      </w:r>
      <w:r w:rsidR="000A1260" w:rsidRPr="00E21451">
        <w:t xml:space="preserve">, где </w:t>
      </w:r>
      <w:r w:rsidR="00E85D62">
        <w:t xml:space="preserve">цвет и толщина линий отображают интенсивность потоков: </w:t>
      </w:r>
      <w:r w:rsidR="000A1260" w:rsidRPr="00E21451">
        <w:t xml:space="preserve">более темные и толстые линии соответствуют большему спросу. </w:t>
      </w:r>
    </w:p>
    <w:p w14:paraId="50F4186E" w14:textId="77777777" w:rsidR="000A1260" w:rsidRPr="00E21451" w:rsidRDefault="000A1260" w:rsidP="00B94B86">
      <w:pPr>
        <w:pStyle w:val="af2"/>
      </w:pPr>
      <w:r w:rsidRPr="00E21451">
        <w:rPr>
          <w:noProof/>
        </w:rPr>
        <w:lastRenderedPageBreak/>
        <w:drawing>
          <wp:inline distT="0" distB="0" distL="0" distR="0" wp14:anchorId="2AD98974" wp14:editId="767AFE94">
            <wp:extent cx="4794266" cy="4131099"/>
            <wp:effectExtent l="0" t="0" r="6350" b="3175"/>
            <wp:docPr id="21111777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177796" name="Рисунок 1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4266" cy="4131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A08DB" w14:textId="2704CCE3" w:rsidR="000A1260" w:rsidRPr="00E21451" w:rsidRDefault="000A1260" w:rsidP="00B94B86">
      <w:pPr>
        <w:pStyle w:val="af"/>
      </w:pPr>
      <w:r w:rsidRPr="00E21451">
        <w:t xml:space="preserve">Рисунок </w:t>
      </w:r>
      <w:r w:rsidR="00314933">
        <w:t>11</w:t>
      </w:r>
      <w:r w:rsidR="00512A42">
        <w:t xml:space="preserve"> </w:t>
      </w:r>
      <w:r w:rsidR="005130B6">
        <w:t>–</w:t>
      </w:r>
      <w:r w:rsidR="00512A42">
        <w:t xml:space="preserve"> </w:t>
      </w:r>
      <w:r w:rsidRPr="00E21451">
        <w:t>Матрица спроса для сети Мандла</w:t>
      </w:r>
    </w:p>
    <w:p w14:paraId="7C128BAD" w14:textId="77777777" w:rsidR="000A1260" w:rsidRPr="00E21451" w:rsidRDefault="000A1260" w:rsidP="00B94B86">
      <w:pPr>
        <w:pStyle w:val="af2"/>
        <w:rPr>
          <w:lang w:val="en-US"/>
        </w:rPr>
      </w:pPr>
      <w:r w:rsidRPr="00E21451">
        <w:rPr>
          <w:noProof/>
          <w:lang w:val="en-US"/>
        </w:rPr>
        <w:drawing>
          <wp:inline distT="0" distB="0" distL="0" distR="0" wp14:anchorId="678572FE" wp14:editId="0599649A">
            <wp:extent cx="5681345" cy="4424045"/>
            <wp:effectExtent l="0" t="0" r="0" b="0"/>
            <wp:docPr id="8072445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244550" name=""/>
                    <pic:cNvPicPr/>
                  </pic:nvPicPr>
                  <pic:blipFill rotWithShape="1">
                    <a:blip r:embed="rId23"/>
                    <a:srcRect l="4361" t="44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1345" cy="44240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856F0B" w14:textId="5CAC955B" w:rsidR="000A1260" w:rsidRPr="00E21451" w:rsidRDefault="000A1260" w:rsidP="00B94B86">
      <w:pPr>
        <w:pStyle w:val="af"/>
      </w:pPr>
      <w:r w:rsidRPr="00E21451">
        <w:t xml:space="preserve">Рисунок </w:t>
      </w:r>
      <w:r w:rsidR="00314933">
        <w:t>12</w:t>
      </w:r>
      <w:r w:rsidRPr="00E21451">
        <w:t xml:space="preserve"> – Визуализация спроса на </w:t>
      </w:r>
      <w:r w:rsidR="00C706AE">
        <w:t>перемещение между вершинами графа сети Мандла</w:t>
      </w:r>
    </w:p>
    <w:p w14:paraId="1001FB4D" w14:textId="7CC216F4" w:rsidR="000A1260" w:rsidRPr="00E21451" w:rsidRDefault="000A1260" w:rsidP="000A1260">
      <w:r w:rsidRPr="00E21451">
        <w:lastRenderedPageBreak/>
        <w:t xml:space="preserve">Описание сети </w:t>
      </w:r>
      <w:r w:rsidR="00996A9F" w:rsidRPr="00E21451">
        <w:t xml:space="preserve">Мандла </w:t>
      </w:r>
      <w:r w:rsidR="00996A9F">
        <w:t xml:space="preserve">не </w:t>
      </w:r>
      <w:r w:rsidRPr="00E21451">
        <w:t xml:space="preserve">содержит </w:t>
      </w:r>
      <w:r w:rsidR="00996A9F">
        <w:t>данных о пешеходных путях и делении территории на кварталы, в связи с чем,</w:t>
      </w:r>
      <w:r w:rsidRPr="00E21451">
        <w:t xml:space="preserve"> </w:t>
      </w:r>
      <w:r w:rsidR="00996A9F">
        <w:t>д</w:t>
      </w:r>
      <w:r w:rsidRPr="00E21451">
        <w:t>ля проверки алгоритма</w:t>
      </w:r>
      <w:r w:rsidR="00E85D62">
        <w:t xml:space="preserve"> </w:t>
      </w:r>
      <w:r w:rsidR="00996A9F">
        <w:t>необходимо ввести</w:t>
      </w:r>
      <w:r w:rsidR="00E85D62">
        <w:t xml:space="preserve"> следующи</w:t>
      </w:r>
      <w:r w:rsidR="00996A9F">
        <w:t>е</w:t>
      </w:r>
      <w:r w:rsidR="00E85D62">
        <w:t xml:space="preserve"> допущения</w:t>
      </w:r>
      <w:r w:rsidRPr="00E21451">
        <w:t>:</w:t>
      </w:r>
    </w:p>
    <w:p w14:paraId="581F51BA" w14:textId="01C2341D" w:rsidR="000A1260" w:rsidRPr="00E21451" w:rsidRDefault="000A1260" w:rsidP="00996A9F">
      <w:pPr>
        <w:pStyle w:val="a"/>
      </w:pPr>
      <w:r w:rsidRPr="00E21451">
        <w:t>Каждый узел графа – это отдельный городской квартал;</w:t>
      </w:r>
    </w:p>
    <w:p w14:paraId="77144E68" w14:textId="77777777" w:rsidR="00DB7FF1" w:rsidRDefault="000A1260" w:rsidP="00E85D62">
      <w:pPr>
        <w:pStyle w:val="a"/>
      </w:pPr>
      <w:r w:rsidRPr="00E21451">
        <w:t>Узлы и ребра пешеходного графа совпадают с графом общественного транспорта</w:t>
      </w:r>
      <w:r w:rsidR="00DB7FF1">
        <w:t>;</w:t>
      </w:r>
    </w:p>
    <w:p w14:paraId="448F212A" w14:textId="5283FF11" w:rsidR="000A1260" w:rsidRDefault="00DB7FF1" w:rsidP="00E85D62">
      <w:pPr>
        <w:pStyle w:val="a"/>
      </w:pPr>
      <w:r>
        <w:t>В</w:t>
      </w:r>
      <w:r w:rsidR="000A1260" w:rsidRPr="00E21451">
        <w:t xml:space="preserve">ес ребер пешеходного графа в 4 раза больше веса соответствующих ребер в графе общественного транспорта, </w:t>
      </w:r>
      <w:r>
        <w:t xml:space="preserve">значение было выбрано </w:t>
      </w:r>
      <w:r w:rsidR="000A1260" w:rsidRPr="00E21451">
        <w:t>исходя из средних скоростей пешей ходьбы и движения автобусов.</w:t>
      </w:r>
    </w:p>
    <w:p w14:paraId="5BF60CEA" w14:textId="0BB0078C" w:rsidR="001A1844" w:rsidRPr="00E21451" w:rsidRDefault="001A1844" w:rsidP="001A1844">
      <w:pPr>
        <w:pStyle w:val="a"/>
        <w:numPr>
          <w:ilvl w:val="0"/>
          <w:numId w:val="0"/>
        </w:numPr>
        <w:ind w:firstLine="709"/>
      </w:pPr>
      <w:r>
        <w:t>Небольшой размер графа делает</w:t>
      </w:r>
      <w:r w:rsidR="005D20E1">
        <w:t xml:space="preserve"> его</w:t>
      </w:r>
      <w:r>
        <w:t xml:space="preserve"> удобн</w:t>
      </w:r>
      <w:r w:rsidR="005D20E1">
        <w:t>ым</w:t>
      </w:r>
      <w:r>
        <w:t xml:space="preserve"> для разработки и проверки алгоритма, а также для проведения вычислительных экспериментов, поскольку обеспечивает значительно меньшее время работы алгоритма по сравнению </w:t>
      </w:r>
      <w:r w:rsidR="00661A78">
        <w:t>с</w:t>
      </w:r>
      <w:r>
        <w:t xml:space="preserve"> использованием реальных транспортных сетей.</w:t>
      </w:r>
    </w:p>
    <w:p w14:paraId="41F824DF" w14:textId="77777777" w:rsidR="000A1260" w:rsidRPr="00E21451" w:rsidRDefault="000A1260" w:rsidP="000A1260">
      <w:pPr>
        <w:pStyle w:val="2"/>
      </w:pPr>
      <w:bookmarkStart w:id="38" w:name="_Toc228363789"/>
      <w:r w:rsidRPr="00E21451">
        <w:t>Реальные данные</w:t>
      </w:r>
      <w:bookmarkEnd w:id="38"/>
    </w:p>
    <w:p w14:paraId="67AB45F7" w14:textId="4C07F7F1" w:rsidR="000A1260" w:rsidRPr="00E21451" w:rsidRDefault="000A1260" w:rsidP="000A1260">
      <w:r w:rsidRPr="00E21451">
        <w:t>Для проверки работы алгоритма на реальных данных был выбран</w:t>
      </w:r>
      <w:r w:rsidR="00BE6EC7">
        <w:t xml:space="preserve"> город Усть-Илимск, Иркутская область</w:t>
      </w:r>
      <w:r w:rsidRPr="00E21451">
        <w:t xml:space="preserve">. </w:t>
      </w:r>
      <w:r w:rsidR="00BE6EC7">
        <w:t>Г</w:t>
      </w:r>
      <w:r w:rsidRPr="00E21451">
        <w:t>раница</w:t>
      </w:r>
      <w:r w:rsidR="00BE6EC7">
        <w:t xml:space="preserve"> города показана на рисунке 13</w:t>
      </w:r>
      <w:r w:rsidRPr="00E21451">
        <w:t>.</w:t>
      </w:r>
    </w:p>
    <w:p w14:paraId="30A81575" w14:textId="77777777" w:rsidR="000A1260" w:rsidRPr="00E21451" w:rsidRDefault="000A1260" w:rsidP="00B94B86">
      <w:pPr>
        <w:pStyle w:val="af2"/>
      </w:pPr>
      <w:r w:rsidRPr="00E21451">
        <w:rPr>
          <w:noProof/>
        </w:rPr>
        <w:drawing>
          <wp:inline distT="0" distB="0" distL="0" distR="0" wp14:anchorId="68B511C1" wp14:editId="6E32DC95">
            <wp:extent cx="4397370" cy="4145874"/>
            <wp:effectExtent l="0" t="0" r="3810" b="7620"/>
            <wp:docPr id="9382646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264630" name="Рисунок 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6" r="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7370" cy="41458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4C0597" w14:textId="09FA735E" w:rsidR="000A1260" w:rsidRPr="00E21451" w:rsidRDefault="000A1260" w:rsidP="00B94B86">
      <w:pPr>
        <w:pStyle w:val="af"/>
      </w:pPr>
      <w:r w:rsidRPr="00E21451">
        <w:t xml:space="preserve">Рисунок </w:t>
      </w:r>
      <w:r w:rsidR="00BE6EC7">
        <w:t>13</w:t>
      </w:r>
      <w:r w:rsidRPr="00E21451">
        <w:t xml:space="preserve"> – Границы </w:t>
      </w:r>
      <w:r w:rsidR="00085E76">
        <w:t>города Усть-Илимск</w:t>
      </w:r>
    </w:p>
    <w:p w14:paraId="6E7F54C2" w14:textId="4CF989AB" w:rsidR="000A1260" w:rsidRPr="00E21451" w:rsidRDefault="000A1260" w:rsidP="000A1260">
      <w:r w:rsidRPr="00E21451">
        <w:t xml:space="preserve">Выбор данной территории обусловлен несколькими факторами. Во-первых, ее размер является достаточным для демонстрации работы алгоритма, </w:t>
      </w:r>
      <w:r w:rsidR="00271406">
        <w:t xml:space="preserve">и </w:t>
      </w:r>
      <w:r w:rsidRPr="00E21451">
        <w:t xml:space="preserve">при этом </w:t>
      </w:r>
      <w:r w:rsidR="00271406">
        <w:t xml:space="preserve">не приводит </w:t>
      </w:r>
      <w:r w:rsidR="00271406">
        <w:lastRenderedPageBreak/>
        <w:t>к чрезмерному увеличению вычислительной сложности задачи</w:t>
      </w:r>
      <w:r w:rsidRPr="00E21451">
        <w:t xml:space="preserve">. Во-вторых, улично-дорожная сеть имеет четко-выраженные магистральные улицы, </w:t>
      </w:r>
      <w:r w:rsidR="00AF75EC">
        <w:t xml:space="preserve">подходящие для </w:t>
      </w:r>
      <w:r w:rsidR="003D55A9">
        <w:t>организ</w:t>
      </w:r>
      <w:r w:rsidR="00AF75EC">
        <w:t xml:space="preserve">ации </w:t>
      </w:r>
      <w:r w:rsidRPr="00E21451">
        <w:t>маршрут</w:t>
      </w:r>
      <w:r w:rsidR="00AF75EC">
        <w:t>ов</w:t>
      </w:r>
      <w:r w:rsidRPr="00E21451">
        <w:t xml:space="preserve"> общественного транспорта. В-третьих, существующая на территории маршрутная сеть характеризуется неравномерным покрытием территории, что делает задачу оптимизации особенно актуальной.</w:t>
      </w:r>
    </w:p>
    <w:p w14:paraId="25E38DB0" w14:textId="652AD245" w:rsidR="000A1260" w:rsidRPr="00E21451" w:rsidRDefault="000A1260" w:rsidP="000A1260">
      <w:r w:rsidRPr="00E21451">
        <w:t>Граф</w:t>
      </w:r>
      <w:r w:rsidR="003A0EF9">
        <w:t>ы</w:t>
      </w:r>
      <w:r w:rsidRPr="00E21451">
        <w:t xml:space="preserve"> улично-дорожной сети </w:t>
      </w:r>
      <w:r w:rsidR="003A0EF9">
        <w:t xml:space="preserve">и </w:t>
      </w:r>
      <w:r w:rsidR="003A0EF9" w:rsidRPr="00E21451">
        <w:t>пешеходны</w:t>
      </w:r>
      <w:r w:rsidR="003A0EF9">
        <w:t>х</w:t>
      </w:r>
      <w:r w:rsidR="003A0EF9" w:rsidRPr="00E21451">
        <w:t xml:space="preserve"> путей </w:t>
      </w:r>
      <w:r w:rsidR="003A0EF9">
        <w:t xml:space="preserve">на </w:t>
      </w:r>
      <w:r w:rsidRPr="00E21451">
        <w:t xml:space="preserve">территории был получен при помощи библиотеки </w:t>
      </w:r>
      <w:r w:rsidRPr="00E21451">
        <w:rPr>
          <w:lang w:val="en-US"/>
        </w:rPr>
        <w:t>iduedu</w:t>
      </w:r>
      <w:r w:rsidRPr="00E21451">
        <w:t xml:space="preserve">, использующей открытые данные проекта </w:t>
      </w:r>
      <w:r w:rsidRPr="00E21451">
        <w:rPr>
          <w:lang w:val="en-US"/>
        </w:rPr>
        <w:t>OpenStreetMap</w:t>
      </w:r>
      <w:r w:rsidRPr="00E21451">
        <w:t xml:space="preserve"> (далее </w:t>
      </w:r>
      <w:r w:rsidRPr="00E21451">
        <w:rPr>
          <w:lang w:val="en-US"/>
        </w:rPr>
        <w:t>OSM</w:t>
      </w:r>
      <w:r w:rsidRPr="00E21451">
        <w:t xml:space="preserve">). Оба графа </w:t>
      </w:r>
      <w:r w:rsidR="00AF75EC">
        <w:t>представлены</w:t>
      </w:r>
      <w:r w:rsidRPr="00E21451">
        <w:t xml:space="preserve"> на рисунке </w:t>
      </w:r>
      <w:r w:rsidR="00271406">
        <w:t>14</w:t>
      </w:r>
      <w:r w:rsidRPr="00E21451">
        <w:t xml:space="preserve">. </w:t>
      </w:r>
    </w:p>
    <w:p w14:paraId="25BF727B" w14:textId="77777777" w:rsidR="000A1260" w:rsidRPr="00E21451" w:rsidRDefault="000A1260" w:rsidP="00F05F5B">
      <w:pPr>
        <w:pStyle w:val="af2"/>
      </w:pPr>
      <w:r w:rsidRPr="00E21451">
        <w:rPr>
          <w:noProof/>
          <w:lang w:val="en-US"/>
        </w:rPr>
        <w:drawing>
          <wp:inline distT="0" distB="0" distL="0" distR="0" wp14:anchorId="415E74C7" wp14:editId="173FFAAC">
            <wp:extent cx="2916000" cy="2752545"/>
            <wp:effectExtent l="0" t="0" r="0" b="0"/>
            <wp:docPr id="9905863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586309" name="Рисунок 1"/>
                    <pic:cNvPicPr/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863" t="18941" r="3533" b="3610"/>
                    <a:stretch>
                      <a:fillRect/>
                    </a:stretch>
                  </pic:blipFill>
                  <pic:spPr>
                    <a:xfrm>
                      <a:off x="0" y="0"/>
                      <a:ext cx="2916000" cy="275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1451">
        <w:rPr>
          <w:noProof/>
        </w:rPr>
        <w:t xml:space="preserve"> </w:t>
      </w:r>
      <w:r w:rsidRPr="00E21451">
        <w:rPr>
          <w:noProof/>
          <w:lang w:val="en-US"/>
        </w:rPr>
        <w:drawing>
          <wp:inline distT="0" distB="0" distL="0" distR="0" wp14:anchorId="66AB9F44" wp14:editId="5F085CF4">
            <wp:extent cx="2916000" cy="2752545"/>
            <wp:effectExtent l="0" t="0" r="0" b="0"/>
            <wp:docPr id="14740811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081182" name="Рисунок 1"/>
                    <pic:cNvPicPr/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993" t="18071" r="3777" b="3855"/>
                    <a:stretch>
                      <a:fillRect/>
                    </a:stretch>
                  </pic:blipFill>
                  <pic:spPr>
                    <a:xfrm>
                      <a:off x="0" y="0"/>
                      <a:ext cx="2916000" cy="275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1451">
        <w:rPr>
          <w:noProof/>
        </w:rPr>
        <w:t xml:space="preserve"> </w:t>
      </w:r>
    </w:p>
    <w:p w14:paraId="3C978E7C" w14:textId="056F4DB1" w:rsidR="000A1260" w:rsidRPr="00E21451" w:rsidRDefault="000A1260" w:rsidP="00B94B86">
      <w:pPr>
        <w:pStyle w:val="af"/>
      </w:pPr>
      <w:r w:rsidRPr="00E21451">
        <w:t xml:space="preserve">Рисунок </w:t>
      </w:r>
      <w:r w:rsidR="00BC0348">
        <w:t>14</w:t>
      </w:r>
      <w:r w:rsidRPr="00E21451">
        <w:t xml:space="preserve"> – Графы улично-дорожной сети и пешеходных путей рассматриваемой территории</w:t>
      </w:r>
    </w:p>
    <w:p w14:paraId="1D41EE8F" w14:textId="28DD3686" w:rsidR="000A1260" w:rsidRPr="00E21451" w:rsidRDefault="00E04904" w:rsidP="000A1260">
      <w:r>
        <w:t>Разбиение территории на к</w:t>
      </w:r>
      <w:r w:rsidR="000A1260" w:rsidRPr="00E21451">
        <w:t xml:space="preserve">варталы </w:t>
      </w:r>
      <w:r>
        <w:t xml:space="preserve">было выполнено </w:t>
      </w:r>
      <w:r w:rsidR="000A1260" w:rsidRPr="00E21451">
        <w:t xml:space="preserve">при помощи библиотеки </w:t>
      </w:r>
      <w:proofErr w:type="spellStart"/>
      <w:r w:rsidR="000A1260" w:rsidRPr="00E21451">
        <w:rPr>
          <w:lang w:val="en-US"/>
        </w:rPr>
        <w:t>blocksnet</w:t>
      </w:r>
      <w:proofErr w:type="spellEnd"/>
      <w:r w:rsidR="000A1260" w:rsidRPr="00E21451">
        <w:t xml:space="preserve">, выделяющей их автоматически на основе основных автомобильных магистралей, железных дорог и водных объектов. Полученный результат был </w:t>
      </w:r>
      <w:r w:rsidR="00005ABD">
        <w:t>с</w:t>
      </w:r>
      <w:r w:rsidR="000A1260" w:rsidRPr="00E21451">
        <w:t>корректирован вручную. При ручном делени</w:t>
      </w:r>
      <w:r w:rsidR="00005ABD">
        <w:t>и</w:t>
      </w:r>
      <w:r w:rsidR="000A1260" w:rsidRPr="00E21451">
        <w:t xml:space="preserve"> также учитывались размер и форма кварталов, </w:t>
      </w:r>
      <w:r w:rsidR="00005ABD">
        <w:t>а также</w:t>
      </w:r>
      <w:r w:rsidR="000A1260" w:rsidRPr="00E21451">
        <w:t xml:space="preserve"> основное назначение з</w:t>
      </w:r>
      <w:r w:rsidR="00005ABD">
        <w:t>астройки</w:t>
      </w:r>
      <w:r w:rsidR="000A1260" w:rsidRPr="00E21451">
        <w:t xml:space="preserve">: жилые и нежилые здания по возможности </w:t>
      </w:r>
      <w:r w:rsidR="00096AF2">
        <w:t xml:space="preserve">выделялись </w:t>
      </w:r>
      <w:r w:rsidR="00AB1FF4">
        <w:t>в отдельные</w:t>
      </w:r>
      <w:r w:rsidR="00096AF2">
        <w:t xml:space="preserve"> </w:t>
      </w:r>
      <w:r w:rsidR="000A1260" w:rsidRPr="00E21451">
        <w:t>кварталы</w:t>
      </w:r>
      <w:r w:rsidR="00096AF2">
        <w:t xml:space="preserve"> для более точной оценки спроса</w:t>
      </w:r>
      <w:r w:rsidR="000A1260" w:rsidRPr="00E21451">
        <w:t xml:space="preserve">. Итоговое деление территории на кварталы показано на рисунке </w:t>
      </w:r>
      <w:r w:rsidR="00271406">
        <w:t>15</w:t>
      </w:r>
      <w:r w:rsidR="000A1260" w:rsidRPr="00E21451">
        <w:t xml:space="preserve">.  </w:t>
      </w:r>
    </w:p>
    <w:p w14:paraId="0569B0AE" w14:textId="77777777" w:rsidR="000A1260" w:rsidRPr="00E21451" w:rsidRDefault="000A1260" w:rsidP="00B94B86">
      <w:pPr>
        <w:pStyle w:val="af2"/>
        <w:rPr>
          <w:lang w:val="en-US"/>
        </w:rPr>
      </w:pPr>
      <w:r w:rsidRPr="00E21451">
        <w:rPr>
          <w:noProof/>
          <w:lang w:val="en-US"/>
        </w:rPr>
        <w:lastRenderedPageBreak/>
        <w:drawing>
          <wp:inline distT="0" distB="0" distL="0" distR="0" wp14:anchorId="5571A1DE" wp14:editId="34D4AB7B">
            <wp:extent cx="4932000" cy="4646266"/>
            <wp:effectExtent l="0" t="0" r="2540" b="2540"/>
            <wp:docPr id="1771260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26062" name="Рисунок 1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2000" cy="464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BB6B0" w14:textId="7485240B" w:rsidR="000A1260" w:rsidRDefault="000A1260" w:rsidP="00AE661B">
      <w:pPr>
        <w:pStyle w:val="af"/>
      </w:pPr>
      <w:r w:rsidRPr="00E21451">
        <w:t xml:space="preserve">Рисунок </w:t>
      </w:r>
      <w:r w:rsidR="00BC0348">
        <w:t>15</w:t>
      </w:r>
      <w:r w:rsidRPr="00E21451">
        <w:t xml:space="preserve"> – Кварталы, выделенные на </w:t>
      </w:r>
      <w:r w:rsidRPr="00AE661B">
        <w:t>рассматриваемой</w:t>
      </w:r>
      <w:r w:rsidRPr="00E21451">
        <w:t xml:space="preserve"> территории</w:t>
      </w:r>
    </w:p>
    <w:p w14:paraId="778DD0F9" w14:textId="3166A771" w:rsidR="00B94B86" w:rsidRPr="00AE661B" w:rsidRDefault="00AE661B" w:rsidP="00AE661B">
      <w:pPr>
        <w:rPr>
          <w:lang w:eastAsia="en-US"/>
        </w:rPr>
      </w:pPr>
      <w:r>
        <w:rPr>
          <w:lang w:eastAsia="en-US"/>
        </w:rPr>
        <w:t>В качестве дополнительного источника данных для анализа была использована существующая на территории Усть-Илимска сеть автобусных маршрутов. Данные были получены с сайта транспортного оператора и сопоставлены с используемым алгоритмом графом улично-дорожной сети. Сеть включает 11 маршрутов, их визуализация показана на рисунке 16.</w:t>
      </w:r>
    </w:p>
    <w:p w14:paraId="090BB961" w14:textId="635D61E0" w:rsidR="002A485E" w:rsidRDefault="002A485E" w:rsidP="002A485E">
      <w:pPr>
        <w:pStyle w:val="af2"/>
        <w:rPr>
          <w:lang w:val="en-US" w:eastAsia="en-US"/>
        </w:rPr>
      </w:pPr>
      <w:r w:rsidRPr="002A485E">
        <w:rPr>
          <w:noProof/>
          <w:lang w:val="en-US" w:eastAsia="en-US"/>
        </w:rPr>
        <w:lastRenderedPageBreak/>
        <w:drawing>
          <wp:inline distT="0" distB="0" distL="0" distR="0" wp14:anchorId="1080BEC5" wp14:editId="3B31BA47">
            <wp:extent cx="4932000" cy="4593007"/>
            <wp:effectExtent l="0" t="0" r="2540" b="0"/>
            <wp:docPr id="11707483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74834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32000" cy="4593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6C584" w14:textId="79A27888" w:rsidR="002A485E" w:rsidRPr="002A485E" w:rsidRDefault="002A485E" w:rsidP="002A485E">
      <w:pPr>
        <w:pStyle w:val="af2"/>
        <w:rPr>
          <w:lang w:eastAsia="en-US"/>
        </w:rPr>
      </w:pPr>
      <w:r>
        <w:rPr>
          <w:lang w:eastAsia="en-US"/>
        </w:rPr>
        <w:t>Рисунок 16 – Существующие</w:t>
      </w:r>
      <w:r w:rsidR="00085E76">
        <w:rPr>
          <w:lang w:eastAsia="en-US"/>
        </w:rPr>
        <w:t xml:space="preserve"> на территории Усть-Илимска</w:t>
      </w:r>
      <w:r>
        <w:rPr>
          <w:lang w:eastAsia="en-US"/>
        </w:rPr>
        <w:t xml:space="preserve"> автобусные маршруты</w:t>
      </w:r>
    </w:p>
    <w:p w14:paraId="31D6ED10" w14:textId="60E2C8F9" w:rsidR="000A1260" w:rsidRDefault="00FC27FA" w:rsidP="000A1260">
      <w:pPr>
        <w:pStyle w:val="3"/>
        <w:rPr>
          <w:bCs/>
        </w:rPr>
      </w:pPr>
      <w:bookmarkStart w:id="39" w:name="_Toc228363790"/>
      <w:r w:rsidRPr="00FC27FA">
        <w:rPr>
          <w:bCs/>
        </w:rPr>
        <w:t>Предобработка</w:t>
      </w:r>
      <w:r>
        <w:rPr>
          <w:bCs/>
        </w:rPr>
        <w:t xml:space="preserve"> данных</w:t>
      </w:r>
      <w:bookmarkEnd w:id="39"/>
    </w:p>
    <w:p w14:paraId="2F023DA2" w14:textId="7C105111" w:rsidR="00BE6EC7" w:rsidRPr="00BE6EC7" w:rsidRDefault="00BE6EC7" w:rsidP="00BE6EC7">
      <w:pPr>
        <w:pStyle w:val="4"/>
      </w:pPr>
      <w:bookmarkStart w:id="40" w:name="_Toc228363791"/>
      <w:r>
        <w:t>Упрощение графов</w:t>
      </w:r>
      <w:bookmarkEnd w:id="40"/>
    </w:p>
    <w:p w14:paraId="653EDD51" w14:textId="50BBB2E5" w:rsidR="00F05F5B" w:rsidRPr="00DD0D3D" w:rsidRDefault="000A1260" w:rsidP="000A1260">
      <w:r w:rsidRPr="00E21451">
        <w:t xml:space="preserve">Графы улично-дорожной сети и пешеходных путей, полученные </w:t>
      </w:r>
      <w:r w:rsidR="00DD0D3D">
        <w:t>из данных</w:t>
      </w:r>
      <w:r w:rsidRPr="00E21451">
        <w:t xml:space="preserve"> </w:t>
      </w:r>
      <w:r w:rsidRPr="00E21451">
        <w:rPr>
          <w:lang w:val="en-US"/>
        </w:rPr>
        <w:t>OSM</w:t>
      </w:r>
      <w:r w:rsidRPr="00E21451">
        <w:t xml:space="preserve"> необходимо упростить для</w:t>
      </w:r>
      <w:r w:rsidR="00DD0D3D">
        <w:t xml:space="preserve"> повышения</w:t>
      </w:r>
      <w:r w:rsidRPr="00E21451">
        <w:t xml:space="preserve"> эффективности работы алгоритма. Упрощение осуществлялось с помощью библиотеки </w:t>
      </w:r>
      <w:r w:rsidRPr="00E21451">
        <w:rPr>
          <w:lang w:val="en-US"/>
        </w:rPr>
        <w:t>neatnet</w:t>
      </w:r>
      <w:r w:rsidRPr="00E21451">
        <w:t>, предоставля</w:t>
      </w:r>
      <w:r w:rsidR="00DD0D3D">
        <w:t>ющей</w:t>
      </w:r>
      <w:r w:rsidRPr="00E21451">
        <w:t xml:space="preserve"> инструменты для удаления из графа</w:t>
      </w:r>
      <w:r w:rsidR="00DD0D3D">
        <w:t xml:space="preserve"> избыточных</w:t>
      </w:r>
      <w:r w:rsidRPr="00E21451">
        <w:t xml:space="preserve"> структур</w:t>
      </w:r>
      <w:r w:rsidR="00DD0D3D">
        <w:t>, таких</w:t>
      </w:r>
      <w:r w:rsidRPr="00E21451">
        <w:t xml:space="preserve"> как двухполосные дороги, кольцевые развязки и друг</w:t>
      </w:r>
      <w:r w:rsidR="00DD0D3D">
        <w:t>их элементов</w:t>
      </w:r>
      <w:r w:rsidRPr="00E21451">
        <w:t xml:space="preserve">, удаление которых </w:t>
      </w:r>
      <w:r w:rsidR="00DD0D3D">
        <w:t>не оказывает существенного влияния на</w:t>
      </w:r>
      <w:r w:rsidRPr="00E21451">
        <w:t xml:space="preserve"> структуру графа. </w:t>
      </w:r>
    </w:p>
    <w:p w14:paraId="1D514D0A" w14:textId="3672446E" w:rsidR="000A1260" w:rsidRPr="00E21451" w:rsidRDefault="00DD0D3D" w:rsidP="000A1260">
      <w:r>
        <w:t>В результате применения данного метода количество вершин и ребер в графах было существенно уменьшено</w:t>
      </w:r>
      <w:r w:rsidR="000A1260" w:rsidRPr="00E21451">
        <w:t xml:space="preserve">: граф улично-дорожной сети уменьшился с </w:t>
      </w:r>
      <w:r w:rsidRPr="00DD0D3D">
        <w:t xml:space="preserve">737 </w:t>
      </w:r>
      <w:r w:rsidR="000A1260" w:rsidRPr="00E21451">
        <w:t xml:space="preserve">ребер и </w:t>
      </w:r>
      <w:r w:rsidR="00A43000" w:rsidRPr="00A43000">
        <w:t xml:space="preserve">366 </w:t>
      </w:r>
      <w:r w:rsidR="000A1260" w:rsidRPr="00E21451">
        <w:t xml:space="preserve">вершин до </w:t>
      </w:r>
      <w:r w:rsidR="00A43000" w:rsidRPr="00A43000">
        <w:t xml:space="preserve">186 </w:t>
      </w:r>
      <w:r w:rsidR="000A1260" w:rsidRPr="00E21451">
        <w:t xml:space="preserve">ребер и </w:t>
      </w:r>
      <w:r w:rsidR="00A43000" w:rsidRPr="00A43000">
        <w:t xml:space="preserve">153 </w:t>
      </w:r>
      <w:r w:rsidR="000A1260" w:rsidRPr="00E21451">
        <w:t xml:space="preserve">вершин, а граф пешеходных путей – с </w:t>
      </w:r>
      <w:r w:rsidR="00A43000" w:rsidRPr="00A43000">
        <w:t xml:space="preserve">8946 </w:t>
      </w:r>
      <w:r w:rsidR="000A1260" w:rsidRPr="00E21451">
        <w:t xml:space="preserve">ребер и </w:t>
      </w:r>
      <w:r w:rsidR="00A43000" w:rsidRPr="00A43000">
        <w:t xml:space="preserve">3520 </w:t>
      </w:r>
      <w:r w:rsidR="000A1260" w:rsidRPr="00E21451">
        <w:t xml:space="preserve">вершин до </w:t>
      </w:r>
      <w:r w:rsidR="00A43000" w:rsidRPr="00A43000">
        <w:t xml:space="preserve">3688 </w:t>
      </w:r>
      <w:r w:rsidR="000A1260" w:rsidRPr="00E21451">
        <w:t xml:space="preserve">ребер и </w:t>
      </w:r>
      <w:r w:rsidR="00A43000" w:rsidRPr="00A43000">
        <w:t xml:space="preserve">3025 </w:t>
      </w:r>
      <w:r w:rsidR="000A1260" w:rsidRPr="00E21451">
        <w:t xml:space="preserve">вершин. </w:t>
      </w:r>
      <w:r w:rsidR="00766A40">
        <w:t>Визуализация</w:t>
      </w:r>
      <w:r w:rsidR="000A1260" w:rsidRPr="00E21451">
        <w:t xml:space="preserve"> графа пешеходных путей до и после упрощения</w:t>
      </w:r>
      <w:r w:rsidR="00766A40">
        <w:t xml:space="preserve"> представлено</w:t>
      </w:r>
      <w:r w:rsidR="000A1260" w:rsidRPr="00E21451">
        <w:t xml:space="preserve"> на рисунке </w:t>
      </w:r>
      <w:r w:rsidR="00271406">
        <w:t>1</w:t>
      </w:r>
      <w:r w:rsidR="00E132C6">
        <w:t>7</w:t>
      </w:r>
      <w:r w:rsidR="000A1260" w:rsidRPr="00E21451">
        <w:t xml:space="preserve">. </w:t>
      </w:r>
    </w:p>
    <w:p w14:paraId="53054462" w14:textId="77777777" w:rsidR="000A1260" w:rsidRPr="00E21451" w:rsidRDefault="000A1260" w:rsidP="00B94B86">
      <w:pPr>
        <w:pStyle w:val="af2"/>
      </w:pPr>
      <w:r w:rsidRPr="00E21451">
        <w:rPr>
          <w:noProof/>
        </w:rPr>
        <w:lastRenderedPageBreak/>
        <w:drawing>
          <wp:inline distT="0" distB="0" distL="0" distR="0" wp14:anchorId="6CD0576D" wp14:editId="2E03EA9F">
            <wp:extent cx="2916000" cy="2756530"/>
            <wp:effectExtent l="0" t="0" r="0" b="6350"/>
            <wp:docPr id="4737807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780797" name="Рисунок 1"/>
                    <pic:cNvPicPr/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064" t="18086" r="4312" b="4334"/>
                    <a:stretch>
                      <a:fillRect/>
                    </a:stretch>
                  </pic:blipFill>
                  <pic:spPr>
                    <a:xfrm>
                      <a:off x="0" y="0"/>
                      <a:ext cx="2916000" cy="275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1451">
        <w:t xml:space="preserve"> </w:t>
      </w:r>
      <w:r w:rsidRPr="00E21451">
        <w:rPr>
          <w:noProof/>
        </w:rPr>
        <w:drawing>
          <wp:inline distT="0" distB="0" distL="0" distR="0" wp14:anchorId="7333346A" wp14:editId="4BE6FF65">
            <wp:extent cx="2916000" cy="2756530"/>
            <wp:effectExtent l="0" t="0" r="0" b="6350"/>
            <wp:docPr id="4502839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283937" name="Рисунок 1"/>
                    <pic:cNvPicPr/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136" t="17986" r="3490" b="4340"/>
                    <a:stretch>
                      <a:fillRect/>
                    </a:stretch>
                  </pic:blipFill>
                  <pic:spPr>
                    <a:xfrm>
                      <a:off x="0" y="0"/>
                      <a:ext cx="2916000" cy="275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1451">
        <w:rPr>
          <w:noProof/>
        </w:rPr>
        <w:t xml:space="preserve"> </w:t>
      </w:r>
    </w:p>
    <w:p w14:paraId="0C1D55F2" w14:textId="484A9AA2" w:rsidR="000A1260" w:rsidRPr="00E21451" w:rsidRDefault="000A1260" w:rsidP="00B94B86">
      <w:pPr>
        <w:pStyle w:val="af"/>
      </w:pPr>
      <w:r w:rsidRPr="00E21451">
        <w:t xml:space="preserve">Рисунок </w:t>
      </w:r>
      <w:r w:rsidR="00BC0348">
        <w:t>1</w:t>
      </w:r>
      <w:r w:rsidR="00E132C6">
        <w:t>7</w:t>
      </w:r>
      <w:r w:rsidRPr="00E21451">
        <w:t xml:space="preserve"> – Граф пешеходных путей до и после упрощения</w:t>
      </w:r>
    </w:p>
    <w:p w14:paraId="576679D8" w14:textId="6C7D3FE4" w:rsidR="000A1260" w:rsidRPr="00E21451" w:rsidRDefault="000A1260" w:rsidP="000A1260">
      <w:r w:rsidRPr="00E21451">
        <w:t xml:space="preserve">После упрощения с помощью </w:t>
      </w:r>
      <w:r w:rsidRPr="00E21451">
        <w:rPr>
          <w:lang w:val="en-US"/>
        </w:rPr>
        <w:t>neatnet</w:t>
      </w:r>
      <w:r w:rsidRPr="00E21451">
        <w:t xml:space="preserve">, в графе пешеходных путей остается излишне </w:t>
      </w:r>
      <w:r w:rsidR="00786E00">
        <w:t>объемны</w:t>
      </w:r>
      <w:r w:rsidR="00F7721C">
        <w:t>м</w:t>
      </w:r>
      <w:r w:rsidRPr="00E21451">
        <w:t xml:space="preserve">, что может </w:t>
      </w:r>
      <w:r w:rsidR="00786E00">
        <w:t>существенно</w:t>
      </w:r>
      <w:r w:rsidRPr="00E21451">
        <w:t xml:space="preserve"> замедлить работу алгоритма. При этом для </w:t>
      </w:r>
      <w:r w:rsidR="00786E00">
        <w:t xml:space="preserve">задачи генерации </w:t>
      </w:r>
      <w:r w:rsidRPr="00E21451">
        <w:t xml:space="preserve">маршрутной сети ключевое значение имеют связи между кварталами и улично-дорожной сетью, </w:t>
      </w:r>
      <w:r w:rsidR="00786E00">
        <w:t xml:space="preserve">в то время как </w:t>
      </w:r>
      <w:r w:rsidRPr="00E21451">
        <w:t>точн</w:t>
      </w:r>
      <w:r w:rsidR="00786E00">
        <w:t>ая</w:t>
      </w:r>
      <w:r w:rsidRPr="00E21451">
        <w:t xml:space="preserve"> конфигураци</w:t>
      </w:r>
      <w:r w:rsidR="00786E00">
        <w:t>я</w:t>
      </w:r>
      <w:r w:rsidRPr="00E21451">
        <w:t xml:space="preserve"> пешеходных маршрутов</w:t>
      </w:r>
      <w:r w:rsidR="00786E00">
        <w:t xml:space="preserve"> не является необходимой</w:t>
      </w:r>
      <w:r w:rsidRPr="00E21451">
        <w:t>. В связи с этим,</w:t>
      </w:r>
      <w:r w:rsidR="00786E00">
        <w:t xml:space="preserve"> для использования алгоритма была построена упрощенная модель пешеходного графа</w:t>
      </w:r>
      <w:r w:rsidRPr="00E21451">
        <w:t>.</w:t>
      </w:r>
      <w:r w:rsidR="00786E00">
        <w:t xml:space="preserve"> </w:t>
      </w:r>
      <w:r w:rsidRPr="00E21451">
        <w:t xml:space="preserve">Алгоритм упрощения </w:t>
      </w:r>
      <w:r w:rsidR="00786E00">
        <w:t>включает</w:t>
      </w:r>
      <w:r w:rsidRPr="00E21451">
        <w:t xml:space="preserve"> следующи</w:t>
      </w:r>
      <w:r w:rsidR="00786E00">
        <w:t>е</w:t>
      </w:r>
      <w:r w:rsidRPr="00E21451">
        <w:t xml:space="preserve"> основны</w:t>
      </w:r>
      <w:r w:rsidR="00786E00">
        <w:t>е</w:t>
      </w:r>
      <w:r w:rsidRPr="00E21451">
        <w:t xml:space="preserve"> шаг</w:t>
      </w:r>
      <w:r w:rsidR="00786E00">
        <w:t>и</w:t>
      </w:r>
      <w:r w:rsidRPr="00E21451">
        <w:t>:</w:t>
      </w:r>
    </w:p>
    <w:p w14:paraId="115D291D" w14:textId="77777777" w:rsidR="000A1260" w:rsidRPr="00E21451" w:rsidRDefault="000A1260" w:rsidP="00564648">
      <w:pPr>
        <w:pStyle w:val="a0"/>
        <w:numPr>
          <w:ilvl w:val="0"/>
          <w:numId w:val="14"/>
        </w:numPr>
        <w:ind w:left="0" w:firstLine="709"/>
      </w:pPr>
      <w:r w:rsidRPr="00E21451">
        <w:t>Определяются точки пересечения пешеходных маршрутов с границами кварталов;</w:t>
      </w:r>
    </w:p>
    <w:p w14:paraId="3DFF089D" w14:textId="64CEBFA6" w:rsidR="000A1260" w:rsidRPr="00E21451" w:rsidRDefault="000A1260" w:rsidP="00564648">
      <w:pPr>
        <w:pStyle w:val="a0"/>
        <w:numPr>
          <w:ilvl w:val="0"/>
          <w:numId w:val="14"/>
        </w:numPr>
        <w:ind w:left="0" w:firstLine="709"/>
      </w:pPr>
      <w:r w:rsidRPr="00E21451">
        <w:t>Точки пересечения фильтруются таким образом, чтобы на границе каждого квартала оставалось фиксированное число точек, по возможности равномерно распределенных по его границам;</w:t>
      </w:r>
    </w:p>
    <w:p w14:paraId="7BFA4905" w14:textId="4BE0D11C" w:rsidR="000A1260" w:rsidRPr="00E21451" w:rsidRDefault="000A1260" w:rsidP="00564648">
      <w:pPr>
        <w:pStyle w:val="a0"/>
        <w:numPr>
          <w:ilvl w:val="0"/>
          <w:numId w:val="14"/>
        </w:numPr>
        <w:ind w:left="0" w:firstLine="709"/>
      </w:pPr>
      <w:r w:rsidRPr="00E21451">
        <w:t xml:space="preserve">Для </w:t>
      </w:r>
      <w:r w:rsidR="00E44CBB">
        <w:t xml:space="preserve">каждого </w:t>
      </w:r>
      <w:r w:rsidRPr="00E21451">
        <w:t xml:space="preserve">квартала вычисляется </w:t>
      </w:r>
      <w:proofErr w:type="spellStart"/>
      <w:r w:rsidRPr="00E21451">
        <w:t>центроид</w:t>
      </w:r>
      <w:proofErr w:type="spellEnd"/>
      <w:r w:rsidRPr="00E21451">
        <w:t xml:space="preserve"> – точка, координаты которой равны среднему значению координат всех вершин квартала;</w:t>
      </w:r>
    </w:p>
    <w:p w14:paraId="4BD04ACA" w14:textId="061626C2" w:rsidR="000A1260" w:rsidRPr="00E21451" w:rsidRDefault="000A1260" w:rsidP="00564648">
      <w:pPr>
        <w:pStyle w:val="a0"/>
        <w:numPr>
          <w:ilvl w:val="0"/>
          <w:numId w:val="14"/>
        </w:numPr>
        <w:ind w:left="0" w:firstLine="709"/>
      </w:pPr>
      <w:proofErr w:type="spellStart"/>
      <w:r w:rsidRPr="00E21451">
        <w:t>Центроид</w:t>
      </w:r>
      <w:proofErr w:type="spellEnd"/>
      <w:r w:rsidRPr="00E21451">
        <w:t xml:space="preserve"> квартал</w:t>
      </w:r>
      <w:r w:rsidR="00E44CBB">
        <w:t>а</w:t>
      </w:r>
      <w:r w:rsidRPr="00E21451">
        <w:t xml:space="preserve"> соединя</w:t>
      </w:r>
      <w:r w:rsidR="00E44CBB">
        <w:t>е</w:t>
      </w:r>
      <w:r w:rsidRPr="00E21451">
        <w:t>тся ребрами с точками, лежащими на его границах;</w:t>
      </w:r>
    </w:p>
    <w:p w14:paraId="10D1F889" w14:textId="06A5D029" w:rsidR="000A1260" w:rsidRPr="00E21451" w:rsidRDefault="000A1260" w:rsidP="00564648">
      <w:pPr>
        <w:pStyle w:val="a0"/>
        <w:numPr>
          <w:ilvl w:val="0"/>
          <w:numId w:val="14"/>
        </w:numPr>
        <w:ind w:left="0" w:firstLine="709"/>
      </w:pPr>
      <w:r w:rsidRPr="00E21451">
        <w:t xml:space="preserve">Точки на границах кварталов интегрируются в граф улиц, </w:t>
      </w:r>
      <w:r w:rsidR="00E44CBB">
        <w:t>что позволяет</w:t>
      </w:r>
      <w:r w:rsidRPr="00E21451">
        <w:t xml:space="preserve"> моделирова</w:t>
      </w:r>
      <w:r w:rsidR="00E44CBB">
        <w:t>ть путь</w:t>
      </w:r>
      <w:r w:rsidRPr="00E21451">
        <w:t xml:space="preserve"> </w:t>
      </w:r>
      <w:r w:rsidR="00E44CBB">
        <w:t xml:space="preserve">из </w:t>
      </w:r>
      <w:r w:rsidRPr="00E21451">
        <w:t>квартал</w:t>
      </w:r>
      <w:r w:rsidR="00E44CBB">
        <w:t>а</w:t>
      </w:r>
      <w:r w:rsidRPr="00E21451">
        <w:t xml:space="preserve"> до остановок общественного транспорта.</w:t>
      </w:r>
    </w:p>
    <w:p w14:paraId="7584F94A" w14:textId="6F7DF8CB" w:rsidR="00E044DB" w:rsidRDefault="000A1260" w:rsidP="00887D37">
      <w:r w:rsidRPr="00E21451">
        <w:t xml:space="preserve">Полученный в результате упрощения граф существенно упрощает исходную сеть пешеходных путей, при этом сохраняет возможность моделирования перемещений между кварталами. </w:t>
      </w:r>
      <w:r w:rsidR="000B2419">
        <w:t xml:space="preserve">Упрощенная модель приведенного выше пешеходного графа содержит </w:t>
      </w:r>
      <w:r w:rsidR="000B2419" w:rsidRPr="000B2419">
        <w:t xml:space="preserve">2116 </w:t>
      </w:r>
      <w:r w:rsidR="000B2419">
        <w:t>рёбер и 1089 вершин.</w:t>
      </w:r>
    </w:p>
    <w:p w14:paraId="1F73EF07" w14:textId="17A7A212" w:rsidR="00BE6EC7" w:rsidRDefault="00BE6EC7" w:rsidP="00BE6EC7">
      <w:pPr>
        <w:pStyle w:val="4"/>
      </w:pPr>
      <w:bookmarkStart w:id="41" w:name="_Toc228363792"/>
      <w:r>
        <w:lastRenderedPageBreak/>
        <w:t>Формирование матрицы спроса</w:t>
      </w:r>
      <w:bookmarkEnd w:id="41"/>
    </w:p>
    <w:p w14:paraId="0C18AC0F" w14:textId="4713B650" w:rsidR="00BC0348" w:rsidRPr="00BC0348" w:rsidRDefault="00BC0348" w:rsidP="00BC0348">
      <w:r>
        <w:t>Для заданной территории отсутствует сформированная матрица спроса, поэтому для проверки работы алгоритма она была сгенерирована при помощи гравитационной модели на основе данных о населении города, зданиях и сервисах в нём.</w:t>
      </w:r>
    </w:p>
    <w:p w14:paraId="3F2C11AB" w14:textId="6186E342" w:rsidR="00E044DB" w:rsidRPr="00BC0348" w:rsidRDefault="00E044DB" w:rsidP="00BC0348">
      <w:r>
        <w:t xml:space="preserve">Информация о зданиях включает их расположение, а также численность населения, проживающего в </w:t>
      </w:r>
      <w:r w:rsidR="00AB1FF4">
        <w:t xml:space="preserve">каждом </w:t>
      </w:r>
      <w:r>
        <w:t xml:space="preserve">здании. Под сервисами понимаются объекты притяжения, такие как коммерческие, образовательные, культурные и административные учреждения, места отдыха и рабочие места. Для каждого сервиса задается </w:t>
      </w:r>
      <w:r w:rsidR="00AB1FF4">
        <w:t xml:space="preserve">показатель </w:t>
      </w:r>
      <w:r>
        <w:t>вместимост</w:t>
      </w:r>
      <w:r w:rsidR="00AB1FF4">
        <w:t>и</w:t>
      </w:r>
      <w:r>
        <w:t>.</w:t>
      </w:r>
      <w:r w:rsidR="00BC0348">
        <w:t xml:space="preserve"> </w:t>
      </w:r>
      <w:r w:rsidR="00AB1FF4">
        <w:t>Данные</w:t>
      </w:r>
      <w:r w:rsidR="00BC0348">
        <w:t xml:space="preserve"> о зданиях и сервисах также был</w:t>
      </w:r>
      <w:r w:rsidR="00AB1FF4">
        <w:t>и</w:t>
      </w:r>
      <w:r w:rsidR="00BC0348">
        <w:t xml:space="preserve"> получен</w:t>
      </w:r>
      <w:r w:rsidR="00AB1FF4">
        <w:t>ы</w:t>
      </w:r>
      <w:r w:rsidR="00BC0348">
        <w:t xml:space="preserve"> </w:t>
      </w:r>
      <w:r w:rsidR="00AB1FF4">
        <w:t>из открытых данных</w:t>
      </w:r>
      <w:r w:rsidR="00BC0348">
        <w:t xml:space="preserve"> </w:t>
      </w:r>
      <w:r w:rsidR="00BC0348">
        <w:rPr>
          <w:lang w:val="en-US"/>
        </w:rPr>
        <w:t>OSM</w:t>
      </w:r>
      <w:r w:rsidR="00BC0348" w:rsidRPr="00BC0348">
        <w:t xml:space="preserve">, </w:t>
      </w:r>
      <w:r w:rsidR="00AB1FF4">
        <w:t xml:space="preserve">распределение </w:t>
      </w:r>
      <w:r w:rsidR="00BC0348">
        <w:t>населени</w:t>
      </w:r>
      <w:r w:rsidR="00AB1FF4">
        <w:t>я</w:t>
      </w:r>
      <w:r w:rsidR="00BC0348">
        <w:t xml:space="preserve"> между зданиями </w:t>
      </w:r>
      <w:r w:rsidR="00AB1FF4">
        <w:t xml:space="preserve">осуществлялось </w:t>
      </w:r>
      <w:r w:rsidR="00BC0348">
        <w:t xml:space="preserve">при помощи библиотеки </w:t>
      </w:r>
      <w:proofErr w:type="spellStart"/>
      <w:r w:rsidR="00BC0348">
        <w:rPr>
          <w:lang w:val="en-US"/>
        </w:rPr>
        <w:t>blocksnet</w:t>
      </w:r>
      <w:proofErr w:type="spellEnd"/>
      <w:r w:rsidR="00BC0348" w:rsidRPr="00BC0348">
        <w:t xml:space="preserve">. </w:t>
      </w:r>
    </w:p>
    <w:p w14:paraId="2814A1A1" w14:textId="278ACD14" w:rsidR="000A1260" w:rsidRPr="00467B4A" w:rsidRDefault="00BC0348" w:rsidP="005F0F3D">
      <w:r w:rsidRPr="00E21451">
        <w:t xml:space="preserve">Матрица спроса была построена на основе </w:t>
      </w:r>
      <w:r>
        <w:t>суммарной вместимости сервисов и суммарного населения на территории каждого из кварталов</w:t>
      </w:r>
      <w:r w:rsidRPr="00E21451">
        <w:t>.</w:t>
      </w:r>
      <w:r>
        <w:t xml:space="preserve"> </w:t>
      </w:r>
      <w:r w:rsidRPr="00E21451">
        <w:t>В основе алгоритма генерации матрицы лежит гравитационная модель, то есть предполагается, что количество поездок из одного квартала в другой пропорционально населению первого квартала и привлекательности второго квартала и обратно пропорционально расстоянию между ними.</w:t>
      </w:r>
      <w:r w:rsidR="00DE3C63">
        <w:t xml:space="preserve"> </w:t>
      </w:r>
      <w:r>
        <w:t>На рисунке 1</w:t>
      </w:r>
      <w:r w:rsidR="00E132C6">
        <w:t>8</w:t>
      </w:r>
      <w:r>
        <w:t xml:space="preserve"> показана визуализация спроса на поездки в каждый квартал, т</w:t>
      </w:r>
      <w:r w:rsidR="00DE3C63">
        <w:t>ё</w:t>
      </w:r>
      <w:r>
        <w:t>мные цвета соответствуют большему</w:t>
      </w:r>
      <w:r w:rsidR="00DE3C63">
        <w:t xml:space="preserve"> спросу</w:t>
      </w:r>
      <w:r>
        <w:t>.</w:t>
      </w:r>
    </w:p>
    <w:p w14:paraId="3A89650C" w14:textId="5ADB50AE" w:rsidR="000A1260" w:rsidRPr="00D816C6" w:rsidRDefault="00C576F5" w:rsidP="000E149D">
      <w:pPr>
        <w:pStyle w:val="af2"/>
      </w:pPr>
      <w:r w:rsidRPr="00C576F5">
        <w:rPr>
          <w:noProof/>
          <w:lang w:val="en-US"/>
        </w:rPr>
        <w:drawing>
          <wp:inline distT="0" distB="0" distL="0" distR="0" wp14:anchorId="64A1ABFB" wp14:editId="17C99D42">
            <wp:extent cx="4016471" cy="4206240"/>
            <wp:effectExtent l="0" t="0" r="3175" b="3810"/>
            <wp:docPr id="18191460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14608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37493" cy="422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642BE" w14:textId="3E2997D9" w:rsidR="000A1260" w:rsidRPr="00E21451" w:rsidRDefault="000A1260" w:rsidP="000E149D">
      <w:pPr>
        <w:pStyle w:val="af"/>
      </w:pPr>
      <w:r w:rsidRPr="00E21451">
        <w:t xml:space="preserve">Рисунок </w:t>
      </w:r>
      <w:r w:rsidR="00BC0348">
        <w:t>1</w:t>
      </w:r>
      <w:r w:rsidR="00E132C6">
        <w:t>8</w:t>
      </w:r>
      <w:r w:rsidRPr="00E21451">
        <w:t xml:space="preserve"> – </w:t>
      </w:r>
      <w:r w:rsidR="00CE3621">
        <w:t>С</w:t>
      </w:r>
      <w:r w:rsidRPr="00E21451">
        <w:t xml:space="preserve">прос </w:t>
      </w:r>
      <w:r w:rsidR="00CE3621">
        <w:t xml:space="preserve">на поездки </w:t>
      </w:r>
      <w:r w:rsidR="005F0F3D">
        <w:t>между</w:t>
      </w:r>
      <w:r w:rsidR="00CE3621">
        <w:t xml:space="preserve"> </w:t>
      </w:r>
      <w:r w:rsidRPr="00E21451">
        <w:t>квартал</w:t>
      </w:r>
      <w:r w:rsidR="005F0F3D">
        <w:t>ами</w:t>
      </w:r>
    </w:p>
    <w:p w14:paraId="0A5E41A4" w14:textId="77777777" w:rsidR="009C0A7F" w:rsidRDefault="000A1260" w:rsidP="000A1260">
      <w:pPr>
        <w:pStyle w:val="2"/>
      </w:pPr>
      <w:bookmarkStart w:id="42" w:name="_Toc228363793"/>
      <w:r w:rsidRPr="00E21451">
        <w:lastRenderedPageBreak/>
        <w:t>Сценарный анализ</w:t>
      </w:r>
      <w:bookmarkEnd w:id="42"/>
    </w:p>
    <w:p w14:paraId="606D38A1" w14:textId="463264FE" w:rsidR="00A2793C" w:rsidRDefault="009C0A7F" w:rsidP="00A2793C">
      <w:pPr>
        <w:pStyle w:val="3"/>
      </w:pPr>
      <w:bookmarkStart w:id="43" w:name="_Toc228363794"/>
      <w:r>
        <w:t>И</w:t>
      </w:r>
      <w:r w:rsidR="000A1260" w:rsidRPr="00E21451">
        <w:t>зменение спроса</w:t>
      </w:r>
      <w:bookmarkEnd w:id="43"/>
    </w:p>
    <w:p w14:paraId="7AA4D9B3" w14:textId="11BE53E1" w:rsidR="00A2793C" w:rsidRDefault="00A2793C" w:rsidP="00A2793C">
      <w:r>
        <w:t>В рамках сценарного анализа была исследована чувствительность алгоритма генерации маршрутных сетей к изменениям спроса на перемещения по территории. В качестве сценария изменения спроса рассматривалось увеличение численност</w:t>
      </w:r>
      <w:r w:rsidR="00F22212">
        <w:t>и</w:t>
      </w:r>
      <w:r>
        <w:t xml:space="preserve"> населени</w:t>
      </w:r>
      <w:r w:rsidR="004060EE">
        <w:t>я</w:t>
      </w:r>
      <w:r>
        <w:t xml:space="preserve"> в одном из кварталов исследуемой территории.</w:t>
      </w:r>
      <w:r w:rsidR="002C2BDA">
        <w:t xml:space="preserve"> </w:t>
      </w:r>
    </w:p>
    <w:p w14:paraId="1B30CDE5" w14:textId="31DCB7EB" w:rsidR="00A2793C" w:rsidRDefault="00A2793C" w:rsidP="00A2793C">
      <w:r>
        <w:t xml:space="preserve">Выбор квартала осуществлялся на основе анализа </w:t>
      </w:r>
      <w:r w:rsidR="002C2BDA">
        <w:t xml:space="preserve">проекта внесения изменений в генеральный план города Усть-Илимска. Была выбрана территория, на которой планируется застройка малоэтажными и индивидуальными жилыми домами. Предполагаемая численность населения </w:t>
      </w:r>
      <w:r w:rsidR="00F22212">
        <w:t>рассчитывалась</w:t>
      </w:r>
      <w:r w:rsidR="002C2BDA">
        <w:t xml:space="preserve"> на основе плотности населения в других </w:t>
      </w:r>
      <w:r w:rsidR="00F22212">
        <w:t>жилых кварталах</w:t>
      </w:r>
      <w:r w:rsidR="002C2BDA">
        <w:t xml:space="preserve"> города, был</w:t>
      </w:r>
      <w:r w:rsidR="00F22212">
        <w:t>о</w:t>
      </w:r>
      <w:r w:rsidR="002C2BDA">
        <w:t xml:space="preserve"> принято значение в 5000 человек. </w:t>
      </w:r>
    </w:p>
    <w:p w14:paraId="52CC2C5F" w14:textId="63A9C24A" w:rsidR="00CE3621" w:rsidRPr="00A2793C" w:rsidRDefault="00FC5C79" w:rsidP="00F22212">
      <w:r>
        <w:t>На основе нов</w:t>
      </w:r>
      <w:r w:rsidR="00905318">
        <w:t>ого распределения населения</w:t>
      </w:r>
      <w:r>
        <w:t xml:space="preserve"> была пересчитана матрица спроса</w:t>
      </w:r>
      <w:r w:rsidR="00762923">
        <w:t xml:space="preserve"> и </w:t>
      </w:r>
      <w:r w:rsidR="00905318">
        <w:t>сформирован</w:t>
      </w:r>
      <w:r w:rsidR="00762923">
        <w:t xml:space="preserve"> новый пул маршрутов</w:t>
      </w:r>
      <w:r>
        <w:t>. Визуализация изменения спроса показана на рисунке 1</w:t>
      </w:r>
      <w:r w:rsidR="00E132C6">
        <w:t>9</w:t>
      </w:r>
      <w:r>
        <w:t xml:space="preserve">, </w:t>
      </w:r>
      <w:r w:rsidR="00762923">
        <w:t>где красный цвет соответствует увеличению спроса на перемещение в квартал и из квартала, синий – уменьшению. Квартал, данные о котором были изменены, выделен ярко красным цветом.</w:t>
      </w:r>
    </w:p>
    <w:p w14:paraId="482DF9A5" w14:textId="6787F35B" w:rsidR="000E149D" w:rsidRPr="000E149D" w:rsidRDefault="000E149D" w:rsidP="000E149D">
      <w:pPr>
        <w:pStyle w:val="af2"/>
        <w:rPr>
          <w:lang w:val="en-US"/>
        </w:rPr>
      </w:pPr>
      <w:r w:rsidRPr="000E149D">
        <w:rPr>
          <w:noProof/>
          <w:lang w:val="en-US"/>
        </w:rPr>
        <w:drawing>
          <wp:inline distT="0" distB="0" distL="0" distR="0" wp14:anchorId="658FCE50" wp14:editId="31367E54">
            <wp:extent cx="4276490" cy="4442460"/>
            <wp:effectExtent l="0" t="0" r="0" b="0"/>
            <wp:docPr id="14266517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651756" name="Рисунок 1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2537" cy="4479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F223B" w14:textId="588A0CFE" w:rsidR="00CE3621" w:rsidRPr="000E149D" w:rsidRDefault="00CE3621" w:rsidP="002C2BDA">
      <w:pPr>
        <w:pStyle w:val="af"/>
      </w:pPr>
      <w:r w:rsidRPr="00E21451">
        <w:t xml:space="preserve">Рисунок </w:t>
      </w:r>
      <w:r>
        <w:t>1</w:t>
      </w:r>
      <w:r w:rsidR="00E132C6">
        <w:t>9</w:t>
      </w:r>
      <w:r w:rsidRPr="00E21451">
        <w:t xml:space="preserve"> – </w:t>
      </w:r>
      <w:r w:rsidR="000E149D">
        <w:t>Изменение с</w:t>
      </w:r>
      <w:r w:rsidRPr="00E21451">
        <w:t>прос</w:t>
      </w:r>
      <w:r w:rsidR="000E149D">
        <w:t>а</w:t>
      </w:r>
      <w:r w:rsidRPr="00E21451">
        <w:t xml:space="preserve"> </w:t>
      </w:r>
      <w:r>
        <w:t xml:space="preserve">на поездки </w:t>
      </w:r>
      <w:r w:rsidR="000E149D">
        <w:t>между</w:t>
      </w:r>
      <w:r>
        <w:t xml:space="preserve"> </w:t>
      </w:r>
      <w:r w:rsidRPr="00E21451">
        <w:t>квартал</w:t>
      </w:r>
      <w:r w:rsidR="000E149D">
        <w:t>ами</w:t>
      </w:r>
      <w:r>
        <w:t xml:space="preserve"> после добавления нового</w:t>
      </w:r>
      <w:r w:rsidR="000E149D">
        <w:t xml:space="preserve"> фрагмента</w:t>
      </w:r>
      <w:r>
        <w:t xml:space="preserve"> </w:t>
      </w:r>
      <w:r w:rsidRPr="002C2BDA">
        <w:t>жилой</w:t>
      </w:r>
      <w:r>
        <w:t xml:space="preserve"> застройки</w:t>
      </w:r>
    </w:p>
    <w:p w14:paraId="70F5E3C4" w14:textId="721F1D17" w:rsidR="000A1260" w:rsidRDefault="002C2BDA" w:rsidP="002C2BDA">
      <w:r>
        <w:lastRenderedPageBreak/>
        <w:t>Основной гипотезой эксперимента является предп</w:t>
      </w:r>
      <w:r w:rsidRPr="002C2BDA">
        <w:t>оложение о том, что значительное увеличение спроса в рассматриваемом квартале приведет к изменению конфигурации маршрутных сетей, генерируемых алгоритмом</w:t>
      </w:r>
      <w:r w:rsidR="00905318">
        <w:t>.</w:t>
      </w:r>
      <w:r w:rsidRPr="002C2BDA">
        <w:t xml:space="preserve"> </w:t>
      </w:r>
      <w:r w:rsidR="00905318">
        <w:t xml:space="preserve">Ожидается </w:t>
      </w:r>
      <w:r w:rsidRPr="002C2BDA">
        <w:t>появлени</w:t>
      </w:r>
      <w:r w:rsidR="00905318">
        <w:t>е</w:t>
      </w:r>
      <w:r w:rsidRPr="002C2BDA">
        <w:t xml:space="preserve"> маршрутов, проходящих через территорию, которая ранее была слабо задействована</w:t>
      </w:r>
      <w:r>
        <w:t xml:space="preserve">. </w:t>
      </w:r>
    </w:p>
    <w:p w14:paraId="31432E8C" w14:textId="38E2EEFB" w:rsidR="006F7214" w:rsidRDefault="006F7214" w:rsidP="006F7214">
      <w:pPr>
        <w:pStyle w:val="3"/>
      </w:pPr>
      <w:bookmarkStart w:id="44" w:name="_Toc228363795"/>
      <w:r>
        <w:t>Использование существующей маршрутной сети</w:t>
      </w:r>
      <w:bookmarkEnd w:id="44"/>
    </w:p>
    <w:p w14:paraId="45F884B3" w14:textId="7ED3C00E" w:rsidR="00A90D2A" w:rsidRDefault="007E141B" w:rsidP="007E141B">
      <w:r>
        <w:t>В рамках сценарного анализа был рассмотрен вариант использования существующ</w:t>
      </w:r>
      <w:r w:rsidR="002E1C5A">
        <w:t>ей</w:t>
      </w:r>
      <w:r>
        <w:t xml:space="preserve"> на территории маршрут</w:t>
      </w:r>
      <w:r w:rsidR="002E1C5A">
        <w:t>ной сети</w:t>
      </w:r>
      <w:r>
        <w:t xml:space="preserve"> в начальной популяции алгоритма генерации. </w:t>
      </w:r>
      <w:r w:rsidR="002E1C5A">
        <w:t>В качестве начального решения</w:t>
      </w:r>
      <w:r w:rsidR="00A90D2A">
        <w:t xml:space="preserve"> </w:t>
      </w:r>
      <w:r w:rsidR="002E1C5A">
        <w:t xml:space="preserve">использовалась </w:t>
      </w:r>
      <w:r w:rsidR="00A90D2A">
        <w:t>сеть, описанная в разделе 3.2.</w:t>
      </w:r>
    </w:p>
    <w:p w14:paraId="0CD88C0B" w14:textId="622A75E7" w:rsidR="007E141B" w:rsidRPr="007E141B" w:rsidRDefault="007E141B" w:rsidP="007E141B">
      <w:r>
        <w:t>Основной гипотезой эксперимента является предп</w:t>
      </w:r>
      <w:r w:rsidRPr="002C2BDA">
        <w:t>оложение о том, что</w:t>
      </w:r>
      <w:r>
        <w:t xml:space="preserve"> </w:t>
      </w:r>
      <w:r w:rsidR="000D0719">
        <w:t>генерация на основе</w:t>
      </w:r>
      <w:r>
        <w:t xml:space="preserve"> существующей маршрутной сети позволит </w:t>
      </w:r>
      <w:r w:rsidR="000D0719">
        <w:t xml:space="preserve">получить </w:t>
      </w:r>
      <w:r>
        <w:t xml:space="preserve">решения, схожие с исходной сетью по конфигурации, но </w:t>
      </w:r>
      <w:r w:rsidR="00512708">
        <w:t>обладающими лучшими оценками по целевым показателям</w:t>
      </w:r>
      <w:r>
        <w:t>. Такой подход позволит улучшить характеристики маршрутной сети, при этом сни</w:t>
      </w:r>
      <w:r w:rsidR="00A90D2A">
        <w:t>зив</w:t>
      </w:r>
      <w:r>
        <w:t xml:space="preserve"> </w:t>
      </w:r>
      <w:r w:rsidR="002E1C5A">
        <w:t xml:space="preserve">потенциальное </w:t>
      </w:r>
      <w:r w:rsidR="00A90D2A">
        <w:t>не</w:t>
      </w:r>
      <w:r>
        <w:t>удобство для пассажиров</w:t>
      </w:r>
      <w:r w:rsidR="00A90D2A">
        <w:t>, вызванно</w:t>
      </w:r>
      <w:r w:rsidR="002E1C5A">
        <w:t>е</w:t>
      </w:r>
      <w:r w:rsidR="00A90D2A">
        <w:t xml:space="preserve"> изменением привычного набора маршрутов</w:t>
      </w:r>
      <w:r>
        <w:t xml:space="preserve">. </w:t>
      </w:r>
    </w:p>
    <w:p w14:paraId="503CCA31" w14:textId="4A1CAADB" w:rsidR="00FC6EF3" w:rsidRDefault="00FC6EF3" w:rsidP="00FC6EF3">
      <w:pPr>
        <w:pStyle w:val="1"/>
      </w:pPr>
      <w:bookmarkStart w:id="45" w:name="_Toc228363796"/>
      <w:bookmarkEnd w:id="14"/>
      <w:r>
        <w:lastRenderedPageBreak/>
        <w:t>Результаты экспериментов</w:t>
      </w:r>
      <w:bookmarkEnd w:id="45"/>
    </w:p>
    <w:p w14:paraId="017486B9" w14:textId="77777777" w:rsidR="00BB1B47" w:rsidRPr="00BB1B47" w:rsidRDefault="00FC6EF3" w:rsidP="00FC6EF3">
      <w:pPr>
        <w:pStyle w:val="2"/>
      </w:pPr>
      <w:bookmarkStart w:id="46" w:name="_Toc228363797"/>
      <w:r>
        <w:t>Синтетические данные</w:t>
      </w:r>
      <w:bookmarkEnd w:id="46"/>
      <w:r>
        <w:t xml:space="preserve"> </w:t>
      </w:r>
    </w:p>
    <w:p w14:paraId="1D2D38D5" w14:textId="3504B828" w:rsidR="00FC6EF3" w:rsidRDefault="00BB1B47" w:rsidP="00BB1B47">
      <w:pPr>
        <w:pStyle w:val="3"/>
      </w:pPr>
      <w:bookmarkStart w:id="47" w:name="_Toc228363798"/>
      <w:r>
        <w:t>Б</w:t>
      </w:r>
      <w:r w:rsidR="00FC6EF3">
        <w:t>азовый сценарий</w:t>
      </w:r>
      <w:bookmarkEnd w:id="47"/>
    </w:p>
    <w:p w14:paraId="2D82795F" w14:textId="03B23970" w:rsidR="00BC62A8" w:rsidRPr="00BC62A8" w:rsidRDefault="00BC62A8" w:rsidP="00BC62A8">
      <w:r>
        <w:t>В качестве базового сценария рассматривалось применение генетического алгоритма генерации маршрутных сетей на сети Мандла с равной значимостью целевых функций.</w:t>
      </w:r>
    </w:p>
    <w:p w14:paraId="6F6EFEE3" w14:textId="54E1AE9F" w:rsidR="004E217A" w:rsidRPr="004E217A" w:rsidRDefault="004E217A" w:rsidP="00BC62A8">
      <w:r w:rsidRPr="00E21451">
        <w:t>Для демонстрации был сформирован пул маршрутов со следующими параметрами: минимальная длина маршрута принималась</w:t>
      </w:r>
      <w:r w:rsidR="0009042C">
        <w:t xml:space="preserve"> равной</w:t>
      </w:r>
      <w:r w:rsidRPr="00E21451">
        <w:t xml:space="preserve"> трехкратной средней длине ребра графа, максимальная – десятикратной. Порог отбора по спросу составляет 50%. Через каждую вершину должно проходить не менее двух маршрутов. </w:t>
      </w:r>
      <w:r w:rsidR="00BC62A8">
        <w:t xml:space="preserve"> </w:t>
      </w:r>
      <w:r w:rsidRPr="00E21451">
        <w:t xml:space="preserve">При указанных условиях размер </w:t>
      </w:r>
      <w:r w:rsidR="00BC62A8">
        <w:t xml:space="preserve">пула </w:t>
      </w:r>
      <w:r w:rsidRPr="00E21451">
        <w:t xml:space="preserve">составляет 460 маршрутов, в каждый из которых входит от 6 до 12 узлов. Для сравнения, общее количество путей такой же длины, которые могут быть построены в графе сети Мандла, превышает 30000. Таким образом, построение пула позволило сократить количество потенциальных вариантов на два порядка. </w:t>
      </w:r>
    </w:p>
    <w:p w14:paraId="2EB9AEE8" w14:textId="51D73FCA" w:rsidR="00FC6EF3" w:rsidRPr="00E21451" w:rsidRDefault="00BC62A8" w:rsidP="00FC6EF3">
      <w:pPr>
        <w:tabs>
          <w:tab w:val="left" w:pos="3348"/>
        </w:tabs>
      </w:pPr>
      <w:r>
        <w:t>Б</w:t>
      </w:r>
      <w:r w:rsidR="00FC6EF3" w:rsidRPr="00E21451">
        <w:t>ыли использованы следующие параметры</w:t>
      </w:r>
      <w:r>
        <w:t xml:space="preserve"> генетического алгоритма генерации маршрутов</w:t>
      </w:r>
      <w:r w:rsidR="00FC6EF3" w:rsidRPr="00E21451">
        <w:t>:</w:t>
      </w:r>
    </w:p>
    <w:p w14:paraId="2477C67C" w14:textId="77777777" w:rsidR="00FC6EF3" w:rsidRPr="00E21451" w:rsidRDefault="00FC6EF3" w:rsidP="0009042C">
      <w:pPr>
        <w:pStyle w:val="a"/>
      </w:pPr>
      <w:r w:rsidRPr="00E21451">
        <w:t>Максимальное количество маршрутов в сети: 20;</w:t>
      </w:r>
    </w:p>
    <w:p w14:paraId="22065279" w14:textId="77777777" w:rsidR="00FC6EF3" w:rsidRPr="00E21451" w:rsidRDefault="00FC6EF3" w:rsidP="0009042C">
      <w:pPr>
        <w:pStyle w:val="a"/>
      </w:pPr>
      <w:r w:rsidRPr="00E21451">
        <w:t>Количество маршрутов в особях начальной популяции: 15;</w:t>
      </w:r>
    </w:p>
    <w:p w14:paraId="6796B41C" w14:textId="77777777" w:rsidR="00FC6EF3" w:rsidRPr="00E21451" w:rsidRDefault="00FC6EF3" w:rsidP="0009042C">
      <w:pPr>
        <w:pStyle w:val="a"/>
      </w:pPr>
      <w:r w:rsidRPr="00E21451">
        <w:t xml:space="preserve">Размер популяции алгоритма: 35; </w:t>
      </w:r>
    </w:p>
    <w:p w14:paraId="1B88934E" w14:textId="77777777" w:rsidR="00FC6EF3" w:rsidRPr="00E21451" w:rsidRDefault="00FC6EF3" w:rsidP="0009042C">
      <w:pPr>
        <w:pStyle w:val="a"/>
      </w:pPr>
      <w:r w:rsidRPr="00E21451">
        <w:t>Количество поколений: 45;</w:t>
      </w:r>
    </w:p>
    <w:p w14:paraId="6187D7D9" w14:textId="77777777" w:rsidR="00FC6EF3" w:rsidRPr="00E21451" w:rsidRDefault="00FC6EF3" w:rsidP="0009042C">
      <w:pPr>
        <w:pStyle w:val="a"/>
      </w:pPr>
      <w:r w:rsidRPr="00E21451">
        <w:t>Вероятности мутаций: 0.5 для добавления и замены, 0.1 для удаления маршрута;</w:t>
      </w:r>
    </w:p>
    <w:p w14:paraId="337088BC" w14:textId="77777777" w:rsidR="00FC6EF3" w:rsidRPr="00E21451" w:rsidRDefault="00FC6EF3" w:rsidP="0009042C">
      <w:pPr>
        <w:pStyle w:val="a"/>
      </w:pPr>
      <w:r w:rsidRPr="00E21451">
        <w:t xml:space="preserve">Процент </w:t>
      </w:r>
      <w:proofErr w:type="spellStart"/>
      <w:r w:rsidRPr="00E21451">
        <w:t>элитизма</w:t>
      </w:r>
      <w:proofErr w:type="spellEnd"/>
      <w:r w:rsidRPr="00E21451">
        <w:t>: 0.2;</w:t>
      </w:r>
    </w:p>
    <w:p w14:paraId="7F3A5328" w14:textId="2E16EF8D" w:rsidR="00FC6EF3" w:rsidRPr="00E21451" w:rsidRDefault="00FC6EF3" w:rsidP="00042D01">
      <w:pPr>
        <w:pStyle w:val="a"/>
      </w:pPr>
      <w:r w:rsidRPr="00E21451">
        <w:t>Веса</w:t>
      </w:r>
      <w:r w:rsidR="00E132C6">
        <w:t xml:space="preserve"> целевых функций </w:t>
      </w:r>
      <w:r w:rsidR="00E132C6" w:rsidRPr="00E21451">
        <w:t>(без учета нормализации)</w:t>
      </w:r>
      <w:r w:rsidR="00E132C6">
        <w:t>:</w:t>
      </w:r>
      <w:r w:rsidR="00042D01" w:rsidRPr="00042D01">
        <w:t xml:space="preserve"> </w:t>
      </w:r>
      <w:r w:rsidR="00042D01">
        <w:t>ф</w:t>
      </w:r>
      <w:r w:rsidRPr="00E21451">
        <w:t>ункци</w:t>
      </w:r>
      <w:r w:rsidR="00E132C6">
        <w:t>и</w:t>
      </w:r>
      <w:r w:rsidRPr="00E21451">
        <w:t xml:space="preserve"> времени: 1; </w:t>
      </w:r>
      <w:r w:rsidR="00042D01">
        <w:t>ф</w:t>
      </w:r>
      <w:r w:rsidRPr="00E21451">
        <w:t xml:space="preserve">ункции </w:t>
      </w:r>
      <w:r w:rsidR="00C869CB">
        <w:t>связности</w:t>
      </w:r>
      <w:r w:rsidRPr="00E21451">
        <w:t xml:space="preserve">: 1; </w:t>
      </w:r>
      <w:r w:rsidR="00042D01">
        <w:t>ф</w:t>
      </w:r>
      <w:r w:rsidRPr="00E21451">
        <w:t>ункции стоимости 1,5.</w:t>
      </w:r>
    </w:p>
    <w:p w14:paraId="3A45AB9C" w14:textId="4380DAAC" w:rsidR="00E132C6" w:rsidRDefault="00E132C6" w:rsidP="00FC6EF3">
      <w:r>
        <w:t>Принцип выбора параметров алгоритма рассматривается в подразделах 4.1.2 и 4.1.3.</w:t>
      </w:r>
    </w:p>
    <w:p w14:paraId="44FB3F6F" w14:textId="13101746" w:rsidR="00DF5841" w:rsidRPr="00B60481" w:rsidRDefault="00FC6EF3" w:rsidP="00DF5841">
      <w:r w:rsidRPr="00E21451">
        <w:t>Алгоритм был запущен с данными параметрами 10 раз</w:t>
      </w:r>
      <w:r w:rsidR="00BC62A8">
        <w:t>, после чего был выбран результат с наименьшим значением функции приспособленности</w:t>
      </w:r>
      <w:r w:rsidRPr="00E21451">
        <w:t xml:space="preserve">. Наилучшим полученным решением </w:t>
      </w:r>
      <w:r w:rsidR="008A19B5" w:rsidRPr="00E21451">
        <w:t xml:space="preserve">является </w:t>
      </w:r>
      <w:r w:rsidR="008A19B5">
        <w:t>маршрутная</w:t>
      </w:r>
      <w:r w:rsidR="00BC62A8">
        <w:t xml:space="preserve"> </w:t>
      </w:r>
      <w:r w:rsidRPr="00E21451">
        <w:t>сеть, показанная на рисунке 2</w:t>
      </w:r>
      <w:r w:rsidR="004D049E">
        <w:t>0</w:t>
      </w:r>
      <w:r w:rsidRPr="00E21451">
        <w:t>. Данн</w:t>
      </w:r>
      <w:r w:rsidR="00BC62A8">
        <w:t xml:space="preserve">ая сеть </w:t>
      </w:r>
      <w:r w:rsidRPr="00E21451">
        <w:t>имеет следующие значения целевых функций:</w:t>
      </w:r>
    </w:p>
    <w:p w14:paraId="75BD5725" w14:textId="26FC4F5D" w:rsidR="00DF5841" w:rsidRPr="005506F7" w:rsidRDefault="005506F7" w:rsidP="00DF5841">
      <w:r>
        <w:t xml:space="preserve">           </w:t>
      </w:r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lang w:val="en-US"/>
              </w:rPr>
              <m:t>sum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=156510 пасс.-мин; 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C</m:t>
            </m:r>
          </m:e>
          <m:sub>
            <m:r>
              <w:rPr>
                <w:rFonts w:ascii="Cambria Math" w:hAnsi="Cambria Math"/>
                <w:lang w:val="en-US"/>
              </w:rPr>
              <m:t>sum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=122000 ден. ед; 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lang w:val="en-US"/>
              </w:rPr>
              <m:t>avg</m:t>
            </m:r>
          </m:sub>
        </m:sSub>
        <m:r>
          <m:rPr>
            <m:sty m:val="p"/>
          </m:rPr>
          <w:rPr>
            <w:rFonts w:ascii="Cambria Math" w:hAnsi="Cambria Math"/>
          </w:rPr>
          <m:t>=1.04.</m:t>
        </m:r>
      </m:oMath>
      <w:r>
        <w:t xml:space="preserve">               (1)</w:t>
      </w:r>
    </w:p>
    <w:p w14:paraId="752B7EEC" w14:textId="77777777" w:rsidR="00DF5841" w:rsidRPr="00E21451" w:rsidRDefault="00DF5841" w:rsidP="00DF5841"/>
    <w:p w14:paraId="73309362" w14:textId="77777777" w:rsidR="00FC6EF3" w:rsidRPr="00E21451" w:rsidRDefault="00FC6EF3" w:rsidP="00FC6EF3">
      <w:pPr>
        <w:keepNext/>
        <w:keepLines/>
        <w:jc w:val="center"/>
        <w:rPr>
          <w:szCs w:val="20"/>
        </w:rPr>
      </w:pPr>
      <w:r w:rsidRPr="00E21451">
        <w:rPr>
          <w:noProof/>
          <w:szCs w:val="20"/>
        </w:rPr>
        <w:lastRenderedPageBreak/>
        <w:drawing>
          <wp:inline distT="0" distB="0" distL="0" distR="0" wp14:anchorId="39390DAF" wp14:editId="5E945989">
            <wp:extent cx="3780000" cy="3780000"/>
            <wp:effectExtent l="0" t="0" r="0" b="0"/>
            <wp:docPr id="21008171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817108" name="Рисунок 1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37800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930100" w14:textId="713B0002" w:rsidR="00FC6EF3" w:rsidRPr="00E21451" w:rsidRDefault="00FC6EF3" w:rsidP="00FC6EF3">
      <w:pPr>
        <w:suppressAutoHyphens/>
        <w:spacing w:after="120" w:line="240" w:lineRule="auto"/>
        <w:jc w:val="center"/>
        <w:outlineLvl w:val="4"/>
        <w:rPr>
          <w:rFonts w:eastAsia="Calibri"/>
          <w:iCs/>
          <w:szCs w:val="18"/>
        </w:rPr>
      </w:pPr>
      <w:r w:rsidRPr="00E21451">
        <w:rPr>
          <w:rFonts w:eastAsia="Calibri"/>
          <w:iCs/>
          <w:szCs w:val="18"/>
        </w:rPr>
        <w:t>Рисунок 2</w:t>
      </w:r>
      <w:r w:rsidR="004D049E">
        <w:rPr>
          <w:rFonts w:eastAsia="Calibri"/>
          <w:iCs/>
          <w:szCs w:val="18"/>
        </w:rPr>
        <w:t>0</w:t>
      </w:r>
      <w:r w:rsidRPr="00E21451">
        <w:rPr>
          <w:rFonts w:eastAsia="Calibri"/>
          <w:iCs/>
          <w:szCs w:val="18"/>
        </w:rPr>
        <w:t xml:space="preserve"> – Оптимальная маршрутная сеть для базового сценария</w:t>
      </w:r>
    </w:p>
    <w:p w14:paraId="4CA0E207" w14:textId="7823ED1F" w:rsidR="004D049E" w:rsidRDefault="00FC6EF3" w:rsidP="00FC6EF3">
      <w:r w:rsidRPr="00E21451">
        <w:t>Суммарное время отличается от минимального возможного (155790</w:t>
      </w:r>
      <w:r w:rsidR="004D5C81">
        <w:t xml:space="preserve"> пасс.-мин</w:t>
      </w:r>
      <w:r w:rsidRPr="00E21451">
        <w:t>) менее чем на 1%</w:t>
      </w:r>
      <w:r w:rsidR="00A0301B">
        <w:t>, средняя связность вершин – на 4%</w:t>
      </w:r>
      <w:r w:rsidRPr="00E21451">
        <w:t xml:space="preserve">, при том, что суммарная стоимость для данного решения на 10% меньше, чем для решения оптимального по времени и </w:t>
      </w:r>
      <w:r w:rsidR="00C869CB">
        <w:t>связно</w:t>
      </w:r>
      <w:r w:rsidRPr="00E21451">
        <w:t>сти (135000</w:t>
      </w:r>
      <w:r w:rsidR="004D5C81">
        <w:t xml:space="preserve"> ден.</w:t>
      </w:r>
      <w:r w:rsidR="00AD5145">
        <w:t xml:space="preserve"> </w:t>
      </w:r>
      <w:proofErr w:type="spellStart"/>
      <w:r w:rsidR="004D5C81">
        <w:t>ед</w:t>
      </w:r>
      <w:proofErr w:type="spellEnd"/>
      <w:r w:rsidRPr="00E21451">
        <w:t xml:space="preserve">), показанного в разделе </w:t>
      </w:r>
      <w:r w:rsidR="00FA38B0">
        <w:t>4</w:t>
      </w:r>
      <w:r w:rsidRPr="00E21451">
        <w:t>.</w:t>
      </w:r>
      <w:r w:rsidR="00FA38B0">
        <w:t>1</w:t>
      </w:r>
      <w:r w:rsidRPr="00E21451">
        <w:t>.</w:t>
      </w:r>
      <w:r w:rsidR="00FA38B0">
        <w:t>3</w:t>
      </w:r>
      <w:r w:rsidRPr="00E21451">
        <w:t xml:space="preserve">. </w:t>
      </w:r>
    </w:p>
    <w:p w14:paraId="079A3425" w14:textId="30434694" w:rsidR="00FC6EF3" w:rsidRPr="00E21451" w:rsidRDefault="00FC6EF3" w:rsidP="00FC6EF3">
      <w:r w:rsidRPr="00E21451">
        <w:t>На рисунке 2</w:t>
      </w:r>
      <w:r w:rsidR="004D049E">
        <w:t>1</w:t>
      </w:r>
      <w:r w:rsidRPr="00E21451">
        <w:t xml:space="preserve"> показана оптимальная </w:t>
      </w:r>
      <w:r w:rsidR="00C869CB">
        <w:t>связно</w:t>
      </w:r>
      <w:r w:rsidRPr="00E21451">
        <w:t>сть вершин графа</w:t>
      </w:r>
      <w:r w:rsidR="00132CEC">
        <w:t xml:space="preserve"> в полученной маршрутной сети.</w:t>
      </w:r>
      <w:r w:rsidRPr="00E21451">
        <w:t xml:space="preserve"> </w:t>
      </w:r>
      <w:r w:rsidR="00132CEC">
        <w:t>Ш</w:t>
      </w:r>
      <w:r w:rsidRPr="00E21451">
        <w:t>кале справа</w:t>
      </w:r>
      <w:r w:rsidR="00132CEC">
        <w:t xml:space="preserve"> показывает</w:t>
      </w:r>
      <w:r w:rsidRPr="00E21451">
        <w:t>, во сколько раз среднее расстояние до этой вершины больше минимального возможного</w:t>
      </w:r>
      <w:r w:rsidR="00132CEC">
        <w:t>, темные цвета соответствуют лучшему результату</w:t>
      </w:r>
      <w:r w:rsidRPr="00E21451">
        <w:t xml:space="preserve">. </w:t>
      </w:r>
      <w:r w:rsidR="00A0301B">
        <w:t xml:space="preserve">11 из 15 </w:t>
      </w:r>
      <w:r w:rsidRPr="00E21451">
        <w:t xml:space="preserve">вершин имеют оптимальную </w:t>
      </w:r>
      <w:r w:rsidR="00C869CB">
        <w:t>связно</w:t>
      </w:r>
      <w:r w:rsidRPr="00E21451">
        <w:t>сть</w:t>
      </w:r>
      <w:r w:rsidR="00132CEC">
        <w:t>.</w:t>
      </w:r>
      <w:r w:rsidRPr="00E21451">
        <w:t xml:space="preserve"> </w:t>
      </w:r>
      <w:r w:rsidR="00132CEC">
        <w:t xml:space="preserve">Это связано с тем, что </w:t>
      </w:r>
      <w:r w:rsidRPr="00E21451">
        <w:t xml:space="preserve">маршруты </w:t>
      </w:r>
      <w:r w:rsidR="00132CEC">
        <w:t xml:space="preserve">в построенной сети </w:t>
      </w:r>
      <w:r w:rsidRPr="00E21451">
        <w:t>не охватывают кратчайшие возможные пути между вершиной 14 и остальными вершинами</w:t>
      </w:r>
      <w:r w:rsidR="00132CEC">
        <w:t>, что приводит к увеличению времени пути между ними</w:t>
      </w:r>
      <w:r w:rsidRPr="00E21451">
        <w:t xml:space="preserve">. </w:t>
      </w:r>
    </w:p>
    <w:p w14:paraId="41CF2C6F" w14:textId="77777777" w:rsidR="00FC6EF3" w:rsidRPr="00E21451" w:rsidRDefault="00FC6EF3" w:rsidP="00FC6EF3"/>
    <w:p w14:paraId="43E8729E" w14:textId="77777777" w:rsidR="00FC6EF3" w:rsidRPr="00E21451" w:rsidRDefault="00FC6EF3" w:rsidP="00FC6EF3"/>
    <w:p w14:paraId="4781FE80" w14:textId="77777777" w:rsidR="00FC6EF3" w:rsidRPr="00E21451" w:rsidRDefault="00FC6EF3" w:rsidP="00FC6EF3">
      <w:pPr>
        <w:keepNext/>
        <w:keepLines/>
        <w:jc w:val="center"/>
        <w:rPr>
          <w:szCs w:val="20"/>
          <w:lang w:val="en-US"/>
        </w:rPr>
      </w:pPr>
      <w:r w:rsidRPr="00E21451">
        <w:rPr>
          <w:noProof/>
          <w:szCs w:val="20"/>
          <w:lang w:val="en-US"/>
        </w:rPr>
        <w:lastRenderedPageBreak/>
        <w:drawing>
          <wp:inline distT="0" distB="0" distL="0" distR="0" wp14:anchorId="00FB58EC" wp14:editId="458F028B">
            <wp:extent cx="4500000" cy="3578841"/>
            <wp:effectExtent l="0" t="0" r="0" b="3175"/>
            <wp:docPr id="7960394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03943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578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D4BF1" w14:textId="3F6ECAA2" w:rsidR="00FC6EF3" w:rsidRPr="00E21451" w:rsidRDefault="00FC6EF3" w:rsidP="00FC6EF3">
      <w:pPr>
        <w:suppressAutoHyphens/>
        <w:spacing w:after="120" w:line="240" w:lineRule="auto"/>
        <w:jc w:val="center"/>
        <w:outlineLvl w:val="4"/>
        <w:rPr>
          <w:rFonts w:eastAsia="Calibri"/>
          <w:iCs/>
          <w:szCs w:val="18"/>
        </w:rPr>
      </w:pPr>
      <w:r w:rsidRPr="00E21451">
        <w:rPr>
          <w:rFonts w:eastAsia="Calibri"/>
          <w:iCs/>
          <w:szCs w:val="18"/>
        </w:rPr>
        <w:t>Рисунок 2</w:t>
      </w:r>
      <w:r w:rsidR="004D049E">
        <w:rPr>
          <w:rFonts w:eastAsia="Calibri"/>
          <w:iCs/>
          <w:szCs w:val="18"/>
        </w:rPr>
        <w:t>1</w:t>
      </w:r>
      <w:r w:rsidRPr="00E21451">
        <w:rPr>
          <w:rFonts w:eastAsia="Calibri"/>
          <w:iCs/>
          <w:szCs w:val="18"/>
        </w:rPr>
        <w:t xml:space="preserve"> – </w:t>
      </w:r>
      <w:r w:rsidR="00C869CB">
        <w:rPr>
          <w:rFonts w:eastAsia="Calibri"/>
          <w:iCs/>
          <w:szCs w:val="18"/>
        </w:rPr>
        <w:t>Связно</w:t>
      </w:r>
      <w:r w:rsidRPr="00E21451">
        <w:rPr>
          <w:rFonts w:eastAsia="Calibri"/>
          <w:iCs/>
          <w:szCs w:val="18"/>
        </w:rPr>
        <w:t>сть вершин графа в оптимальной маршрутной сети</w:t>
      </w:r>
    </w:p>
    <w:p w14:paraId="4852E220" w14:textId="4AD2E2D7" w:rsidR="00FC6EF3" w:rsidRPr="00FC6EF3" w:rsidRDefault="00FC6EF3" w:rsidP="007E141B">
      <w:r w:rsidRPr="00E21451">
        <w:t xml:space="preserve">Таким образом, алгоритм </w:t>
      </w:r>
      <w:r w:rsidR="00132CEC">
        <w:t>демонстрирует хороший результат</w:t>
      </w:r>
      <w:r w:rsidRPr="00E21451">
        <w:t xml:space="preserve"> на синтетических данных: найденные решения близки к оптимальным по суммарному времени и </w:t>
      </w:r>
      <w:r w:rsidR="00C869CB">
        <w:t>связно</w:t>
      </w:r>
      <w:r w:rsidRPr="00E21451">
        <w:t xml:space="preserve">сти при одновременном </w:t>
      </w:r>
      <w:r w:rsidR="00E509E7">
        <w:t xml:space="preserve">значительном </w:t>
      </w:r>
      <w:r w:rsidRPr="00E21451">
        <w:t xml:space="preserve">снижении стоимости </w:t>
      </w:r>
      <w:r w:rsidR="00132CEC">
        <w:t xml:space="preserve">маршрутной </w:t>
      </w:r>
      <w:r w:rsidRPr="00E21451">
        <w:t>сети.</w:t>
      </w:r>
    </w:p>
    <w:p w14:paraId="58E3273B" w14:textId="367D3ED4" w:rsidR="00FC6EF3" w:rsidRDefault="00FC6EF3" w:rsidP="00FC6EF3">
      <w:pPr>
        <w:pStyle w:val="3"/>
      </w:pPr>
      <w:bookmarkStart w:id="48" w:name="_Toc228363799"/>
      <w:r>
        <w:t>Анализ влияния параметров</w:t>
      </w:r>
      <w:bookmarkEnd w:id="48"/>
    </w:p>
    <w:p w14:paraId="235DBC41" w14:textId="6F20B4A7" w:rsidR="00FC6EF3" w:rsidRPr="00E21451" w:rsidRDefault="00FC6EF3" w:rsidP="00FC6EF3">
      <w:r w:rsidRPr="00E21451">
        <w:t xml:space="preserve">Для подбора оптимальных значений параметров </w:t>
      </w:r>
      <w:r w:rsidR="00264726">
        <w:t xml:space="preserve">генетического </w:t>
      </w:r>
      <w:r w:rsidRPr="00E21451">
        <w:t>алгоритм</w:t>
      </w:r>
      <w:r w:rsidR="00264726">
        <w:t>а</w:t>
      </w:r>
      <w:r w:rsidRPr="00E21451">
        <w:t xml:space="preserve"> был проведен ряд экспериментов, направленных на анализ </w:t>
      </w:r>
      <w:r w:rsidR="00264726">
        <w:t xml:space="preserve">их </w:t>
      </w:r>
      <w:r w:rsidRPr="00E21451">
        <w:t xml:space="preserve">влияния на качество получаемых решений. В рамках исследования </w:t>
      </w:r>
      <w:r w:rsidR="00264726">
        <w:t>было проанализировано влияние</w:t>
      </w:r>
      <w:r w:rsidRPr="00E21451">
        <w:t xml:space="preserve"> следующих параметров: размер популяции, количество маршрутов в особях начальной популяции, максимальное допустимое число маршрутов в сети и число поколений алгоритма. </w:t>
      </w:r>
    </w:p>
    <w:p w14:paraId="5E0BC614" w14:textId="27BD1ABC" w:rsidR="00FC6EF3" w:rsidRPr="00E21451" w:rsidRDefault="00FC6EF3" w:rsidP="00472497">
      <w:r w:rsidRPr="00E21451">
        <w:t xml:space="preserve">Эксперимент был организован следующим образом. Всем параметрам алгоритма </w:t>
      </w:r>
      <w:r w:rsidR="004C7515">
        <w:t xml:space="preserve">первоначально </w:t>
      </w:r>
      <w:r w:rsidRPr="00E21451">
        <w:t xml:space="preserve">задавались стандартные значения. </w:t>
      </w:r>
      <w:r w:rsidR="001D0368">
        <w:t>В</w:t>
      </w:r>
      <w:r w:rsidRPr="00E21451">
        <w:t xml:space="preserve">ыбирался один из исследуемых параметров, </w:t>
      </w:r>
      <w:r w:rsidR="001D0368">
        <w:t>после чего</w:t>
      </w:r>
      <w:r w:rsidRPr="00E21451">
        <w:t xml:space="preserve"> его значение последовательно менялось в заданном диапазоне</w:t>
      </w:r>
      <w:r w:rsidR="00CA438B">
        <w:t xml:space="preserve"> при фиксированных значениях остальных параметров</w:t>
      </w:r>
      <w:r w:rsidRPr="00E21451">
        <w:t xml:space="preserve">. </w:t>
      </w:r>
    </w:p>
    <w:p w14:paraId="04BADD83" w14:textId="77777777" w:rsidR="00FC6EF3" w:rsidRPr="00E21451" w:rsidRDefault="00FC6EF3" w:rsidP="00FC6EF3">
      <w:r w:rsidRPr="00E21451">
        <w:t>Так как генетический алгоритм является стохастическим, результаты его работы могут отличаться даже при одинаковых входных параметрах. В связи с этим, для каждого значения исследуемого параметра выполнялось 10 независимых запусков алгоритма. Полученные результаты были сгруппированы при анализе, после чего для каждой группы было вычислено среднее значение целевой функции.</w:t>
      </w:r>
    </w:p>
    <w:p w14:paraId="5B775C67" w14:textId="5006446E" w:rsidR="00264F28" w:rsidRPr="00E21451" w:rsidRDefault="00FC6EF3" w:rsidP="00264F28">
      <w:r w:rsidRPr="00E21451">
        <w:t xml:space="preserve">По </w:t>
      </w:r>
      <w:r w:rsidR="00773197">
        <w:t>результатам</w:t>
      </w:r>
      <w:r w:rsidRPr="00E21451">
        <w:t xml:space="preserve"> первого эксперимента</w:t>
      </w:r>
      <w:r w:rsidR="00773197">
        <w:t xml:space="preserve"> </w:t>
      </w:r>
      <w:r w:rsidR="00773197" w:rsidRPr="00E21451">
        <w:t>были уточнены</w:t>
      </w:r>
      <w:r w:rsidRPr="00E21451">
        <w:t xml:space="preserve"> </w:t>
      </w:r>
      <w:r w:rsidR="00773197">
        <w:t>диапазоны изменения</w:t>
      </w:r>
      <w:r w:rsidRPr="00E21451">
        <w:t xml:space="preserve"> параметро</w:t>
      </w:r>
      <w:r w:rsidR="00773197">
        <w:t>в и их стандартные значения</w:t>
      </w:r>
      <w:r w:rsidRPr="00E21451">
        <w:t>. Эксперимент был</w:t>
      </w:r>
      <w:r w:rsidR="00773197">
        <w:t xml:space="preserve"> проведен повторно</w:t>
      </w:r>
      <w:r w:rsidRPr="00E21451">
        <w:t xml:space="preserve">, </w:t>
      </w:r>
      <w:r w:rsidR="00773197">
        <w:t xml:space="preserve">при это </w:t>
      </w:r>
      <w:r w:rsidRPr="00E21451">
        <w:t xml:space="preserve">для </w:t>
      </w:r>
      <w:r w:rsidRPr="00E21451">
        <w:lastRenderedPageBreak/>
        <w:t xml:space="preserve">повышения точности результатов количество независимых запусков было увеличено до 20. </w:t>
      </w:r>
      <w:r w:rsidR="00264F28" w:rsidRPr="00E21451">
        <w:t xml:space="preserve">На рисунке </w:t>
      </w:r>
      <w:r w:rsidR="00264F28">
        <w:t>22</w:t>
      </w:r>
      <w:r w:rsidR="00264F28" w:rsidRPr="00E21451">
        <w:t xml:space="preserve"> </w:t>
      </w:r>
      <w:r w:rsidR="00264F28">
        <w:t>представлены графики</w:t>
      </w:r>
      <w:r w:rsidR="00264F28" w:rsidRPr="00E21451">
        <w:t xml:space="preserve"> зависимости значения целевой функции от исследуемых параметров. Графики расположены следующим образом: верхний левый</w:t>
      </w:r>
      <w:r w:rsidR="00512A42">
        <w:t xml:space="preserve"> </w:t>
      </w:r>
      <w:r w:rsidR="005130B6">
        <w:t>–</w:t>
      </w:r>
      <w:r w:rsidR="00512A42">
        <w:t xml:space="preserve"> </w:t>
      </w:r>
      <w:r w:rsidR="00264F28" w:rsidRPr="00E21451">
        <w:t xml:space="preserve">зависимость от размера популяции, верхний правый – от количества маршрутов в особях начальной популяции, нижний левый – от максимального допустимого числа маршрутов, нижний правый – от числа поколений алгоритма. </w:t>
      </w:r>
    </w:p>
    <w:p w14:paraId="27484207" w14:textId="0D20C080" w:rsidR="00FC6EF3" w:rsidRPr="00E21451" w:rsidRDefault="00FC6EF3" w:rsidP="00264F28">
      <w:pPr>
        <w:pStyle w:val="af2"/>
        <w:rPr>
          <w:noProof/>
        </w:rPr>
      </w:pPr>
      <w:r w:rsidRPr="00E21451">
        <w:rPr>
          <w:noProof/>
          <w:lang w:val="en-US"/>
        </w:rPr>
        <w:drawing>
          <wp:inline distT="0" distB="0" distL="0" distR="0" wp14:anchorId="2BFA5360" wp14:editId="4142F2B5">
            <wp:extent cx="2674878" cy="1511887"/>
            <wp:effectExtent l="0" t="0" r="0" b="0"/>
            <wp:docPr id="10440897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089747" name="Рисунок 1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4878" cy="1511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1451">
        <w:rPr>
          <w:noProof/>
        </w:rPr>
        <w:t xml:space="preserve"> </w:t>
      </w:r>
      <w:r w:rsidRPr="00E21451">
        <w:rPr>
          <w:noProof/>
          <w:lang w:val="en-US"/>
        </w:rPr>
        <w:drawing>
          <wp:inline distT="0" distB="0" distL="0" distR="0" wp14:anchorId="40BC0CB1" wp14:editId="42DA06C8">
            <wp:extent cx="2671200" cy="1512000"/>
            <wp:effectExtent l="0" t="0" r="0" b="0"/>
            <wp:docPr id="15235502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550217" name="Рисунок 1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1200" cy="15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1451">
        <w:rPr>
          <w:noProof/>
        </w:rPr>
        <w:drawing>
          <wp:inline distT="0" distB="0" distL="0" distR="0" wp14:anchorId="6A7B2145" wp14:editId="0CAF79A2">
            <wp:extent cx="2674657" cy="1513957"/>
            <wp:effectExtent l="0" t="0" r="0" b="0"/>
            <wp:docPr id="7198761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876171" name="Рисунок 1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4657" cy="1513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1451">
        <w:rPr>
          <w:noProof/>
        </w:rPr>
        <w:t xml:space="preserve"> </w:t>
      </w:r>
      <w:r w:rsidRPr="00E21451">
        <w:rPr>
          <w:noProof/>
        </w:rPr>
        <w:drawing>
          <wp:inline distT="0" distB="0" distL="0" distR="0" wp14:anchorId="06BA1874" wp14:editId="0A417844">
            <wp:extent cx="2674800" cy="1511843"/>
            <wp:effectExtent l="0" t="0" r="0" b="0"/>
            <wp:docPr id="10791765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176521" name="Рисунок 1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4800" cy="1511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9D811" w14:textId="33B07E1E" w:rsidR="00FC6EF3" w:rsidRPr="00E21451" w:rsidRDefault="00FC6EF3" w:rsidP="00E146B2">
      <w:pPr>
        <w:pStyle w:val="af"/>
      </w:pPr>
      <w:r w:rsidRPr="00E21451">
        <w:rPr>
          <w:noProof/>
        </w:rPr>
        <w:t>Рисунок 2</w:t>
      </w:r>
      <w:r w:rsidR="00264F28">
        <w:rPr>
          <w:noProof/>
        </w:rPr>
        <w:t>2</w:t>
      </w:r>
      <w:r w:rsidRPr="00E21451">
        <w:rPr>
          <w:noProof/>
        </w:rPr>
        <w:t xml:space="preserve"> – Зависимость среднего значения взвешенной целевой функции от параметров алгоритма при 20 запусках</w:t>
      </w:r>
      <w:r w:rsidR="00783CBA">
        <w:rPr>
          <w:noProof/>
        </w:rPr>
        <w:t xml:space="preserve">: </w:t>
      </w:r>
      <w:r w:rsidR="00783CBA" w:rsidRPr="00783CBA">
        <w:rPr>
          <w:noProof/>
        </w:rPr>
        <w:t>размер популяции; число маршрутов в начальной популяции;</w:t>
      </w:r>
      <w:r w:rsidR="00783CBA">
        <w:rPr>
          <w:noProof/>
        </w:rPr>
        <w:t xml:space="preserve"> </w:t>
      </w:r>
      <w:r w:rsidR="00783CBA" w:rsidRPr="00783CBA">
        <w:rPr>
          <w:noProof/>
        </w:rPr>
        <w:t>максимальное число маршрутов в сети; число поколений</w:t>
      </w:r>
    </w:p>
    <w:p w14:paraId="6C82CFA0" w14:textId="4BD78CC8" w:rsidR="00FC6EF3" w:rsidRPr="00E21451" w:rsidRDefault="00FC6EF3" w:rsidP="00FC6EF3">
      <w:r w:rsidRPr="00E21451">
        <w:t xml:space="preserve">В ходе анализа было установлено, что увеличение числа поколений приводит к последовательному улучшению значения взвешенной целевой функции. Однако время работы алгоритма </w:t>
      </w:r>
      <w:r w:rsidR="00E146B2">
        <w:t>возрастает</w:t>
      </w:r>
      <w:r w:rsidRPr="00E21451">
        <w:t xml:space="preserve"> прямо пропорционально числу поколений, что делает использование большого числа поколений нецелесообразным, особенно для тестирования. </w:t>
      </w:r>
      <w:r w:rsidR="00E9717C">
        <w:t>П</w:t>
      </w:r>
      <w:r w:rsidRPr="00E21451">
        <w:t>осле достижения 40-45 поколений, темп улучшения значения целевой функции снижается</w:t>
      </w:r>
      <w:r w:rsidR="009C35C9">
        <w:t>,</w:t>
      </w:r>
      <w:r w:rsidRPr="00E21451">
        <w:t xml:space="preserve"> в связи с чем эти значения были приняты в качестве оптимальных</w:t>
      </w:r>
      <w:r w:rsidR="006C4C99">
        <w:t xml:space="preserve"> для проведения экспериментов</w:t>
      </w:r>
      <w:r w:rsidRPr="00E21451">
        <w:t>.</w:t>
      </w:r>
    </w:p>
    <w:p w14:paraId="716429F4" w14:textId="358F2BDB" w:rsidR="00FC6EF3" w:rsidRPr="00E21451" w:rsidRDefault="00FC6EF3" w:rsidP="00FC6EF3">
      <w:r w:rsidRPr="00E21451">
        <w:t>Таким образом, в результате экспериментов были установлены следующие оптимальные значения параметров алгоритма</w:t>
      </w:r>
      <w:r w:rsidR="00F71656">
        <w:t xml:space="preserve"> для получения сбалансированного решения на сети Мандла</w:t>
      </w:r>
      <w:r w:rsidRPr="00E21451">
        <w:t>:</w:t>
      </w:r>
    </w:p>
    <w:p w14:paraId="2AAA6729" w14:textId="77777777" w:rsidR="00FC6EF3" w:rsidRPr="00E21451" w:rsidRDefault="00FC6EF3" w:rsidP="00A04923">
      <w:pPr>
        <w:pStyle w:val="a"/>
      </w:pPr>
      <w:r w:rsidRPr="00E21451">
        <w:t>Размер популяции: 35;</w:t>
      </w:r>
    </w:p>
    <w:p w14:paraId="66444A90" w14:textId="77777777" w:rsidR="00FC6EF3" w:rsidRPr="00E21451" w:rsidRDefault="00FC6EF3" w:rsidP="00A04923">
      <w:pPr>
        <w:pStyle w:val="a"/>
      </w:pPr>
      <w:r w:rsidRPr="00E21451">
        <w:t>Количество маршрутов в особях начальной популяции: 15;</w:t>
      </w:r>
    </w:p>
    <w:p w14:paraId="64ED58C4" w14:textId="77777777" w:rsidR="00FC6EF3" w:rsidRPr="00E21451" w:rsidRDefault="00FC6EF3" w:rsidP="00A04923">
      <w:pPr>
        <w:pStyle w:val="a"/>
      </w:pPr>
      <w:r w:rsidRPr="00E21451">
        <w:t xml:space="preserve">Максимальное допустимое число маршрутов в сети: 20; </w:t>
      </w:r>
    </w:p>
    <w:p w14:paraId="595CFD59" w14:textId="0E2A478C" w:rsidR="00395E45" w:rsidRDefault="00FC6EF3" w:rsidP="004E3014">
      <w:pPr>
        <w:pStyle w:val="a"/>
      </w:pPr>
      <w:r w:rsidRPr="00E21451">
        <w:t>Число поколений: 45.</w:t>
      </w:r>
    </w:p>
    <w:p w14:paraId="01A6757B" w14:textId="77777777" w:rsidR="00395E45" w:rsidRDefault="00395E45" w:rsidP="00395E45">
      <w:pPr>
        <w:pStyle w:val="3"/>
      </w:pPr>
      <w:bookmarkStart w:id="49" w:name="_Toc228363800"/>
      <w:r w:rsidRPr="00395E45">
        <w:lastRenderedPageBreak/>
        <w:t>Анализ</w:t>
      </w:r>
      <w:r>
        <w:t xml:space="preserve"> влияния весов</w:t>
      </w:r>
      <w:bookmarkEnd w:id="49"/>
    </w:p>
    <w:p w14:paraId="6AC6F64F" w14:textId="1EC5C165" w:rsidR="002723A7" w:rsidRDefault="00167A63" w:rsidP="00167A63">
      <w:pPr>
        <w:rPr>
          <w:rFonts w:eastAsia="Calibri"/>
        </w:rPr>
      </w:pPr>
      <w:r>
        <w:rPr>
          <w:rFonts w:eastAsia="Calibri"/>
        </w:rPr>
        <w:t xml:space="preserve">Для исследования влияния весов функций на результат работы алгоритма генерации был проведен эксперимент, аналогичный экспериментам, описанным в разделе 4.1.2. В ходе исследования были протестированы различные комбинации весов целевых функций, для каждой комбинации выполнялось </w:t>
      </w:r>
      <w:r w:rsidR="003B5718" w:rsidRPr="003B5718">
        <w:rPr>
          <w:rFonts w:eastAsia="Calibri"/>
        </w:rPr>
        <w:t>3</w:t>
      </w:r>
      <w:r>
        <w:rPr>
          <w:rFonts w:eastAsia="Calibri"/>
        </w:rPr>
        <w:t xml:space="preserve">0 независимых запусков алгоритма. </w:t>
      </w:r>
    </w:p>
    <w:p w14:paraId="756365F0" w14:textId="2AB982EC" w:rsidR="00167A63" w:rsidRPr="00005D2E" w:rsidRDefault="00167A63" w:rsidP="00200AC6">
      <w:r>
        <w:rPr>
          <w:rFonts w:eastAsia="Calibri"/>
        </w:rPr>
        <w:t xml:space="preserve">Результаты исследования приведены в таблице 2, </w:t>
      </w:r>
      <w:r>
        <w:t xml:space="preserve">где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lang w:val="en-US"/>
              </w:rPr>
              <m:t>sum</m:t>
            </m:r>
          </m:sub>
        </m:sSub>
      </m:oMath>
      <w:r w:rsidRPr="006C19C0">
        <w:t xml:space="preserve"> </w:t>
      </w:r>
      <w:r w:rsidR="002723A7">
        <w:t xml:space="preserve">обозначает </w:t>
      </w:r>
      <w:r>
        <w:t xml:space="preserve">суммарное время перемещения всех пользователей,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C</m:t>
            </m:r>
          </m:e>
          <m:sub>
            <m:r>
              <w:rPr>
                <w:rFonts w:ascii="Cambria Math" w:hAnsi="Cambria Math"/>
                <w:lang w:val="en-US"/>
              </w:rPr>
              <m:t>sum</m:t>
            </m:r>
          </m:sub>
        </m:sSub>
      </m:oMath>
      <w:r>
        <w:t xml:space="preserve"> – суммарн</w:t>
      </w:r>
      <w:r w:rsidR="002723A7">
        <w:t>ую</w:t>
      </w:r>
      <w:r>
        <w:t xml:space="preserve"> стоимость эксплуатации сети,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lang w:val="en-US"/>
              </w:rPr>
              <m:t>avg</m:t>
            </m:r>
          </m:sub>
        </m:sSub>
      </m:oMath>
      <w:r>
        <w:t xml:space="preserve"> – средн</w:t>
      </w:r>
      <w:r w:rsidR="002723A7">
        <w:t>юю</w:t>
      </w:r>
      <w:r>
        <w:t xml:space="preserve"> </w:t>
      </w:r>
      <w:r w:rsidR="00C869CB">
        <w:t>связно</w:t>
      </w:r>
      <w:r>
        <w:t xml:space="preserve">сть кварталов,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w</m:t>
            </m:r>
          </m:e>
          <m:sub>
            <m:r>
              <w:rPr>
                <w:rFonts w:ascii="Cambria Math" w:hAnsi="Cambria Math"/>
                <w:lang w:val="en-US"/>
              </w:rPr>
              <m:t>T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 xml:space="preserve"> </m:t>
            </m:r>
            <m:r>
              <w:rPr>
                <w:rFonts w:ascii="Cambria Math" w:hAnsi="Cambria Math"/>
                <w:lang w:val="en-US"/>
              </w:rPr>
              <m:t>w</m:t>
            </m:r>
          </m:e>
          <m:sub>
            <m:r>
              <w:rPr>
                <w:rFonts w:ascii="Cambria Math" w:hAnsi="Cambria Math"/>
                <w:lang w:val="en-US"/>
              </w:rPr>
              <m:t>C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 xml:space="preserve"> </m:t>
            </m:r>
            <m:r>
              <w:rPr>
                <w:rFonts w:ascii="Cambria Math" w:hAnsi="Cambria Math"/>
                <w:lang w:val="en-US"/>
              </w:rPr>
              <m:t>w</m:t>
            </m:r>
          </m:e>
          <m:sub>
            <m:r>
              <w:rPr>
                <w:rFonts w:ascii="Cambria Math" w:hAnsi="Cambria Math"/>
                <w:lang w:val="en-US"/>
              </w:rPr>
              <m:t>A</m:t>
            </m:r>
          </m:sub>
        </m:sSub>
      </m:oMath>
      <w:r>
        <w:t xml:space="preserve"> – веса соответствующих </w:t>
      </w:r>
      <w:r w:rsidR="002723A7">
        <w:t xml:space="preserve">целевых </w:t>
      </w:r>
      <w:r>
        <w:t xml:space="preserve">функций. Вес функции </w:t>
      </w:r>
      <w:r w:rsidR="00C869CB">
        <w:t>связно</w:t>
      </w:r>
      <w:r>
        <w:t>сти был дополнительно умножен на 100000</w:t>
      </w:r>
      <w:r w:rsidR="002723A7">
        <w:t xml:space="preserve"> для приведения</w:t>
      </w:r>
      <w:r>
        <w:t xml:space="preserve"> </w:t>
      </w:r>
      <w:r w:rsidR="006E0288">
        <w:t xml:space="preserve">значений </w:t>
      </w:r>
      <w:r>
        <w:t xml:space="preserve">к </w:t>
      </w:r>
      <w:r w:rsidR="002723A7">
        <w:t xml:space="preserve">сопоставимому </w:t>
      </w:r>
      <w:r>
        <w:t xml:space="preserve">порядку со значениями других функций.  </w:t>
      </w:r>
    </w:p>
    <w:p w14:paraId="014AA339" w14:textId="77777777" w:rsidR="00167A63" w:rsidRPr="001B5499" w:rsidRDefault="00167A63" w:rsidP="00167A63">
      <w:pPr>
        <w:pStyle w:val="af5"/>
      </w:pPr>
      <w:r>
        <w:t xml:space="preserve">Таблица </w:t>
      </w:r>
      <w:r w:rsidRPr="001B5499">
        <w:t>2</w:t>
      </w:r>
      <w:r>
        <w:t xml:space="preserve"> – Зависимость значений целевых функций от их весов.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650"/>
        <w:gridCol w:w="805"/>
        <w:gridCol w:w="630"/>
        <w:gridCol w:w="1784"/>
        <w:gridCol w:w="1417"/>
        <w:gridCol w:w="1513"/>
        <w:gridCol w:w="1418"/>
        <w:gridCol w:w="1128"/>
      </w:tblGrid>
      <w:tr w:rsidR="00167A63" w14:paraId="6406DDED" w14:textId="77777777" w:rsidTr="003E0692">
        <w:trPr>
          <w:trHeight w:val="438"/>
        </w:trPr>
        <w:tc>
          <w:tcPr>
            <w:tcW w:w="0" w:type="auto"/>
            <w:gridSpan w:val="3"/>
          </w:tcPr>
          <w:p w14:paraId="27647F13" w14:textId="77777777" w:rsidR="00167A63" w:rsidRDefault="00167A63" w:rsidP="00AD5145">
            <w:pPr>
              <w:ind w:firstLine="0"/>
              <w:jc w:val="left"/>
              <w:rPr>
                <w:lang w:val="en-US"/>
              </w:rPr>
            </w:pPr>
            <w:r>
              <w:t>Веса целевых функций</w:t>
            </w:r>
          </w:p>
        </w:tc>
        <w:tc>
          <w:tcPr>
            <w:tcW w:w="0" w:type="auto"/>
            <w:vMerge w:val="restart"/>
          </w:tcPr>
          <w:p w14:paraId="556BCCAD" w14:textId="77777777" w:rsidR="00167A63" w:rsidRPr="00756168" w:rsidRDefault="00167A63" w:rsidP="00A3343A">
            <w:pPr>
              <w:ind w:firstLine="0"/>
            </w:pPr>
            <w:r>
              <w:t>Взвешенная</w:t>
            </w:r>
            <w:r w:rsidRPr="00756168">
              <w:rPr>
                <w:lang w:val="en-US"/>
              </w:rPr>
              <w:t xml:space="preserve"> </w:t>
            </w:r>
            <w:r>
              <w:t>сумма</w:t>
            </w:r>
          </w:p>
        </w:tc>
        <w:tc>
          <w:tcPr>
            <w:tcW w:w="1417" w:type="dxa"/>
            <w:vMerge w:val="restart"/>
          </w:tcPr>
          <w:p w14:paraId="2397E6D9" w14:textId="77777777" w:rsidR="00167A63" w:rsidRPr="00756168" w:rsidRDefault="00167A63" w:rsidP="00A3343A">
            <w:pPr>
              <w:ind w:firstLine="0"/>
            </w:pPr>
            <w:r>
              <w:t>Количество</w:t>
            </w:r>
            <w:r w:rsidRPr="00756168">
              <w:rPr>
                <w:lang w:val="en-US"/>
              </w:rPr>
              <w:t xml:space="preserve"> </w:t>
            </w:r>
            <w:r>
              <w:t>маршрутов</w:t>
            </w:r>
          </w:p>
        </w:tc>
        <w:tc>
          <w:tcPr>
            <w:tcW w:w="4059" w:type="dxa"/>
            <w:gridSpan w:val="3"/>
          </w:tcPr>
          <w:p w14:paraId="157FD479" w14:textId="77777777" w:rsidR="00167A63" w:rsidRPr="00756168" w:rsidRDefault="00167A63" w:rsidP="00A3343A">
            <w:pPr>
              <w:ind w:firstLine="0"/>
            </w:pPr>
            <w:r>
              <w:t>Значения целевых функций</w:t>
            </w:r>
          </w:p>
        </w:tc>
      </w:tr>
      <w:tr w:rsidR="00167A63" w14:paraId="1B2E148F" w14:textId="77777777" w:rsidTr="003E0692">
        <w:tc>
          <w:tcPr>
            <w:tcW w:w="0" w:type="auto"/>
          </w:tcPr>
          <w:p w14:paraId="767CC13C" w14:textId="77777777" w:rsidR="00167A63" w:rsidRPr="00C3758F" w:rsidRDefault="00000000" w:rsidP="00A3343A">
            <w:pPr>
              <w:ind w:firstLine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2B0E0978" w14:textId="77777777" w:rsidR="00167A63" w:rsidRPr="00C3758F" w:rsidRDefault="00000000" w:rsidP="00A3343A">
            <w:pPr>
              <w:ind w:firstLine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C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548DFF02" w14:textId="77777777" w:rsidR="00167A63" w:rsidRPr="00C3758F" w:rsidRDefault="00000000" w:rsidP="00A3343A">
            <w:pPr>
              <w:ind w:firstLine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A</m:t>
                    </m:r>
                  </m:sub>
                </m:sSub>
              </m:oMath>
            </m:oMathPara>
          </w:p>
        </w:tc>
        <w:tc>
          <w:tcPr>
            <w:tcW w:w="0" w:type="auto"/>
            <w:vMerge/>
          </w:tcPr>
          <w:p w14:paraId="667CD554" w14:textId="77777777" w:rsidR="00167A63" w:rsidRDefault="00167A63" w:rsidP="00A3343A">
            <w:pPr>
              <w:ind w:firstLine="0"/>
              <w:rPr>
                <w:lang w:val="en-US"/>
              </w:rPr>
            </w:pPr>
          </w:p>
        </w:tc>
        <w:tc>
          <w:tcPr>
            <w:tcW w:w="1417" w:type="dxa"/>
            <w:vMerge/>
          </w:tcPr>
          <w:p w14:paraId="5E10DD0B" w14:textId="77777777" w:rsidR="00167A63" w:rsidRDefault="00167A63" w:rsidP="00A3343A">
            <w:pPr>
              <w:ind w:firstLine="0"/>
              <w:rPr>
                <w:lang w:val="en-US"/>
              </w:rPr>
            </w:pPr>
          </w:p>
        </w:tc>
        <w:tc>
          <w:tcPr>
            <w:tcW w:w="1513" w:type="dxa"/>
          </w:tcPr>
          <w:p w14:paraId="47FCCD8E" w14:textId="51BCE7EF" w:rsidR="00167A63" w:rsidRPr="00AD5145" w:rsidRDefault="00000000" w:rsidP="00A3343A">
            <w:pPr>
              <w:ind w:firstLine="0"/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sum</m:t>
                  </m:r>
                </m:sub>
              </m:sSub>
            </m:oMath>
            <w:r w:rsidR="00AD5145">
              <w:t xml:space="preserve"> </w:t>
            </w:r>
            <w:r w:rsidR="003E0692">
              <w:br/>
            </w:r>
            <w:r w:rsidR="00AD5145">
              <w:t>(пасс.-мин)</w:t>
            </w:r>
          </w:p>
        </w:tc>
        <w:tc>
          <w:tcPr>
            <w:tcW w:w="1418" w:type="dxa"/>
          </w:tcPr>
          <w:p w14:paraId="4866A344" w14:textId="2DA563CD" w:rsidR="00167A63" w:rsidRPr="00AD5145" w:rsidRDefault="00000000" w:rsidP="00A3343A">
            <w:pPr>
              <w:ind w:firstLine="0"/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sum</m:t>
                  </m:r>
                </m:sub>
              </m:sSub>
            </m:oMath>
            <w:r w:rsidR="00AD5145">
              <w:t xml:space="preserve"> </w:t>
            </w:r>
            <w:r w:rsidR="00161A4F">
              <w:br/>
            </w:r>
            <w:r w:rsidR="00AD5145">
              <w:t xml:space="preserve">(ден. </w:t>
            </w:r>
            <w:proofErr w:type="spellStart"/>
            <w:r w:rsidR="00AD5145">
              <w:t>ед</w:t>
            </w:r>
            <w:proofErr w:type="spellEnd"/>
            <w:r w:rsidR="00AD5145">
              <w:t>)</w:t>
            </w:r>
          </w:p>
        </w:tc>
        <w:tc>
          <w:tcPr>
            <w:tcW w:w="1128" w:type="dxa"/>
          </w:tcPr>
          <w:p w14:paraId="24924A03" w14:textId="77777777" w:rsidR="00167A63" w:rsidRPr="00C3758F" w:rsidRDefault="00000000" w:rsidP="00A3343A">
            <w:pPr>
              <w:ind w:firstLine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avg</m:t>
                    </m:r>
                  </m:sub>
                </m:sSub>
              </m:oMath>
            </m:oMathPara>
          </w:p>
        </w:tc>
      </w:tr>
      <w:tr w:rsidR="00167A63" w14:paraId="4CA207F3" w14:textId="77777777" w:rsidTr="003E0692">
        <w:tc>
          <w:tcPr>
            <w:tcW w:w="0" w:type="auto"/>
          </w:tcPr>
          <w:p w14:paraId="51D75FA8" w14:textId="77777777" w:rsidR="00167A63" w:rsidRDefault="00167A63" w:rsidP="00A3343A">
            <w:pPr>
              <w:ind w:firstLine="0"/>
            </w:pPr>
            <w:r>
              <w:t>1</w:t>
            </w:r>
          </w:p>
        </w:tc>
        <w:tc>
          <w:tcPr>
            <w:tcW w:w="0" w:type="auto"/>
          </w:tcPr>
          <w:p w14:paraId="4E7D823A" w14:textId="77777777" w:rsidR="00167A63" w:rsidRDefault="00167A63" w:rsidP="00A3343A">
            <w:pPr>
              <w:ind w:firstLine="0"/>
            </w:pPr>
            <w:r>
              <w:t>100</w:t>
            </w:r>
          </w:p>
        </w:tc>
        <w:tc>
          <w:tcPr>
            <w:tcW w:w="0" w:type="auto"/>
          </w:tcPr>
          <w:p w14:paraId="3FF9CEE0" w14:textId="77777777" w:rsidR="00167A63" w:rsidRDefault="00167A63" w:rsidP="00A3343A">
            <w:pPr>
              <w:ind w:firstLine="0"/>
            </w:pPr>
            <w:r>
              <w:t>1</w:t>
            </w:r>
          </w:p>
        </w:tc>
        <w:tc>
          <w:tcPr>
            <w:tcW w:w="0" w:type="auto"/>
          </w:tcPr>
          <w:p w14:paraId="6D823F1D" w14:textId="77777777" w:rsidR="00167A63" w:rsidRDefault="00167A63" w:rsidP="00A3343A">
            <w:pPr>
              <w:ind w:firstLine="0"/>
            </w:pPr>
            <w:r w:rsidRPr="005C6DC2">
              <w:t>1023160</w:t>
            </w:r>
          </w:p>
        </w:tc>
        <w:tc>
          <w:tcPr>
            <w:tcW w:w="1417" w:type="dxa"/>
          </w:tcPr>
          <w:p w14:paraId="38BC3046" w14:textId="77777777" w:rsidR="00167A63" w:rsidRPr="005C6DC2" w:rsidRDefault="00167A63" w:rsidP="00A3343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13" w:type="dxa"/>
          </w:tcPr>
          <w:p w14:paraId="2694C745" w14:textId="77777777" w:rsidR="00167A63" w:rsidRDefault="00167A63" w:rsidP="00A3343A">
            <w:pPr>
              <w:ind w:firstLine="0"/>
            </w:pPr>
            <w:r w:rsidRPr="005C6DC2">
              <w:t>623160</w:t>
            </w:r>
          </w:p>
        </w:tc>
        <w:tc>
          <w:tcPr>
            <w:tcW w:w="1418" w:type="dxa"/>
          </w:tcPr>
          <w:p w14:paraId="34AD73BD" w14:textId="77777777" w:rsidR="00167A63" w:rsidRPr="005C6DC2" w:rsidRDefault="00167A63" w:rsidP="00A3343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28" w:type="dxa"/>
          </w:tcPr>
          <w:p w14:paraId="7D3DF30C" w14:textId="77777777" w:rsidR="00167A63" w:rsidRPr="005C6DC2" w:rsidRDefault="00167A63" w:rsidP="00A3343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4.00</w:t>
            </w:r>
          </w:p>
        </w:tc>
      </w:tr>
      <w:tr w:rsidR="00167A63" w14:paraId="2824149C" w14:textId="77777777" w:rsidTr="003E0692">
        <w:tc>
          <w:tcPr>
            <w:tcW w:w="0" w:type="auto"/>
          </w:tcPr>
          <w:p w14:paraId="7F17C107" w14:textId="77777777" w:rsidR="00167A63" w:rsidRPr="005A39B7" w:rsidRDefault="00167A63" w:rsidP="00A3343A">
            <w:pPr>
              <w:ind w:firstLine="0"/>
            </w:pPr>
            <w:r>
              <w:t>1</w:t>
            </w:r>
          </w:p>
        </w:tc>
        <w:tc>
          <w:tcPr>
            <w:tcW w:w="0" w:type="auto"/>
          </w:tcPr>
          <w:p w14:paraId="4D551BE2" w14:textId="77777777" w:rsidR="00167A63" w:rsidRPr="005A39B7" w:rsidRDefault="00167A63" w:rsidP="00A3343A">
            <w:pPr>
              <w:ind w:firstLine="0"/>
            </w:pPr>
            <w:r>
              <w:t>10</w:t>
            </w:r>
          </w:p>
        </w:tc>
        <w:tc>
          <w:tcPr>
            <w:tcW w:w="0" w:type="auto"/>
          </w:tcPr>
          <w:p w14:paraId="551B8E22" w14:textId="77777777" w:rsidR="00167A63" w:rsidRPr="005A39B7" w:rsidRDefault="00167A63" w:rsidP="00A3343A">
            <w:pPr>
              <w:ind w:firstLine="0"/>
            </w:pPr>
            <w:r>
              <w:t>1</w:t>
            </w:r>
          </w:p>
        </w:tc>
        <w:tc>
          <w:tcPr>
            <w:tcW w:w="0" w:type="auto"/>
          </w:tcPr>
          <w:p w14:paraId="1D2890CF" w14:textId="6693A5B3" w:rsidR="00167A63" w:rsidRPr="005A39B7" w:rsidRDefault="00DA7659" w:rsidP="00A3343A">
            <w:pPr>
              <w:ind w:firstLine="0"/>
            </w:pPr>
            <w:r w:rsidRPr="00DA7659">
              <w:t>825211</w:t>
            </w:r>
          </w:p>
        </w:tc>
        <w:tc>
          <w:tcPr>
            <w:tcW w:w="1417" w:type="dxa"/>
          </w:tcPr>
          <w:p w14:paraId="3848229A" w14:textId="77777777" w:rsidR="00167A63" w:rsidRPr="005A39B7" w:rsidRDefault="00167A63" w:rsidP="00A3343A">
            <w:pPr>
              <w:ind w:firstLine="0"/>
            </w:pPr>
            <w:r>
              <w:t>1</w:t>
            </w:r>
          </w:p>
        </w:tc>
        <w:tc>
          <w:tcPr>
            <w:tcW w:w="1513" w:type="dxa"/>
          </w:tcPr>
          <w:p w14:paraId="426439C6" w14:textId="7C3A4151" w:rsidR="00167A63" w:rsidRPr="005A39B7" w:rsidRDefault="00DA7659" w:rsidP="00A3343A">
            <w:pPr>
              <w:ind w:firstLine="0"/>
            </w:pPr>
            <w:r w:rsidRPr="00DA7659">
              <w:t>328426</w:t>
            </w:r>
          </w:p>
        </w:tc>
        <w:tc>
          <w:tcPr>
            <w:tcW w:w="1418" w:type="dxa"/>
          </w:tcPr>
          <w:p w14:paraId="1A0933E1" w14:textId="02984104" w:rsidR="00167A63" w:rsidRPr="002F7A5B" w:rsidRDefault="00DA7659" w:rsidP="00A3343A">
            <w:pPr>
              <w:ind w:firstLine="0"/>
              <w:rPr>
                <w:lang w:val="en-US"/>
              </w:rPr>
            </w:pPr>
            <w:r w:rsidRPr="00DA7659">
              <w:t>26533</w:t>
            </w:r>
          </w:p>
        </w:tc>
        <w:tc>
          <w:tcPr>
            <w:tcW w:w="1128" w:type="dxa"/>
          </w:tcPr>
          <w:p w14:paraId="6E17F522" w14:textId="77777777" w:rsidR="00167A63" w:rsidRPr="002F7A5B" w:rsidRDefault="00167A63" w:rsidP="00A3343A">
            <w:pPr>
              <w:ind w:firstLine="0"/>
              <w:rPr>
                <w:lang w:val="en-US"/>
              </w:rPr>
            </w:pPr>
            <w:r>
              <w:t>2.</w:t>
            </w:r>
            <w:r>
              <w:rPr>
                <w:lang w:val="en-US"/>
              </w:rPr>
              <w:t>31</w:t>
            </w:r>
          </w:p>
        </w:tc>
      </w:tr>
      <w:tr w:rsidR="00167A63" w14:paraId="30A849F1" w14:textId="77777777" w:rsidTr="003E0692">
        <w:tc>
          <w:tcPr>
            <w:tcW w:w="0" w:type="auto"/>
          </w:tcPr>
          <w:p w14:paraId="0B3776DF" w14:textId="77777777" w:rsidR="00167A63" w:rsidRPr="005C6DC2" w:rsidRDefault="00167A63" w:rsidP="00A3343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69D80673" w14:textId="77777777" w:rsidR="00167A63" w:rsidRPr="005C6DC2" w:rsidRDefault="00167A63" w:rsidP="00A3343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0" w:type="auto"/>
          </w:tcPr>
          <w:p w14:paraId="1F7C67E2" w14:textId="77777777" w:rsidR="00167A63" w:rsidRPr="005C6DC2" w:rsidRDefault="00167A63" w:rsidP="00A3343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02AA177B" w14:textId="283E3699" w:rsidR="00167A63" w:rsidRDefault="00DA7659" w:rsidP="00A3343A">
            <w:pPr>
              <w:ind w:firstLine="0"/>
            </w:pPr>
            <w:r w:rsidRPr="00DA7659">
              <w:t>660210</w:t>
            </w:r>
          </w:p>
        </w:tc>
        <w:tc>
          <w:tcPr>
            <w:tcW w:w="1417" w:type="dxa"/>
          </w:tcPr>
          <w:p w14:paraId="52537D02" w14:textId="77777777" w:rsidR="00167A63" w:rsidRPr="005C6DC2" w:rsidRDefault="00167A63" w:rsidP="00A3343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13" w:type="dxa"/>
          </w:tcPr>
          <w:p w14:paraId="67EF9FD3" w14:textId="7C65D90A" w:rsidR="00167A63" w:rsidRPr="002F7A5B" w:rsidRDefault="00DA7659" w:rsidP="00A3343A">
            <w:pPr>
              <w:ind w:firstLine="0"/>
            </w:pPr>
            <w:r w:rsidRPr="00DA7659">
              <w:t>265921</w:t>
            </w:r>
          </w:p>
        </w:tc>
        <w:tc>
          <w:tcPr>
            <w:tcW w:w="1418" w:type="dxa"/>
          </w:tcPr>
          <w:p w14:paraId="6ED35A49" w14:textId="0B4B428C" w:rsidR="00167A63" w:rsidRPr="002F7A5B" w:rsidRDefault="00DA7659" w:rsidP="00A3343A">
            <w:pPr>
              <w:ind w:firstLine="0"/>
            </w:pPr>
            <w:r w:rsidRPr="00DA7659">
              <w:t>35400</w:t>
            </w:r>
          </w:p>
        </w:tc>
        <w:tc>
          <w:tcPr>
            <w:tcW w:w="1128" w:type="dxa"/>
          </w:tcPr>
          <w:p w14:paraId="3D3B8D4B" w14:textId="52843329" w:rsidR="00167A63" w:rsidRPr="00DA7659" w:rsidRDefault="00167A63" w:rsidP="00A3343A">
            <w:pPr>
              <w:ind w:firstLine="0"/>
              <w:rPr>
                <w:lang w:val="en-US"/>
              </w:rPr>
            </w:pPr>
            <w:r w:rsidRPr="005C6DC2">
              <w:t>2.</w:t>
            </w:r>
            <w:r w:rsidR="00DA7659">
              <w:rPr>
                <w:lang w:val="en-US"/>
              </w:rPr>
              <w:t>17</w:t>
            </w:r>
          </w:p>
        </w:tc>
      </w:tr>
      <w:tr w:rsidR="00167A63" w14:paraId="4AE5006F" w14:textId="77777777" w:rsidTr="003E0692">
        <w:tc>
          <w:tcPr>
            <w:tcW w:w="0" w:type="auto"/>
          </w:tcPr>
          <w:p w14:paraId="43297845" w14:textId="77777777" w:rsidR="00167A63" w:rsidRPr="005C6DC2" w:rsidRDefault="00167A63" w:rsidP="00A3343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28F7C11D" w14:textId="77777777" w:rsidR="00167A63" w:rsidRPr="005C6DC2" w:rsidRDefault="00167A63" w:rsidP="00A3343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0" w:type="auto"/>
          </w:tcPr>
          <w:p w14:paraId="43B84B67" w14:textId="77777777" w:rsidR="00167A63" w:rsidRPr="005C6DC2" w:rsidRDefault="00167A63" w:rsidP="00A3343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10318E68" w14:textId="40248107" w:rsidR="00167A63" w:rsidRDefault="00DA7659" w:rsidP="00A3343A">
            <w:pPr>
              <w:ind w:firstLine="0"/>
            </w:pPr>
            <w:r w:rsidRPr="00DA7659">
              <w:t>475383</w:t>
            </w:r>
          </w:p>
        </w:tc>
        <w:tc>
          <w:tcPr>
            <w:tcW w:w="1417" w:type="dxa"/>
          </w:tcPr>
          <w:p w14:paraId="5830D30B" w14:textId="77777777" w:rsidR="00167A63" w:rsidRPr="005C6DC2" w:rsidRDefault="00167A63" w:rsidP="00A3343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513" w:type="dxa"/>
          </w:tcPr>
          <w:p w14:paraId="641D2DBA" w14:textId="59BA8162" w:rsidR="00167A63" w:rsidRPr="002F7A5B" w:rsidRDefault="00DA7659" w:rsidP="00A3343A">
            <w:pPr>
              <w:ind w:firstLine="0"/>
            </w:pPr>
            <w:r w:rsidRPr="00DA7659">
              <w:t>182890</w:t>
            </w:r>
          </w:p>
        </w:tc>
        <w:tc>
          <w:tcPr>
            <w:tcW w:w="1418" w:type="dxa"/>
          </w:tcPr>
          <w:p w14:paraId="4E702584" w14:textId="02D7D909" w:rsidR="00167A63" w:rsidRPr="002F7A5B" w:rsidRDefault="00DA7659" w:rsidP="00A3343A">
            <w:pPr>
              <w:ind w:firstLine="0"/>
            </w:pPr>
            <w:r w:rsidRPr="00DA7659">
              <w:t>77367</w:t>
            </w:r>
          </w:p>
        </w:tc>
        <w:tc>
          <w:tcPr>
            <w:tcW w:w="1128" w:type="dxa"/>
          </w:tcPr>
          <w:p w14:paraId="3F5C16D7" w14:textId="7F488D6F" w:rsidR="00167A63" w:rsidRPr="00DA7659" w:rsidRDefault="00167A63" w:rsidP="00A3343A">
            <w:pPr>
              <w:ind w:firstLine="0"/>
              <w:rPr>
                <w:lang w:val="en-US"/>
              </w:rPr>
            </w:pPr>
            <w:r w:rsidRPr="005C6DC2">
              <w:t>1.3</w:t>
            </w:r>
            <w:r w:rsidR="00DA7659">
              <w:rPr>
                <w:lang w:val="en-US"/>
              </w:rPr>
              <w:t>8</w:t>
            </w:r>
          </w:p>
        </w:tc>
      </w:tr>
      <w:tr w:rsidR="00167A63" w14:paraId="499A776E" w14:textId="77777777" w:rsidTr="003E0692">
        <w:tc>
          <w:tcPr>
            <w:tcW w:w="0" w:type="auto"/>
          </w:tcPr>
          <w:p w14:paraId="4E4E835B" w14:textId="77777777" w:rsidR="00167A63" w:rsidRPr="005A39B7" w:rsidRDefault="00167A63" w:rsidP="00A3343A">
            <w:pPr>
              <w:ind w:firstLine="0"/>
            </w:pPr>
            <w:r>
              <w:t>1</w:t>
            </w:r>
          </w:p>
        </w:tc>
        <w:tc>
          <w:tcPr>
            <w:tcW w:w="0" w:type="auto"/>
          </w:tcPr>
          <w:p w14:paraId="35121C84" w14:textId="77777777" w:rsidR="00167A63" w:rsidRPr="005A39B7" w:rsidRDefault="00167A63" w:rsidP="00A3343A">
            <w:pPr>
              <w:ind w:firstLine="0"/>
            </w:pPr>
            <w:r>
              <w:t>1.5</w:t>
            </w:r>
          </w:p>
        </w:tc>
        <w:tc>
          <w:tcPr>
            <w:tcW w:w="0" w:type="auto"/>
          </w:tcPr>
          <w:p w14:paraId="12DCC15B" w14:textId="77777777" w:rsidR="00167A63" w:rsidRPr="005A39B7" w:rsidRDefault="00167A63" w:rsidP="00A3343A">
            <w:pPr>
              <w:ind w:firstLine="0"/>
            </w:pPr>
            <w:r>
              <w:t>1</w:t>
            </w:r>
          </w:p>
        </w:tc>
        <w:tc>
          <w:tcPr>
            <w:tcW w:w="0" w:type="auto"/>
          </w:tcPr>
          <w:p w14:paraId="39F28BE3" w14:textId="77777777" w:rsidR="00167A63" w:rsidRPr="005A39B7" w:rsidRDefault="00167A63" w:rsidP="00A3343A">
            <w:pPr>
              <w:ind w:firstLine="0"/>
            </w:pPr>
            <w:r>
              <w:t>443510</w:t>
            </w:r>
          </w:p>
        </w:tc>
        <w:tc>
          <w:tcPr>
            <w:tcW w:w="1417" w:type="dxa"/>
          </w:tcPr>
          <w:p w14:paraId="28ED566A" w14:textId="77777777" w:rsidR="00167A63" w:rsidRPr="005A39B7" w:rsidRDefault="00167A63" w:rsidP="00A3343A">
            <w:pPr>
              <w:ind w:firstLine="0"/>
            </w:pPr>
            <w:r>
              <w:t>2</w:t>
            </w:r>
          </w:p>
        </w:tc>
        <w:tc>
          <w:tcPr>
            <w:tcW w:w="1513" w:type="dxa"/>
          </w:tcPr>
          <w:p w14:paraId="3418D6E8" w14:textId="1CC8EE70" w:rsidR="00167A63" w:rsidRPr="005A39B7" w:rsidRDefault="00DA7659" w:rsidP="00A3343A">
            <w:pPr>
              <w:ind w:firstLine="0"/>
            </w:pPr>
            <w:r w:rsidRPr="00DA7659">
              <w:t>173534</w:t>
            </w:r>
          </w:p>
        </w:tc>
        <w:tc>
          <w:tcPr>
            <w:tcW w:w="1418" w:type="dxa"/>
          </w:tcPr>
          <w:p w14:paraId="37F9572D" w14:textId="2429A370" w:rsidR="00167A63" w:rsidRPr="002F7A5B" w:rsidRDefault="00DA7659" w:rsidP="00A3343A">
            <w:pPr>
              <w:ind w:firstLine="0"/>
              <w:rPr>
                <w:lang w:val="en-US"/>
              </w:rPr>
            </w:pPr>
            <w:r w:rsidRPr="00DA7659">
              <w:t>90600</w:t>
            </w:r>
          </w:p>
        </w:tc>
        <w:tc>
          <w:tcPr>
            <w:tcW w:w="1128" w:type="dxa"/>
          </w:tcPr>
          <w:p w14:paraId="73922B77" w14:textId="285CA8DB" w:rsidR="00167A63" w:rsidRPr="00DA7659" w:rsidRDefault="00167A63" w:rsidP="00A3343A">
            <w:pPr>
              <w:ind w:firstLine="0"/>
              <w:rPr>
                <w:lang w:val="en-US"/>
              </w:rPr>
            </w:pPr>
            <w:r>
              <w:t>1.</w:t>
            </w:r>
            <w:r w:rsidR="00DA7659">
              <w:rPr>
                <w:lang w:val="en-US"/>
              </w:rPr>
              <w:t>26</w:t>
            </w:r>
          </w:p>
        </w:tc>
      </w:tr>
      <w:tr w:rsidR="00167A63" w14:paraId="59CB3298" w14:textId="77777777" w:rsidTr="003E0692">
        <w:tc>
          <w:tcPr>
            <w:tcW w:w="0" w:type="auto"/>
          </w:tcPr>
          <w:p w14:paraId="45E492E6" w14:textId="77777777" w:rsidR="00167A63" w:rsidRPr="005A39B7" w:rsidRDefault="00167A63" w:rsidP="00A3343A">
            <w:pPr>
              <w:ind w:firstLine="0"/>
            </w:pPr>
            <w:r>
              <w:t>1</w:t>
            </w:r>
          </w:p>
        </w:tc>
        <w:tc>
          <w:tcPr>
            <w:tcW w:w="0" w:type="auto"/>
          </w:tcPr>
          <w:p w14:paraId="6CE45685" w14:textId="77777777" w:rsidR="00167A63" w:rsidRPr="005A39B7" w:rsidRDefault="00167A63" w:rsidP="00A3343A">
            <w:pPr>
              <w:ind w:firstLine="0"/>
            </w:pPr>
            <w:r>
              <w:t>1</w:t>
            </w:r>
          </w:p>
        </w:tc>
        <w:tc>
          <w:tcPr>
            <w:tcW w:w="0" w:type="auto"/>
          </w:tcPr>
          <w:p w14:paraId="0ED82BC6" w14:textId="77777777" w:rsidR="00167A63" w:rsidRPr="005A39B7" w:rsidRDefault="00167A63" w:rsidP="00A3343A">
            <w:pPr>
              <w:ind w:firstLine="0"/>
            </w:pPr>
            <w:r>
              <w:t>1</w:t>
            </w:r>
          </w:p>
        </w:tc>
        <w:tc>
          <w:tcPr>
            <w:tcW w:w="0" w:type="auto"/>
          </w:tcPr>
          <w:p w14:paraId="1613FD5C" w14:textId="1A989F27" w:rsidR="00167A63" w:rsidRPr="005A39B7" w:rsidRDefault="00DA7659" w:rsidP="00A3343A">
            <w:pPr>
              <w:ind w:firstLine="0"/>
            </w:pPr>
            <w:r w:rsidRPr="00DA7659">
              <w:t>383367</w:t>
            </w:r>
          </w:p>
        </w:tc>
        <w:tc>
          <w:tcPr>
            <w:tcW w:w="1417" w:type="dxa"/>
          </w:tcPr>
          <w:p w14:paraId="17EB6F44" w14:textId="77777777" w:rsidR="00167A63" w:rsidRPr="005A39B7" w:rsidRDefault="00167A63" w:rsidP="00A3343A">
            <w:pPr>
              <w:ind w:firstLine="0"/>
            </w:pPr>
            <w:r>
              <w:t>3</w:t>
            </w:r>
          </w:p>
        </w:tc>
        <w:tc>
          <w:tcPr>
            <w:tcW w:w="1513" w:type="dxa"/>
          </w:tcPr>
          <w:p w14:paraId="3E184A10" w14:textId="4856E9AA" w:rsidR="00167A63" w:rsidRPr="002F7A5B" w:rsidRDefault="00DA7659" w:rsidP="00A3343A">
            <w:pPr>
              <w:ind w:firstLine="0"/>
              <w:rPr>
                <w:lang w:val="en-US"/>
              </w:rPr>
            </w:pPr>
            <w:r w:rsidRPr="00DA7659">
              <w:t>159908</w:t>
            </w:r>
          </w:p>
        </w:tc>
        <w:tc>
          <w:tcPr>
            <w:tcW w:w="1418" w:type="dxa"/>
          </w:tcPr>
          <w:p w14:paraId="44DE10CB" w14:textId="365760DA" w:rsidR="00167A63" w:rsidRPr="002F7A5B" w:rsidRDefault="00DA7659" w:rsidP="00A3343A">
            <w:pPr>
              <w:ind w:firstLine="0"/>
              <w:rPr>
                <w:lang w:val="en-US"/>
              </w:rPr>
            </w:pPr>
            <w:r w:rsidRPr="00DA7659">
              <w:t>117300</w:t>
            </w:r>
          </w:p>
        </w:tc>
        <w:tc>
          <w:tcPr>
            <w:tcW w:w="1128" w:type="dxa"/>
          </w:tcPr>
          <w:p w14:paraId="16371271" w14:textId="77777777" w:rsidR="00167A63" w:rsidRPr="002F7A5B" w:rsidRDefault="00167A63" w:rsidP="00A3343A">
            <w:pPr>
              <w:ind w:firstLine="0"/>
              <w:rPr>
                <w:lang w:val="en-US"/>
              </w:rPr>
            </w:pPr>
            <w:r>
              <w:t>1.0</w:t>
            </w:r>
            <w:r>
              <w:rPr>
                <w:lang w:val="en-US"/>
              </w:rPr>
              <w:t>6</w:t>
            </w:r>
          </w:p>
        </w:tc>
      </w:tr>
      <w:tr w:rsidR="00167A63" w14:paraId="5F5BED1A" w14:textId="77777777" w:rsidTr="003E0692">
        <w:tc>
          <w:tcPr>
            <w:tcW w:w="0" w:type="auto"/>
          </w:tcPr>
          <w:p w14:paraId="6360DE3D" w14:textId="77777777" w:rsidR="00167A63" w:rsidRPr="005A39B7" w:rsidRDefault="00167A63" w:rsidP="00A3343A">
            <w:pPr>
              <w:ind w:firstLine="0"/>
            </w:pPr>
            <w:r>
              <w:t>1</w:t>
            </w:r>
          </w:p>
        </w:tc>
        <w:tc>
          <w:tcPr>
            <w:tcW w:w="0" w:type="auto"/>
          </w:tcPr>
          <w:p w14:paraId="163AAF04" w14:textId="77777777" w:rsidR="00167A63" w:rsidRPr="005A39B7" w:rsidRDefault="00167A63" w:rsidP="00A3343A">
            <w:pPr>
              <w:ind w:firstLine="0"/>
            </w:pPr>
            <w:r>
              <w:t>0.1</w:t>
            </w:r>
          </w:p>
        </w:tc>
        <w:tc>
          <w:tcPr>
            <w:tcW w:w="0" w:type="auto"/>
          </w:tcPr>
          <w:p w14:paraId="6458F2A9" w14:textId="77777777" w:rsidR="00167A63" w:rsidRPr="005A39B7" w:rsidRDefault="00167A63" w:rsidP="00A3343A">
            <w:pPr>
              <w:ind w:firstLine="0"/>
            </w:pPr>
            <w:r>
              <w:t>1</w:t>
            </w:r>
          </w:p>
        </w:tc>
        <w:tc>
          <w:tcPr>
            <w:tcW w:w="0" w:type="auto"/>
          </w:tcPr>
          <w:p w14:paraId="43621ECD" w14:textId="72718AD6" w:rsidR="00167A63" w:rsidRPr="005A39B7" w:rsidRDefault="00DA7659" w:rsidP="00A3343A">
            <w:pPr>
              <w:ind w:firstLine="0"/>
            </w:pPr>
            <w:r w:rsidRPr="00DA7659">
              <w:t>270647</w:t>
            </w:r>
          </w:p>
        </w:tc>
        <w:tc>
          <w:tcPr>
            <w:tcW w:w="1417" w:type="dxa"/>
          </w:tcPr>
          <w:p w14:paraId="26447D69" w14:textId="20201337" w:rsidR="00167A63" w:rsidRPr="005B799A" w:rsidRDefault="005B799A" w:rsidP="00A3343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513" w:type="dxa"/>
          </w:tcPr>
          <w:p w14:paraId="2C8BDDF1" w14:textId="388F7EFB" w:rsidR="00167A63" w:rsidRPr="005A39B7" w:rsidRDefault="00DA7659" w:rsidP="00A3343A">
            <w:pPr>
              <w:ind w:firstLine="0"/>
            </w:pPr>
            <w:r w:rsidRPr="00DA7659">
              <w:t>156055</w:t>
            </w:r>
          </w:p>
        </w:tc>
        <w:tc>
          <w:tcPr>
            <w:tcW w:w="1418" w:type="dxa"/>
          </w:tcPr>
          <w:p w14:paraId="0CCE3441" w14:textId="7BC2CA94" w:rsidR="00167A63" w:rsidRPr="002F7A5B" w:rsidRDefault="00DA7659" w:rsidP="00A3343A">
            <w:pPr>
              <w:ind w:firstLine="0"/>
              <w:rPr>
                <w:lang w:val="en-US"/>
              </w:rPr>
            </w:pPr>
            <w:r w:rsidRPr="00DA7659">
              <w:t>142400</w:t>
            </w:r>
          </w:p>
        </w:tc>
        <w:tc>
          <w:tcPr>
            <w:tcW w:w="1128" w:type="dxa"/>
          </w:tcPr>
          <w:p w14:paraId="5DB762F3" w14:textId="77777777" w:rsidR="00167A63" w:rsidRPr="005A39B7" w:rsidRDefault="00167A63" w:rsidP="00A3343A">
            <w:pPr>
              <w:ind w:firstLine="0"/>
            </w:pPr>
            <w:r>
              <w:t>1.00</w:t>
            </w:r>
          </w:p>
        </w:tc>
      </w:tr>
      <w:tr w:rsidR="00167A63" w14:paraId="1D5D5869" w14:textId="77777777" w:rsidTr="003E0692">
        <w:tc>
          <w:tcPr>
            <w:tcW w:w="0" w:type="auto"/>
          </w:tcPr>
          <w:p w14:paraId="64A3DCB4" w14:textId="77777777" w:rsidR="00167A63" w:rsidRPr="00E408F6" w:rsidRDefault="00167A63" w:rsidP="00A3343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7D56D28F" w14:textId="77777777" w:rsidR="00167A63" w:rsidRPr="00E408F6" w:rsidRDefault="00167A63" w:rsidP="00A3343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0.01</w:t>
            </w:r>
          </w:p>
        </w:tc>
        <w:tc>
          <w:tcPr>
            <w:tcW w:w="0" w:type="auto"/>
          </w:tcPr>
          <w:p w14:paraId="06D8AABE" w14:textId="77777777" w:rsidR="00167A63" w:rsidRPr="00E408F6" w:rsidRDefault="00167A63" w:rsidP="00A3343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411AF8FD" w14:textId="5343E4C4" w:rsidR="00167A63" w:rsidRDefault="00DA7659" w:rsidP="00A3343A">
            <w:pPr>
              <w:ind w:firstLine="0"/>
            </w:pPr>
            <w:r w:rsidRPr="00DA7659">
              <w:t>257338</w:t>
            </w:r>
          </w:p>
        </w:tc>
        <w:tc>
          <w:tcPr>
            <w:tcW w:w="1417" w:type="dxa"/>
          </w:tcPr>
          <w:p w14:paraId="42CEE411" w14:textId="77777777" w:rsidR="00167A63" w:rsidRPr="005C6DC2" w:rsidRDefault="00167A63" w:rsidP="00A3343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513" w:type="dxa"/>
          </w:tcPr>
          <w:p w14:paraId="16103812" w14:textId="77777777" w:rsidR="00167A63" w:rsidRPr="002F7A5B" w:rsidRDefault="00167A63" w:rsidP="00A3343A">
            <w:pPr>
              <w:ind w:firstLine="0"/>
            </w:pPr>
            <w:r w:rsidRPr="005C6DC2">
              <w:t>155790</w:t>
            </w:r>
          </w:p>
        </w:tc>
        <w:tc>
          <w:tcPr>
            <w:tcW w:w="1418" w:type="dxa"/>
          </w:tcPr>
          <w:p w14:paraId="0743C07E" w14:textId="2950EB77" w:rsidR="00167A63" w:rsidRPr="002F7A5B" w:rsidRDefault="00DA7659" w:rsidP="00A3343A">
            <w:pPr>
              <w:ind w:firstLine="0"/>
            </w:pPr>
            <w:r w:rsidRPr="00DA7659">
              <w:t>154800</w:t>
            </w:r>
          </w:p>
        </w:tc>
        <w:tc>
          <w:tcPr>
            <w:tcW w:w="1128" w:type="dxa"/>
          </w:tcPr>
          <w:p w14:paraId="4D3C4CDB" w14:textId="77777777" w:rsidR="00167A63" w:rsidRDefault="00167A63" w:rsidP="00A3343A">
            <w:pPr>
              <w:ind w:firstLine="0"/>
            </w:pPr>
            <w:r w:rsidRPr="005C6DC2">
              <w:t>1.00</w:t>
            </w:r>
            <w:r w:rsidRPr="005C6DC2">
              <w:tab/>
            </w:r>
          </w:p>
        </w:tc>
      </w:tr>
      <w:tr w:rsidR="00167A63" w14:paraId="06D71167" w14:textId="77777777" w:rsidTr="003E0692">
        <w:tc>
          <w:tcPr>
            <w:tcW w:w="0" w:type="auto"/>
          </w:tcPr>
          <w:p w14:paraId="2115685F" w14:textId="77777777" w:rsidR="00167A63" w:rsidRDefault="00167A63" w:rsidP="00A3343A">
            <w:pPr>
              <w:ind w:firstLine="0"/>
            </w:pPr>
            <w:r>
              <w:t>1</w:t>
            </w:r>
          </w:p>
        </w:tc>
        <w:tc>
          <w:tcPr>
            <w:tcW w:w="0" w:type="auto"/>
          </w:tcPr>
          <w:p w14:paraId="4D51CF24" w14:textId="77777777" w:rsidR="00167A63" w:rsidRDefault="00167A63" w:rsidP="00A3343A">
            <w:pPr>
              <w:ind w:firstLine="0"/>
            </w:pPr>
            <w:r>
              <w:t>0</w:t>
            </w:r>
          </w:p>
        </w:tc>
        <w:tc>
          <w:tcPr>
            <w:tcW w:w="0" w:type="auto"/>
          </w:tcPr>
          <w:p w14:paraId="56846E9F" w14:textId="77777777" w:rsidR="00167A63" w:rsidRPr="005A39B7" w:rsidRDefault="00167A63" w:rsidP="00A3343A">
            <w:pPr>
              <w:ind w:firstLine="0"/>
            </w:pPr>
            <w:r>
              <w:t>1</w:t>
            </w:r>
          </w:p>
        </w:tc>
        <w:tc>
          <w:tcPr>
            <w:tcW w:w="0" w:type="auto"/>
          </w:tcPr>
          <w:p w14:paraId="31949BBC" w14:textId="3B4EDA71" w:rsidR="00167A63" w:rsidRPr="005A39B7" w:rsidRDefault="00DA7659" w:rsidP="00A3343A">
            <w:pPr>
              <w:ind w:firstLine="0"/>
            </w:pPr>
            <w:r w:rsidRPr="00DA7659">
              <w:t>255790</w:t>
            </w:r>
          </w:p>
        </w:tc>
        <w:tc>
          <w:tcPr>
            <w:tcW w:w="1417" w:type="dxa"/>
          </w:tcPr>
          <w:p w14:paraId="2D274A33" w14:textId="77777777" w:rsidR="00167A63" w:rsidRPr="005A39B7" w:rsidRDefault="00167A63" w:rsidP="00A3343A">
            <w:pPr>
              <w:ind w:firstLine="0"/>
            </w:pPr>
            <w:r>
              <w:t>15</w:t>
            </w:r>
          </w:p>
        </w:tc>
        <w:tc>
          <w:tcPr>
            <w:tcW w:w="1513" w:type="dxa"/>
          </w:tcPr>
          <w:p w14:paraId="57564444" w14:textId="77777777" w:rsidR="00167A63" w:rsidRPr="005A39B7" w:rsidRDefault="00167A63" w:rsidP="00A3343A">
            <w:pPr>
              <w:ind w:firstLine="0"/>
            </w:pPr>
            <w:r>
              <w:t>155790</w:t>
            </w:r>
          </w:p>
        </w:tc>
        <w:tc>
          <w:tcPr>
            <w:tcW w:w="1418" w:type="dxa"/>
          </w:tcPr>
          <w:p w14:paraId="2385D852" w14:textId="2592746D" w:rsidR="00167A63" w:rsidRPr="005A39B7" w:rsidRDefault="00DA7659" w:rsidP="00A3343A">
            <w:pPr>
              <w:ind w:firstLine="0"/>
            </w:pPr>
            <w:r w:rsidRPr="00DA7659">
              <w:t>648867</w:t>
            </w:r>
          </w:p>
        </w:tc>
        <w:tc>
          <w:tcPr>
            <w:tcW w:w="1128" w:type="dxa"/>
          </w:tcPr>
          <w:p w14:paraId="60C87FAE" w14:textId="77777777" w:rsidR="00167A63" w:rsidRPr="005A39B7" w:rsidRDefault="00167A63" w:rsidP="00A3343A">
            <w:pPr>
              <w:ind w:firstLine="0"/>
            </w:pPr>
            <w:r>
              <w:t>1.00</w:t>
            </w:r>
          </w:p>
        </w:tc>
      </w:tr>
      <w:tr w:rsidR="00167A63" w14:paraId="6117D3B0" w14:textId="77777777" w:rsidTr="003E0692">
        <w:tc>
          <w:tcPr>
            <w:tcW w:w="0" w:type="auto"/>
          </w:tcPr>
          <w:p w14:paraId="03C35212" w14:textId="77777777" w:rsidR="00167A63" w:rsidRPr="002F7A5B" w:rsidRDefault="00167A63" w:rsidP="00A3343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0" w:type="auto"/>
          </w:tcPr>
          <w:p w14:paraId="7730321C" w14:textId="77777777" w:rsidR="00167A63" w:rsidRPr="002F7A5B" w:rsidRDefault="00167A63" w:rsidP="00A3343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0EFF5782" w14:textId="77777777" w:rsidR="00167A63" w:rsidRPr="002F7A5B" w:rsidRDefault="00167A63" w:rsidP="00A3343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74CCC91A" w14:textId="1DD81678" w:rsidR="00167A63" w:rsidRPr="002F7A5B" w:rsidRDefault="00DA7659" w:rsidP="00A3343A">
            <w:pPr>
              <w:ind w:firstLine="0"/>
              <w:rPr>
                <w:lang w:val="en-US"/>
              </w:rPr>
            </w:pPr>
            <w:r w:rsidRPr="00DA7659">
              <w:t>1799776</w:t>
            </w:r>
          </w:p>
        </w:tc>
        <w:tc>
          <w:tcPr>
            <w:tcW w:w="1417" w:type="dxa"/>
          </w:tcPr>
          <w:p w14:paraId="6F4BD118" w14:textId="77777777" w:rsidR="00167A63" w:rsidRPr="002F7A5B" w:rsidRDefault="00167A63" w:rsidP="00A3343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513" w:type="dxa"/>
          </w:tcPr>
          <w:p w14:paraId="4AA1803A" w14:textId="520D36F8" w:rsidR="00167A63" w:rsidRDefault="00DA7659" w:rsidP="00A3343A">
            <w:pPr>
              <w:ind w:firstLine="0"/>
            </w:pPr>
            <w:r w:rsidRPr="00DA7659">
              <w:t>156455</w:t>
            </w:r>
          </w:p>
        </w:tc>
        <w:tc>
          <w:tcPr>
            <w:tcW w:w="1418" w:type="dxa"/>
          </w:tcPr>
          <w:p w14:paraId="30C10A50" w14:textId="474C2E68" w:rsidR="00167A63" w:rsidRPr="002F7A5B" w:rsidRDefault="00DA7659" w:rsidP="00A3343A">
            <w:pPr>
              <w:ind w:firstLine="0"/>
              <w:rPr>
                <w:lang w:val="en-US"/>
              </w:rPr>
            </w:pPr>
            <w:r w:rsidRPr="00DA7659">
              <w:t>133600</w:t>
            </w:r>
          </w:p>
        </w:tc>
        <w:tc>
          <w:tcPr>
            <w:tcW w:w="1128" w:type="dxa"/>
          </w:tcPr>
          <w:p w14:paraId="78B55F59" w14:textId="77777777" w:rsidR="00167A63" w:rsidRPr="002F7A5B" w:rsidRDefault="00167A63" w:rsidP="00A3343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1.02</w:t>
            </w:r>
          </w:p>
        </w:tc>
      </w:tr>
      <w:tr w:rsidR="00167A63" w14:paraId="6078B9E9" w14:textId="77777777" w:rsidTr="003E0692">
        <w:tc>
          <w:tcPr>
            <w:tcW w:w="0" w:type="auto"/>
          </w:tcPr>
          <w:p w14:paraId="6A20F89A" w14:textId="77777777" w:rsidR="00167A63" w:rsidRPr="002F7A5B" w:rsidRDefault="00167A63" w:rsidP="00A3343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0DEE1AD8" w14:textId="77777777" w:rsidR="00167A63" w:rsidRPr="002F7A5B" w:rsidRDefault="00167A63" w:rsidP="00A3343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02887D5B" w14:textId="77777777" w:rsidR="00167A63" w:rsidRPr="002F7A5B" w:rsidRDefault="00167A63" w:rsidP="00A3343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0" w:type="auto"/>
          </w:tcPr>
          <w:p w14:paraId="493DB7F7" w14:textId="71A8F1B6" w:rsidR="00167A63" w:rsidRDefault="00DA7659" w:rsidP="00A3343A">
            <w:pPr>
              <w:ind w:firstLine="0"/>
            </w:pPr>
            <w:r w:rsidRPr="00DA7659">
              <w:t>1302680</w:t>
            </w:r>
          </w:p>
        </w:tc>
        <w:tc>
          <w:tcPr>
            <w:tcW w:w="1417" w:type="dxa"/>
          </w:tcPr>
          <w:p w14:paraId="5FC76981" w14:textId="77777777" w:rsidR="00167A63" w:rsidRPr="00E408F6" w:rsidRDefault="00167A63" w:rsidP="00A3343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513" w:type="dxa"/>
          </w:tcPr>
          <w:p w14:paraId="0027647E" w14:textId="77777777" w:rsidR="00167A63" w:rsidRDefault="00167A63" w:rsidP="00A3343A">
            <w:pPr>
              <w:ind w:firstLine="0"/>
            </w:pPr>
            <w:r w:rsidRPr="002F7A5B">
              <w:t>156553</w:t>
            </w:r>
          </w:p>
        </w:tc>
        <w:tc>
          <w:tcPr>
            <w:tcW w:w="1418" w:type="dxa"/>
          </w:tcPr>
          <w:p w14:paraId="0246D519" w14:textId="18D60B0E" w:rsidR="00167A63" w:rsidRPr="002F7A5B" w:rsidRDefault="00DA7659" w:rsidP="00A3343A">
            <w:pPr>
              <w:ind w:firstLine="0"/>
            </w:pPr>
            <w:r w:rsidRPr="00DA7659">
              <w:t>137833</w:t>
            </w:r>
          </w:p>
        </w:tc>
        <w:tc>
          <w:tcPr>
            <w:tcW w:w="1128" w:type="dxa"/>
          </w:tcPr>
          <w:p w14:paraId="7269D0B6" w14:textId="77777777" w:rsidR="00167A63" w:rsidRDefault="00167A63" w:rsidP="00A3343A">
            <w:pPr>
              <w:ind w:firstLine="0"/>
            </w:pPr>
            <w:r w:rsidRPr="002F7A5B">
              <w:t>1.01</w:t>
            </w:r>
          </w:p>
        </w:tc>
      </w:tr>
    </w:tbl>
    <w:p w14:paraId="61F9FAE7" w14:textId="3E109FC5" w:rsidR="00167A63" w:rsidRDefault="00194784" w:rsidP="00167A63">
      <w:r>
        <w:t>Визуализация приведенных в таблице данных показана на рисунке 2</w:t>
      </w:r>
      <w:r w:rsidR="00264F28">
        <w:t>3</w:t>
      </w:r>
      <w:r>
        <w:t xml:space="preserve">. На графике показана зависимость значений целевых функций от веса функции стоимости, при фиксированных значениях других весов. Ось абсцисс </w:t>
      </w:r>
      <w:r w:rsidR="00843AEB">
        <w:t>отображена</w:t>
      </w:r>
      <w:r>
        <w:t xml:space="preserve"> в логарифмическом масштабе.</w:t>
      </w:r>
    </w:p>
    <w:p w14:paraId="6182260B" w14:textId="77777777" w:rsidR="00194784" w:rsidRPr="00E21451" w:rsidRDefault="00194784" w:rsidP="00194784">
      <w:pPr>
        <w:pStyle w:val="af2"/>
      </w:pPr>
      <w:r w:rsidRPr="00005D2E">
        <w:rPr>
          <w:noProof/>
        </w:rPr>
        <w:lastRenderedPageBreak/>
        <w:drawing>
          <wp:inline distT="0" distB="0" distL="0" distR="0" wp14:anchorId="208B1CCD" wp14:editId="13DC99F9">
            <wp:extent cx="5349240" cy="4000500"/>
            <wp:effectExtent l="0" t="0" r="3810" b="0"/>
            <wp:docPr id="18812506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250621" name="Рисунок 1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7315" cy="4006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6289C" w14:textId="2B3B7FB2" w:rsidR="00194784" w:rsidRDefault="00194784" w:rsidP="00C65D68">
      <w:pPr>
        <w:pStyle w:val="af"/>
      </w:pPr>
      <w:r w:rsidRPr="00E21451">
        <w:t>Рисунок</w:t>
      </w:r>
      <w:r>
        <w:t xml:space="preserve"> 2</w:t>
      </w:r>
      <w:r w:rsidR="00264F28">
        <w:t>3</w:t>
      </w:r>
      <w:r>
        <w:t xml:space="preserve"> –</w:t>
      </w:r>
      <w:r w:rsidRPr="00E21451">
        <w:t xml:space="preserve"> </w:t>
      </w:r>
      <w:r>
        <w:t xml:space="preserve">График зависимости </w:t>
      </w:r>
      <w:r w:rsidRPr="00C65D68">
        <w:t>значений</w:t>
      </w:r>
      <w:r>
        <w:t xml:space="preserve"> целевых функций от веса функции стоимости</w:t>
      </w:r>
      <w:r w:rsidR="009C53E0">
        <w:t xml:space="preserve"> при фиксированных весах других функций</w:t>
      </w:r>
    </w:p>
    <w:p w14:paraId="43CDF278" w14:textId="3B3200C3" w:rsidR="0062309F" w:rsidRDefault="007F21B1" w:rsidP="00167A63">
      <w:r>
        <w:t xml:space="preserve">Следует отметить следующую особенность влияния функций на результат: функции </w:t>
      </w:r>
      <w:r w:rsidR="00883464">
        <w:t>времени</w:t>
      </w:r>
      <w:r>
        <w:t xml:space="preserve"> и связности дают схожий эффект на итоговую сеть, при этом этот эффект противоположен влиянию функции стоимости. </w:t>
      </w:r>
    </w:p>
    <w:p w14:paraId="606E29EF" w14:textId="4DF5B897" w:rsidR="0062309F" w:rsidRDefault="0062309F" w:rsidP="00167A63">
      <w:r>
        <w:t>Значение функции стоимости обслуживания сети обратно пропорционально количеству маршрутов и их длине. Так, оптимальным решением с точки зрения стоимости является полное отсутствие общественного транспорта, так как в таком случае стоимость эксплуатации сети равна нулю. Однако такой результат</w:t>
      </w:r>
      <w:r w:rsidR="004C3A20">
        <w:t xml:space="preserve"> </w:t>
      </w:r>
      <w:r>
        <w:t xml:space="preserve">дает наихудшие возможные показатели с точки зрения </w:t>
      </w:r>
      <w:r w:rsidR="00843AEB">
        <w:t>связности</w:t>
      </w:r>
      <w:r>
        <w:t xml:space="preserve"> вершин и времени перемещения между ними.</w:t>
      </w:r>
    </w:p>
    <w:p w14:paraId="480A1EFA" w14:textId="3508953B" w:rsidR="0062309F" w:rsidRDefault="007F21B1" w:rsidP="00167A63">
      <w:r>
        <w:t xml:space="preserve">Наилучшие результаты как по времени, так и по связности достигаются за счет </w:t>
      </w:r>
      <w:r w:rsidR="0062309F">
        <w:t>увеличения</w:t>
      </w:r>
      <w:r>
        <w:t xml:space="preserve"> количества маршрутов, </w:t>
      </w:r>
      <w:r w:rsidR="00843AEB">
        <w:t>что позволяет охватить большо</w:t>
      </w:r>
      <w:r>
        <w:t>е количество направлений и обеспечи</w:t>
      </w:r>
      <w:r w:rsidR="00843AEB">
        <w:t>ть</w:t>
      </w:r>
      <w:r>
        <w:t xml:space="preserve"> кратчайши</w:t>
      </w:r>
      <w:r w:rsidR="00843AEB">
        <w:t xml:space="preserve">е пути между </w:t>
      </w:r>
      <w:r>
        <w:t>вершин</w:t>
      </w:r>
      <w:r w:rsidR="00843AEB">
        <w:t>ами графа</w:t>
      </w:r>
      <w:r>
        <w:t xml:space="preserve">. </w:t>
      </w:r>
      <w:r w:rsidR="0062309F">
        <w:t>Однако рост размера сети приводит к росту её стоимости.</w:t>
      </w:r>
    </w:p>
    <w:p w14:paraId="58EF61A4" w14:textId="7757C334" w:rsidR="00395E45" w:rsidRPr="00E21451" w:rsidRDefault="0062309F" w:rsidP="00843AEB">
      <w:r>
        <w:t>На рисунке 2</w:t>
      </w:r>
      <w:r w:rsidR="00264F28">
        <w:t>4</w:t>
      </w:r>
      <w:r>
        <w:t xml:space="preserve"> показан пример маршрутной сети, полученной при запуске алгоритма с нулевым весом функции стоимости.</w:t>
      </w:r>
      <w:r w:rsidR="007F29DE">
        <w:t xml:space="preserve"> </w:t>
      </w:r>
      <w:r w:rsidR="00843AEB">
        <w:t xml:space="preserve">В данном случае решение было выбрано из начальной популяции. </w:t>
      </w:r>
      <w:r w:rsidR="007F29DE">
        <w:t>Поскольку исходная структура</w:t>
      </w:r>
      <w:r w:rsidR="00843AEB">
        <w:t>, содержащая 15 маршрутов,</w:t>
      </w:r>
      <w:r w:rsidR="007F29DE">
        <w:t xml:space="preserve"> обеспечивала оптимальное значение целевой функции, </w:t>
      </w:r>
      <w:r w:rsidR="00843AEB">
        <w:t xml:space="preserve">не было </w:t>
      </w:r>
      <w:r w:rsidR="007F29DE">
        <w:t xml:space="preserve">необходимости </w:t>
      </w:r>
      <w:r w:rsidR="00843AEB">
        <w:t>в её изменении</w:t>
      </w:r>
      <w:r w:rsidR="007F29DE">
        <w:t>, несмотря на большое количество дублирующихся участков.</w:t>
      </w:r>
      <w:r w:rsidR="00395E45" w:rsidRPr="00E21451">
        <w:t xml:space="preserve"> </w:t>
      </w:r>
    </w:p>
    <w:p w14:paraId="7281B521" w14:textId="77777777" w:rsidR="00395E45" w:rsidRPr="00E21451" w:rsidRDefault="00395E45" w:rsidP="00395E45">
      <w:pPr>
        <w:keepNext/>
        <w:keepLines/>
        <w:jc w:val="center"/>
        <w:rPr>
          <w:szCs w:val="20"/>
          <w:lang w:val="en-US"/>
        </w:rPr>
      </w:pPr>
      <w:r w:rsidRPr="00E21451">
        <w:rPr>
          <w:noProof/>
          <w:szCs w:val="20"/>
        </w:rPr>
        <w:lastRenderedPageBreak/>
        <w:drawing>
          <wp:inline distT="0" distB="0" distL="0" distR="0" wp14:anchorId="3E67A7B8" wp14:editId="035F8E34">
            <wp:extent cx="3886687" cy="3890010"/>
            <wp:effectExtent l="19050" t="19050" r="19050" b="15240"/>
            <wp:docPr id="14825395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53959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898221" cy="3901554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750EAA0C" w14:textId="0479BAA4" w:rsidR="00395E45" w:rsidRPr="00E21451" w:rsidRDefault="00395E45" w:rsidP="00C60A14">
      <w:pPr>
        <w:pStyle w:val="af"/>
      </w:pPr>
      <w:r w:rsidRPr="00E21451">
        <w:t xml:space="preserve">Рисунок </w:t>
      </w:r>
      <w:r w:rsidR="00236268" w:rsidRPr="00236268">
        <w:t>2</w:t>
      </w:r>
      <w:r w:rsidR="00264F28">
        <w:t>4</w:t>
      </w:r>
      <w:r w:rsidRPr="00E21451">
        <w:t xml:space="preserve"> – Маршрутная сеть, сгенерированная без учета стоимости</w:t>
      </w:r>
    </w:p>
    <w:p w14:paraId="4E9E8053" w14:textId="28143F3E" w:rsidR="00395E45" w:rsidRPr="00E21451" w:rsidRDefault="007F29DE" w:rsidP="0099738A">
      <w:r>
        <w:t>Введение даже небольшого ненулевого веса функции стоимости приводит к существенн</w:t>
      </w:r>
      <w:r w:rsidR="004A2F6A">
        <w:t>ому</w:t>
      </w:r>
      <w:r>
        <w:t xml:space="preserve"> изменени</w:t>
      </w:r>
      <w:r w:rsidR="004A2F6A">
        <w:t>ю</w:t>
      </w:r>
      <w:r>
        <w:t xml:space="preserve"> структуры решения, так как алгоритм начинает учитывать избыточность маршрутов. На рисунке 2</w:t>
      </w:r>
      <w:r w:rsidR="00264F28">
        <w:t>5</w:t>
      </w:r>
      <w:r>
        <w:t xml:space="preserve"> показана сеть, построенная при запуске с весом функции стоимости в 100 раз меньшем, чем веса функций времени и </w:t>
      </w:r>
      <w:r w:rsidR="0099738A">
        <w:t>связности.</w:t>
      </w:r>
      <w:r w:rsidR="00395E45" w:rsidRPr="00E21451">
        <w:t xml:space="preserve"> </w:t>
      </w:r>
      <w:r w:rsidR="00DE68AC">
        <w:t>Д</w:t>
      </w:r>
      <w:r w:rsidR="00395E45" w:rsidRPr="00E21451">
        <w:t xml:space="preserve">анная сеть </w:t>
      </w:r>
      <w:r w:rsidR="004D551E">
        <w:t xml:space="preserve">также </w:t>
      </w:r>
      <w:r w:rsidR="00395E45" w:rsidRPr="00E21451">
        <w:t xml:space="preserve">обеспечивает наилучшее возможное решение по времени и </w:t>
      </w:r>
      <w:r w:rsidR="00C869CB">
        <w:t>связно</w:t>
      </w:r>
      <w:r w:rsidR="00395E45" w:rsidRPr="00E21451">
        <w:t xml:space="preserve">сти, однако состоит из всего </w:t>
      </w:r>
      <w:r w:rsidR="00395E45">
        <w:t>3</w:t>
      </w:r>
      <w:r w:rsidR="00395E45" w:rsidRPr="00E21451">
        <w:t xml:space="preserve"> маршрутов и имеет стоимость почти в 5 раз меньше</w:t>
      </w:r>
      <w:r w:rsidR="004A2F6A">
        <w:t>, чем</w:t>
      </w:r>
      <w:r w:rsidR="00395E45" w:rsidRPr="00E21451">
        <w:t xml:space="preserve"> предыдущ</w:t>
      </w:r>
      <w:r w:rsidR="004A2F6A">
        <w:t>ая сеть</w:t>
      </w:r>
      <w:r w:rsidR="00395E45" w:rsidRPr="00E21451">
        <w:t xml:space="preserve">. </w:t>
      </w:r>
    </w:p>
    <w:p w14:paraId="31ADD4A2" w14:textId="77777777" w:rsidR="00395E45" w:rsidRPr="00E21451" w:rsidRDefault="00395E45" w:rsidP="00395E45">
      <w:pPr>
        <w:keepNext/>
        <w:keepLines/>
        <w:jc w:val="center"/>
        <w:rPr>
          <w:szCs w:val="20"/>
        </w:rPr>
      </w:pPr>
      <w:r w:rsidRPr="00E21451">
        <w:rPr>
          <w:noProof/>
          <w:szCs w:val="20"/>
        </w:rPr>
        <w:drawing>
          <wp:inline distT="0" distB="0" distL="0" distR="0" wp14:anchorId="180CC06E" wp14:editId="3C3EF55B">
            <wp:extent cx="2520000" cy="2520000"/>
            <wp:effectExtent l="19050" t="19050" r="13970" b="13970"/>
            <wp:docPr id="1688032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0324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520000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74C31494" w14:textId="0434253F" w:rsidR="00395E45" w:rsidRPr="00636780" w:rsidRDefault="00395E45" w:rsidP="00636780">
      <w:pPr>
        <w:pStyle w:val="af"/>
      </w:pPr>
      <w:r w:rsidRPr="00E21451">
        <w:t xml:space="preserve">Рисунок </w:t>
      </w:r>
      <w:r w:rsidR="00236268" w:rsidRPr="00236268">
        <w:t>2</w:t>
      </w:r>
      <w:r w:rsidR="00264F28">
        <w:t>5</w:t>
      </w:r>
      <w:r w:rsidR="00512A42">
        <w:t xml:space="preserve"> </w:t>
      </w:r>
      <w:r w:rsidR="005130B6">
        <w:t>–</w:t>
      </w:r>
      <w:r w:rsidR="00512A42">
        <w:t xml:space="preserve"> </w:t>
      </w:r>
      <w:r w:rsidRPr="00E21451">
        <w:t xml:space="preserve">Маршрутная сеть, сгенерированная с </w:t>
      </w:r>
      <w:r w:rsidR="00C60A14">
        <w:t>относительно</w:t>
      </w:r>
      <w:r w:rsidR="00F76AEB">
        <w:t xml:space="preserve"> малым</w:t>
      </w:r>
      <w:r w:rsidRPr="00E21451">
        <w:t xml:space="preserve"> весом </w:t>
      </w:r>
      <w:r w:rsidRPr="001F6876">
        <w:t>функции</w:t>
      </w:r>
      <w:r w:rsidRPr="00E21451">
        <w:t xml:space="preserve"> стоимости</w:t>
      </w:r>
    </w:p>
    <w:p w14:paraId="2B92362A" w14:textId="786484F1" w:rsidR="00EB69EA" w:rsidRDefault="00EB69EA" w:rsidP="00636780">
      <w:r>
        <w:lastRenderedPageBreak/>
        <w:t>Таким образом, функция стоимости позволяет ограничивать избыточное усложнение маршрутной сети, вызванное стремлением к минимизации времени перемещения и повышению связности. Функции времени и связности препятствуют полному вырождению сети</w:t>
      </w:r>
      <w:r w:rsidR="00E97C92">
        <w:t>, тем самым обеспечивая генерацию решений, соответствующих задаче проектирования маршрутной сети.</w:t>
      </w:r>
    </w:p>
    <w:p w14:paraId="469E3518" w14:textId="51A6B0B9" w:rsidR="00395E45" w:rsidRPr="00C3758F" w:rsidRDefault="00EB6788" w:rsidP="00636780">
      <w:r>
        <w:t>Результаты экспериментов показывают</w:t>
      </w:r>
      <w:r w:rsidR="00636780">
        <w:t xml:space="preserve">, что </w:t>
      </w:r>
      <w:r>
        <w:t xml:space="preserve">наиболее </w:t>
      </w:r>
      <w:r w:rsidR="00636780">
        <w:t xml:space="preserve">сбалансированный результат </w:t>
      </w:r>
      <w:r w:rsidR="006D7B6B">
        <w:t xml:space="preserve">для сети Мандла </w:t>
      </w:r>
      <w:r w:rsidR="00636780">
        <w:t xml:space="preserve">достигается </w:t>
      </w:r>
      <w:r w:rsidR="00395E45" w:rsidRPr="00E21451">
        <w:t xml:space="preserve">в случае, если веса функций времени и </w:t>
      </w:r>
      <w:r w:rsidR="00C869CB">
        <w:t>связно</w:t>
      </w:r>
      <w:r w:rsidR="00395E45" w:rsidRPr="00E21451">
        <w:t xml:space="preserve">сти равны 1, а вес функции стоимости </w:t>
      </w:r>
      <w:r w:rsidR="00781282">
        <w:t>находится в интервале от 1 и до 2</w:t>
      </w:r>
      <w:r w:rsidR="00395E45" w:rsidRPr="00E21451">
        <w:t xml:space="preserve"> (без учета нормализации). </w:t>
      </w:r>
    </w:p>
    <w:p w14:paraId="1C4BA7B7" w14:textId="3517916F" w:rsidR="00FC6EF3" w:rsidRDefault="00FC6EF3" w:rsidP="00FC6EF3">
      <w:pPr>
        <w:pStyle w:val="2"/>
      </w:pPr>
      <w:bookmarkStart w:id="50" w:name="_Toc228363801"/>
      <w:r>
        <w:t>Реальные данные</w:t>
      </w:r>
      <w:bookmarkEnd w:id="50"/>
      <w:r>
        <w:t xml:space="preserve"> </w:t>
      </w:r>
    </w:p>
    <w:p w14:paraId="1A53D046" w14:textId="4D0CC8C6" w:rsidR="00FC6EF3" w:rsidRPr="00FC6EF3" w:rsidRDefault="00FC6EF3" w:rsidP="00FC6EF3">
      <w:pPr>
        <w:pStyle w:val="3"/>
      </w:pPr>
      <w:bookmarkStart w:id="51" w:name="_Toc228363802"/>
      <w:r>
        <w:t>Базовый сценарий</w:t>
      </w:r>
      <w:bookmarkEnd w:id="51"/>
    </w:p>
    <w:p w14:paraId="3CEA77B6" w14:textId="6DA82083" w:rsidR="00FC6EF3" w:rsidRPr="00E21451" w:rsidRDefault="00FC6EF3" w:rsidP="00FC6EF3">
      <w:r w:rsidRPr="00E21451">
        <w:t>Генетически</w:t>
      </w:r>
      <w:r w:rsidR="00300BD9">
        <w:t>й</w:t>
      </w:r>
      <w:r w:rsidRPr="00E21451">
        <w:t xml:space="preserve"> алгоритм </w:t>
      </w:r>
      <w:r w:rsidR="00300BD9">
        <w:t xml:space="preserve">генерации маршрутов </w:t>
      </w:r>
      <w:r w:rsidRPr="00E21451">
        <w:t xml:space="preserve">был протестирован на реальных данных, описанных в разделе </w:t>
      </w:r>
      <w:r w:rsidR="003F73A3" w:rsidRPr="003F73A3">
        <w:t>3</w:t>
      </w:r>
      <w:r w:rsidRPr="00E21451">
        <w:t>.2.</w:t>
      </w:r>
      <w:r w:rsidR="003F73A3" w:rsidRPr="003F73A3">
        <w:t xml:space="preserve"> </w:t>
      </w:r>
      <w:r w:rsidR="004E77F8">
        <w:t xml:space="preserve">При формировании пула </w:t>
      </w:r>
      <w:r w:rsidRPr="00E21451">
        <w:t xml:space="preserve">маршрутов </w:t>
      </w:r>
      <w:r w:rsidR="004E77F8">
        <w:t xml:space="preserve">использовались </w:t>
      </w:r>
      <w:r w:rsidRPr="00E21451">
        <w:t>следующи</w:t>
      </w:r>
      <w:r w:rsidR="004E77F8">
        <w:t>е</w:t>
      </w:r>
      <w:r w:rsidRPr="00E21451">
        <w:t xml:space="preserve"> параметр</w:t>
      </w:r>
      <w:r w:rsidR="004E77F8">
        <w:t>ы</w:t>
      </w:r>
      <w:r w:rsidRPr="00E21451">
        <w:t xml:space="preserve">: минимальная длина маршрута </w:t>
      </w:r>
      <w:r w:rsidR="004E77F8">
        <w:t>составляет</w:t>
      </w:r>
      <w:r w:rsidRPr="00E21451">
        <w:t xml:space="preserve"> не менее 1 километра, максимальная – не более </w:t>
      </w:r>
      <w:r w:rsidR="00BD0428">
        <w:t>2</w:t>
      </w:r>
      <w:r w:rsidRPr="00E21451">
        <w:t xml:space="preserve">0 километров, порог отбора по спросу – </w:t>
      </w:r>
      <w:r w:rsidR="00A830F4">
        <w:t>8</w:t>
      </w:r>
      <w:r w:rsidRPr="00E21451">
        <w:t xml:space="preserve">0%, </w:t>
      </w:r>
      <w:r w:rsidR="004E77F8">
        <w:t xml:space="preserve">при этом </w:t>
      </w:r>
      <w:r w:rsidRPr="00E21451">
        <w:t xml:space="preserve">через каждую вершину должно проходить не менее </w:t>
      </w:r>
      <w:r w:rsidR="00BD0428">
        <w:t>5</w:t>
      </w:r>
      <w:r w:rsidRPr="00E21451">
        <w:t xml:space="preserve"> потенциальных маршрутов. Полученный </w:t>
      </w:r>
      <w:r w:rsidR="004E77F8">
        <w:t xml:space="preserve">в результате </w:t>
      </w:r>
      <w:r w:rsidRPr="00E21451">
        <w:t xml:space="preserve">пул включает в себя </w:t>
      </w:r>
      <w:r w:rsidR="00BD0428">
        <w:t>4585</w:t>
      </w:r>
      <w:r w:rsidRPr="00E21451">
        <w:t xml:space="preserve"> кандидатов.</w:t>
      </w:r>
    </w:p>
    <w:p w14:paraId="09FF59C3" w14:textId="37952C66" w:rsidR="00FC6EF3" w:rsidRPr="00E21451" w:rsidRDefault="004E77F8" w:rsidP="004E77F8">
      <w:r>
        <w:t xml:space="preserve">В ходе экспериментов </w:t>
      </w:r>
      <w:r w:rsidR="00FC6EF3" w:rsidRPr="00E21451">
        <w:t>использова</w:t>
      </w:r>
      <w:r>
        <w:t>лись</w:t>
      </w:r>
      <w:r w:rsidR="00FC6EF3" w:rsidRPr="00E21451">
        <w:t xml:space="preserve"> следующие параметры генетического алгоритма:</w:t>
      </w:r>
    </w:p>
    <w:p w14:paraId="24233CBF" w14:textId="683C2A61" w:rsidR="00FC6EF3" w:rsidRPr="00E21451" w:rsidRDefault="00FC6EF3" w:rsidP="00D23FBB">
      <w:pPr>
        <w:pStyle w:val="a"/>
      </w:pPr>
      <w:r w:rsidRPr="00E21451">
        <w:t xml:space="preserve">Максимальное количество маршрутов в сети: </w:t>
      </w:r>
      <w:r w:rsidR="002E783F" w:rsidRPr="002E783F">
        <w:t>4</w:t>
      </w:r>
      <w:r w:rsidRPr="00E21451">
        <w:t>0;</w:t>
      </w:r>
    </w:p>
    <w:p w14:paraId="76DE39FC" w14:textId="48D78264" w:rsidR="00FC6EF3" w:rsidRPr="00E21451" w:rsidRDefault="00FC6EF3" w:rsidP="00D23FBB">
      <w:pPr>
        <w:pStyle w:val="a"/>
      </w:pPr>
      <w:r w:rsidRPr="00E21451">
        <w:t xml:space="preserve">Количество маршрутов в особях начальной популяции: </w:t>
      </w:r>
      <w:r w:rsidR="00CC6BA3" w:rsidRPr="00F32F56">
        <w:t>1</w:t>
      </w:r>
      <w:r w:rsidR="002E783F" w:rsidRPr="002E783F">
        <w:t>0</w:t>
      </w:r>
      <w:r w:rsidRPr="00E21451">
        <w:t>;</w:t>
      </w:r>
    </w:p>
    <w:p w14:paraId="46636724" w14:textId="1142509D" w:rsidR="00FC6EF3" w:rsidRPr="00E21451" w:rsidRDefault="00FC6EF3" w:rsidP="00D23FBB">
      <w:pPr>
        <w:pStyle w:val="a"/>
      </w:pPr>
      <w:r w:rsidRPr="00E21451">
        <w:t xml:space="preserve">Размер популяции: </w:t>
      </w:r>
      <w:r w:rsidR="002E783F">
        <w:rPr>
          <w:lang w:val="en-US"/>
        </w:rPr>
        <w:t>1</w:t>
      </w:r>
      <w:r w:rsidR="00271CBD">
        <w:t>00</w:t>
      </w:r>
      <w:r w:rsidRPr="00E21451">
        <w:t xml:space="preserve">; </w:t>
      </w:r>
    </w:p>
    <w:p w14:paraId="6E78ADD0" w14:textId="2CBF9EB0" w:rsidR="00FC6EF3" w:rsidRPr="00E21451" w:rsidRDefault="00FC6EF3" w:rsidP="00D23FBB">
      <w:pPr>
        <w:pStyle w:val="a"/>
      </w:pPr>
      <w:r w:rsidRPr="00E21451">
        <w:t xml:space="preserve">Количество поколений: </w:t>
      </w:r>
      <w:r w:rsidR="002E783F">
        <w:rPr>
          <w:lang w:val="en-US"/>
        </w:rPr>
        <w:t>1</w:t>
      </w:r>
      <w:r w:rsidR="00CC6BA3">
        <w:rPr>
          <w:lang w:val="en-US"/>
        </w:rPr>
        <w:t>0</w:t>
      </w:r>
      <w:r w:rsidRPr="00E21451">
        <w:t>0;</w:t>
      </w:r>
    </w:p>
    <w:p w14:paraId="26B0E752" w14:textId="6B6133E2" w:rsidR="00FC6EF3" w:rsidRPr="00E21451" w:rsidRDefault="00FC6EF3" w:rsidP="00D23FBB">
      <w:pPr>
        <w:pStyle w:val="a"/>
      </w:pPr>
      <w:r w:rsidRPr="00E21451">
        <w:t>Вероятности мутаций: 0.5 для добавления и замены, 0.1 для удаления;</w:t>
      </w:r>
    </w:p>
    <w:p w14:paraId="6BA6F7D9" w14:textId="77777777" w:rsidR="00FC6EF3" w:rsidRPr="00E21451" w:rsidRDefault="00FC6EF3" w:rsidP="00D23FBB">
      <w:pPr>
        <w:pStyle w:val="a"/>
      </w:pPr>
      <w:r w:rsidRPr="00E21451">
        <w:t xml:space="preserve">Процент </w:t>
      </w:r>
      <w:proofErr w:type="spellStart"/>
      <w:r w:rsidRPr="00E21451">
        <w:t>элитизма</w:t>
      </w:r>
      <w:proofErr w:type="spellEnd"/>
      <w:r w:rsidRPr="00E21451">
        <w:t>: 0.2;</w:t>
      </w:r>
    </w:p>
    <w:p w14:paraId="7F7F2F79" w14:textId="1D7A194F" w:rsidR="00FC6EF3" w:rsidRPr="00E21451" w:rsidRDefault="00FC6EF3" w:rsidP="00D23FBB">
      <w:pPr>
        <w:pStyle w:val="a"/>
      </w:pPr>
      <w:r w:rsidRPr="00E21451">
        <w:t>Веса функций</w:t>
      </w:r>
      <w:r w:rsidR="004E77F8">
        <w:t>:</w:t>
      </w:r>
      <w:r w:rsidRPr="00E21451">
        <w:t xml:space="preserve"> врем</w:t>
      </w:r>
      <w:r w:rsidR="004E77F8">
        <w:t>я</w:t>
      </w:r>
      <w:r w:rsidR="00512A42">
        <w:t xml:space="preserve"> </w:t>
      </w:r>
      <w:r w:rsidR="005130B6">
        <w:t>–</w:t>
      </w:r>
      <w:r w:rsidR="00512A42">
        <w:t xml:space="preserve"> </w:t>
      </w:r>
      <w:r w:rsidRPr="00E21451">
        <w:t xml:space="preserve">1; </w:t>
      </w:r>
      <w:r w:rsidR="00C869CB">
        <w:t>связно</w:t>
      </w:r>
      <w:r w:rsidRPr="00E21451">
        <w:t>ст</w:t>
      </w:r>
      <w:r w:rsidR="004E77F8">
        <w:t>ь</w:t>
      </w:r>
      <w:r w:rsidR="00512A42">
        <w:t xml:space="preserve"> </w:t>
      </w:r>
      <w:r w:rsidR="005130B6">
        <w:t>–</w:t>
      </w:r>
      <w:r w:rsidR="00512A42">
        <w:t xml:space="preserve"> </w:t>
      </w:r>
      <w:r w:rsidR="000648E6" w:rsidRPr="000648E6">
        <w:t>1</w:t>
      </w:r>
      <w:r w:rsidRPr="00E21451">
        <w:t>; стоимост</w:t>
      </w:r>
      <w:r w:rsidR="004E77F8">
        <w:t>ь</w:t>
      </w:r>
      <w:r w:rsidR="00512A42">
        <w:t xml:space="preserve"> </w:t>
      </w:r>
      <w:r w:rsidR="005130B6">
        <w:t>–</w:t>
      </w:r>
      <w:r w:rsidR="00512A42">
        <w:t xml:space="preserve"> </w:t>
      </w:r>
      <w:r w:rsidRPr="00E21451">
        <w:t>1 (без учета нормализации).</w:t>
      </w:r>
    </w:p>
    <w:p w14:paraId="4F5D34CC" w14:textId="77777777" w:rsidR="00901640" w:rsidRDefault="00FC6EF3" w:rsidP="00901640">
      <w:r w:rsidRPr="00E21451">
        <w:t xml:space="preserve">Результатом работы алгоритма является сеть, </w:t>
      </w:r>
      <w:r w:rsidR="004E77F8">
        <w:t>представленная</w:t>
      </w:r>
      <w:r w:rsidRPr="00E21451">
        <w:t xml:space="preserve"> на рисунке 2</w:t>
      </w:r>
      <w:r w:rsidR="00264F28">
        <w:t>6</w:t>
      </w:r>
      <w:r w:rsidRPr="00E21451">
        <w:t xml:space="preserve">. </w:t>
      </w:r>
      <w:r w:rsidR="004E77F8">
        <w:t>Полученное</w:t>
      </w:r>
      <w:r w:rsidRPr="00E21451">
        <w:t xml:space="preserve"> решение включает в себя </w:t>
      </w:r>
      <w:r w:rsidR="002E783F" w:rsidRPr="002E783F">
        <w:t>10</w:t>
      </w:r>
      <w:r w:rsidRPr="00E21451">
        <w:t xml:space="preserve"> маршрутов и имеет следующие значения целевых функций:</w:t>
      </w:r>
    </w:p>
    <w:p w14:paraId="480199F7" w14:textId="4FEA25AE" w:rsidR="00F85FF6" w:rsidRPr="00901640" w:rsidRDefault="00901640" w:rsidP="000453E8">
      <w:pPr>
        <w:spacing w:before="120"/>
        <w:jc w:val="center"/>
        <w:rPr>
          <w:sz w:val="28"/>
          <w:szCs w:val="28"/>
        </w:rPr>
      </w:pPr>
      <w:r>
        <w:t xml:space="preserve">        </w:t>
      </w:r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lang w:val="en-US"/>
              </w:rPr>
              <m:t>sum</m:t>
            </m:r>
          </m:sub>
        </m:sSub>
        <m:r>
          <m:rPr>
            <m:sty m:val="p"/>
          </m:rPr>
          <w:rPr>
            <w:rFonts w:ascii="Cambria Math" w:hAnsi="Cambria Math"/>
          </w:rPr>
          <m:t>=3594022 пасс.-мин</m:t>
        </m:r>
        <m:r>
          <w:rPr>
            <w:rFonts w:ascii="Cambria Math" w:hAnsi="Cambria Math"/>
          </w:rPr>
          <m:t>;</m:t>
        </m:r>
        <m:r>
          <m:rPr>
            <m:sty m:val="p"/>
          </m:rP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C</m:t>
            </m:r>
          </m:e>
          <m:sub>
            <m:r>
              <w:rPr>
                <w:rFonts w:ascii="Cambria Math" w:hAnsi="Cambria Math"/>
                <w:lang w:val="en-US"/>
              </w:rPr>
              <m:t>sum</m:t>
            </m:r>
          </m:sub>
        </m:sSub>
        <m:r>
          <m:rPr>
            <m:sty m:val="p"/>
          </m:rPr>
          <w:rPr>
            <w:rFonts w:ascii="Cambria Math" w:hAnsi="Cambria Math"/>
          </w:rPr>
          <m:t>=259034 ден.ед</m:t>
        </m:r>
        <m:r>
          <w:rPr>
            <w:rFonts w:ascii="Cambria Math" w:hAnsi="Cambria Math"/>
          </w:rPr>
          <m:t xml:space="preserve">; 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lang w:val="en-US"/>
              </w:rPr>
              <m:t>avg</m:t>
            </m:r>
          </m:sub>
        </m:sSub>
        <m:r>
          <w:rPr>
            <w:rFonts w:ascii="Cambria Math" w:hAnsi="Cambria Math"/>
          </w:rPr>
          <m:t>=1.29.</m:t>
        </m:r>
      </m:oMath>
      <w:r>
        <w:t xml:space="preserve">               (</w:t>
      </w:r>
      <w:r w:rsidR="005506F7">
        <w:t>2</w:t>
      </w:r>
      <w:r>
        <w:t>)</w:t>
      </w:r>
    </w:p>
    <w:p w14:paraId="74279753" w14:textId="2E0AD4FA" w:rsidR="00F85FF6" w:rsidRPr="00E21451" w:rsidRDefault="00901640" w:rsidP="00F85FF6">
      <w:r>
        <w:t xml:space="preserve"> </w:t>
      </w:r>
    </w:p>
    <w:p w14:paraId="38951608" w14:textId="77777777" w:rsidR="00FC6EF3" w:rsidRPr="00E21451" w:rsidRDefault="00FC6EF3" w:rsidP="009221D8">
      <w:pPr>
        <w:pStyle w:val="af2"/>
        <w:rPr>
          <w:lang w:val="en-US"/>
        </w:rPr>
      </w:pPr>
      <w:r w:rsidRPr="00E21451">
        <w:rPr>
          <w:noProof/>
        </w:rPr>
        <w:lastRenderedPageBreak/>
        <w:drawing>
          <wp:inline distT="0" distB="0" distL="0" distR="0" wp14:anchorId="1DF0B1CE" wp14:editId="21497B9A">
            <wp:extent cx="4553246" cy="5116735"/>
            <wp:effectExtent l="0" t="0" r="0" b="8255"/>
            <wp:docPr id="3397288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728847" name="Рисунок 1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4392" cy="5118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AF40B" w14:textId="35A9013F" w:rsidR="00FC6EF3" w:rsidRPr="00E21451" w:rsidRDefault="00FC6EF3" w:rsidP="009221D8">
      <w:pPr>
        <w:pStyle w:val="af"/>
      </w:pPr>
      <w:r w:rsidRPr="00E21451">
        <w:t>Рисунок 2</w:t>
      </w:r>
      <w:r w:rsidR="00264F28">
        <w:t>6</w:t>
      </w:r>
      <w:r w:rsidRPr="00E21451">
        <w:t xml:space="preserve"> – Оптимальная маршрутная сеть, построенная алгоритмом </w:t>
      </w:r>
    </w:p>
    <w:p w14:paraId="3930F25D" w14:textId="6A04F58E" w:rsidR="009221D8" w:rsidRDefault="00477231" w:rsidP="00DD6DEE">
      <w:r>
        <w:t xml:space="preserve">Для интерпретации результатов проведено сравнение в двумя базовыми случаями: отсутствием маршрутной сети и решением, показавшим наилучший результат по времени и </w:t>
      </w:r>
      <w:r w:rsidR="00C869CB">
        <w:t>связно</w:t>
      </w:r>
      <w:r>
        <w:t>сти.</w:t>
      </w:r>
      <w:r w:rsidR="00DD6DEE">
        <w:t xml:space="preserve"> Значения для этого решения и результаты работы алгоритма с различными весами целевых функций приведены в таблице 3.</w:t>
      </w:r>
      <w:r>
        <w:t xml:space="preserve"> </w:t>
      </w:r>
    </w:p>
    <w:p w14:paraId="564DC3DE" w14:textId="0B61FA90" w:rsidR="0098344F" w:rsidRPr="00E21451" w:rsidRDefault="0098344F" w:rsidP="0098344F">
      <w:pPr>
        <w:ind w:firstLine="0"/>
      </w:pPr>
      <w:r>
        <w:t>Таблица 3 – Результаты построения маршрутных сетей на реальных данных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20"/>
        <w:gridCol w:w="708"/>
        <w:gridCol w:w="697"/>
        <w:gridCol w:w="1855"/>
        <w:gridCol w:w="1544"/>
        <w:gridCol w:w="1647"/>
        <w:gridCol w:w="1087"/>
        <w:gridCol w:w="1087"/>
      </w:tblGrid>
      <w:tr w:rsidR="000A667C" w:rsidRPr="00756168" w14:paraId="45C25722" w14:textId="77777777" w:rsidTr="003E0692">
        <w:tc>
          <w:tcPr>
            <w:tcW w:w="0" w:type="auto"/>
            <w:gridSpan w:val="3"/>
          </w:tcPr>
          <w:p w14:paraId="2FFC97C2" w14:textId="77777777" w:rsidR="000A667C" w:rsidRDefault="000A667C" w:rsidP="006735D7">
            <w:pPr>
              <w:ind w:firstLine="0"/>
              <w:rPr>
                <w:lang w:val="en-US"/>
              </w:rPr>
            </w:pPr>
            <w:r>
              <w:t>Веса целевых функций</w:t>
            </w:r>
          </w:p>
        </w:tc>
        <w:tc>
          <w:tcPr>
            <w:tcW w:w="0" w:type="auto"/>
            <w:vMerge w:val="restart"/>
          </w:tcPr>
          <w:p w14:paraId="0856BB1B" w14:textId="77777777" w:rsidR="000A667C" w:rsidRPr="00756168" w:rsidRDefault="000A667C" w:rsidP="006735D7">
            <w:pPr>
              <w:ind w:firstLine="0"/>
            </w:pPr>
            <w:r>
              <w:t>Взвешенная</w:t>
            </w:r>
            <w:r w:rsidRPr="00756168">
              <w:rPr>
                <w:lang w:val="en-US"/>
              </w:rPr>
              <w:t xml:space="preserve"> </w:t>
            </w:r>
            <w:r>
              <w:t>сумма</w:t>
            </w:r>
          </w:p>
        </w:tc>
        <w:tc>
          <w:tcPr>
            <w:tcW w:w="1544" w:type="dxa"/>
            <w:vMerge w:val="restart"/>
          </w:tcPr>
          <w:p w14:paraId="0254B52F" w14:textId="77777777" w:rsidR="000A667C" w:rsidRPr="00756168" w:rsidRDefault="000A667C" w:rsidP="006735D7">
            <w:pPr>
              <w:ind w:firstLine="0"/>
            </w:pPr>
            <w:r>
              <w:t>Количество</w:t>
            </w:r>
            <w:r w:rsidRPr="00756168">
              <w:rPr>
                <w:lang w:val="en-US"/>
              </w:rPr>
              <w:t xml:space="preserve"> </w:t>
            </w:r>
            <w:r>
              <w:t>маршрутов</w:t>
            </w:r>
          </w:p>
        </w:tc>
        <w:tc>
          <w:tcPr>
            <w:tcW w:w="3821" w:type="dxa"/>
            <w:gridSpan w:val="3"/>
          </w:tcPr>
          <w:p w14:paraId="06B76C4C" w14:textId="77777777" w:rsidR="000A667C" w:rsidRPr="00756168" w:rsidRDefault="000A667C" w:rsidP="006735D7">
            <w:pPr>
              <w:ind w:firstLine="0"/>
            </w:pPr>
            <w:r>
              <w:t>Значения целевых функций</w:t>
            </w:r>
          </w:p>
        </w:tc>
      </w:tr>
      <w:tr w:rsidR="003E0692" w:rsidRPr="00C3758F" w14:paraId="205B2E74" w14:textId="77777777" w:rsidTr="003E0692">
        <w:tc>
          <w:tcPr>
            <w:tcW w:w="0" w:type="auto"/>
          </w:tcPr>
          <w:p w14:paraId="4B9594AC" w14:textId="77777777" w:rsidR="003E0692" w:rsidRPr="00C3758F" w:rsidRDefault="00000000" w:rsidP="003E0692">
            <w:pPr>
              <w:ind w:firstLine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44757987" w14:textId="77777777" w:rsidR="003E0692" w:rsidRPr="00C3758F" w:rsidRDefault="00000000" w:rsidP="003E0692">
            <w:pPr>
              <w:ind w:firstLine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C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69C41139" w14:textId="77777777" w:rsidR="003E0692" w:rsidRPr="00C3758F" w:rsidRDefault="00000000" w:rsidP="003E0692">
            <w:pPr>
              <w:ind w:firstLine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A</m:t>
                    </m:r>
                  </m:sub>
                </m:sSub>
              </m:oMath>
            </m:oMathPara>
          </w:p>
        </w:tc>
        <w:tc>
          <w:tcPr>
            <w:tcW w:w="0" w:type="auto"/>
            <w:vMerge/>
          </w:tcPr>
          <w:p w14:paraId="21D5A81A" w14:textId="77777777" w:rsidR="003E0692" w:rsidRDefault="003E0692" w:rsidP="003E0692">
            <w:pPr>
              <w:ind w:firstLine="0"/>
              <w:rPr>
                <w:lang w:val="en-US"/>
              </w:rPr>
            </w:pPr>
          </w:p>
        </w:tc>
        <w:tc>
          <w:tcPr>
            <w:tcW w:w="1544" w:type="dxa"/>
            <w:vMerge/>
          </w:tcPr>
          <w:p w14:paraId="1C9EB29B" w14:textId="77777777" w:rsidR="003E0692" w:rsidRDefault="003E0692" w:rsidP="003E0692">
            <w:pPr>
              <w:ind w:firstLine="0"/>
              <w:rPr>
                <w:lang w:val="en-US"/>
              </w:rPr>
            </w:pPr>
          </w:p>
        </w:tc>
        <w:tc>
          <w:tcPr>
            <w:tcW w:w="1647" w:type="dxa"/>
          </w:tcPr>
          <w:p w14:paraId="0F36B0E3" w14:textId="058F5028" w:rsidR="003E0692" w:rsidRPr="00C3758F" w:rsidRDefault="00000000" w:rsidP="003E0692">
            <w:pPr>
              <w:ind w:firstLine="0"/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sum</m:t>
                  </m:r>
                </m:sub>
              </m:sSub>
            </m:oMath>
            <w:r w:rsidR="003E0692">
              <w:t xml:space="preserve"> </w:t>
            </w:r>
            <w:r w:rsidR="003E0692">
              <w:br/>
              <w:t>(пасс.-мин)</w:t>
            </w:r>
          </w:p>
        </w:tc>
        <w:tc>
          <w:tcPr>
            <w:tcW w:w="1087" w:type="dxa"/>
          </w:tcPr>
          <w:p w14:paraId="402CC05E" w14:textId="62C2A302" w:rsidR="003E0692" w:rsidRPr="00C3758F" w:rsidRDefault="00000000" w:rsidP="003E0692">
            <w:pPr>
              <w:ind w:firstLine="0"/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sum</m:t>
                  </m:r>
                </m:sub>
              </m:sSub>
            </m:oMath>
            <w:r w:rsidR="003E0692">
              <w:t xml:space="preserve"> </w:t>
            </w:r>
            <w:r w:rsidR="003E0692">
              <w:br/>
              <w:t>(ден. ед)</w:t>
            </w:r>
          </w:p>
        </w:tc>
        <w:tc>
          <w:tcPr>
            <w:tcW w:w="1087" w:type="dxa"/>
          </w:tcPr>
          <w:p w14:paraId="0FDCB011" w14:textId="77777777" w:rsidR="003E0692" w:rsidRPr="00C3758F" w:rsidRDefault="00000000" w:rsidP="003E0692">
            <w:pPr>
              <w:ind w:firstLine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avg</m:t>
                    </m:r>
                  </m:sub>
                </m:sSub>
              </m:oMath>
            </m:oMathPara>
          </w:p>
        </w:tc>
      </w:tr>
      <w:tr w:rsidR="009F1687" w:rsidRPr="005C6DC2" w14:paraId="0C40271E" w14:textId="77777777" w:rsidTr="003E0692">
        <w:tc>
          <w:tcPr>
            <w:tcW w:w="0" w:type="auto"/>
          </w:tcPr>
          <w:p w14:paraId="4C87F3C7" w14:textId="67AEE7AD" w:rsidR="009F1687" w:rsidRDefault="001E0810" w:rsidP="006735D7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169FE98B" w14:textId="3BFAB403" w:rsidR="009F1687" w:rsidRDefault="001E0810" w:rsidP="006735D7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0FCF4195" w14:textId="1BD8B19B" w:rsidR="009F1687" w:rsidRDefault="001E0810" w:rsidP="006735D7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1D139A91" w14:textId="401FA723" w:rsidR="009F1687" w:rsidRPr="009F1687" w:rsidRDefault="00A62221" w:rsidP="006735D7">
            <w:pPr>
              <w:ind w:firstLine="0"/>
            </w:pPr>
            <w:r w:rsidRPr="00A62221">
              <w:t>12272586</w:t>
            </w:r>
          </w:p>
        </w:tc>
        <w:tc>
          <w:tcPr>
            <w:tcW w:w="1544" w:type="dxa"/>
          </w:tcPr>
          <w:p w14:paraId="141D7150" w14:textId="477F715A" w:rsidR="009F1687" w:rsidRDefault="00A62221" w:rsidP="006735D7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1647" w:type="dxa"/>
          </w:tcPr>
          <w:p w14:paraId="4890CC39" w14:textId="7A9719D9" w:rsidR="009F1687" w:rsidRPr="000A667C" w:rsidRDefault="00FD4006" w:rsidP="006735D7">
            <w:pPr>
              <w:ind w:firstLine="0"/>
            </w:pPr>
            <w:r w:rsidRPr="00FD4006">
              <w:t>3594022</w:t>
            </w:r>
          </w:p>
        </w:tc>
        <w:tc>
          <w:tcPr>
            <w:tcW w:w="1087" w:type="dxa"/>
          </w:tcPr>
          <w:p w14:paraId="75F78F74" w14:textId="6E1FC2A8" w:rsidR="009F1687" w:rsidRPr="000A667C" w:rsidRDefault="00FD4006" w:rsidP="006735D7">
            <w:pPr>
              <w:ind w:firstLine="0"/>
            </w:pPr>
            <w:r w:rsidRPr="00FD4006">
              <w:t>259034</w:t>
            </w:r>
          </w:p>
        </w:tc>
        <w:tc>
          <w:tcPr>
            <w:tcW w:w="1087" w:type="dxa"/>
          </w:tcPr>
          <w:p w14:paraId="354752CC" w14:textId="0479DAE2" w:rsidR="009F1687" w:rsidRPr="00A62221" w:rsidRDefault="00FD4006" w:rsidP="006735D7">
            <w:pPr>
              <w:ind w:firstLine="0"/>
              <w:rPr>
                <w:lang w:val="en-US"/>
              </w:rPr>
            </w:pPr>
            <w:r w:rsidRPr="00FD4006">
              <w:t>1.29</w:t>
            </w:r>
          </w:p>
        </w:tc>
      </w:tr>
      <w:tr w:rsidR="000A667C" w:rsidRPr="005C6DC2" w14:paraId="082E1671" w14:textId="77777777" w:rsidTr="003E0692">
        <w:tc>
          <w:tcPr>
            <w:tcW w:w="0" w:type="auto"/>
          </w:tcPr>
          <w:p w14:paraId="16141599" w14:textId="168D6523" w:rsidR="000A667C" w:rsidRPr="000A667C" w:rsidRDefault="000A667C" w:rsidP="006735D7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0" w:type="auto"/>
          </w:tcPr>
          <w:p w14:paraId="1B8D5B76" w14:textId="496DBD44" w:rsidR="000A667C" w:rsidRPr="000A667C" w:rsidRDefault="000A667C" w:rsidP="006735D7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18FA7F48" w14:textId="1202B378" w:rsidR="000A667C" w:rsidRPr="000A667C" w:rsidRDefault="000A667C" w:rsidP="006735D7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5CF1B696" w14:textId="1A7AA78E" w:rsidR="000A667C" w:rsidRPr="000A667C" w:rsidRDefault="00F9377E" w:rsidP="006735D7">
            <w:pPr>
              <w:ind w:firstLine="0"/>
            </w:pPr>
            <w:r w:rsidRPr="00F9377E">
              <w:t>48706223</w:t>
            </w:r>
          </w:p>
        </w:tc>
        <w:tc>
          <w:tcPr>
            <w:tcW w:w="1544" w:type="dxa"/>
          </w:tcPr>
          <w:p w14:paraId="3FF672A2" w14:textId="19DBC0BB" w:rsidR="000A667C" w:rsidRDefault="000A667C" w:rsidP="006735D7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1647" w:type="dxa"/>
          </w:tcPr>
          <w:p w14:paraId="6C987808" w14:textId="49153773" w:rsidR="000A667C" w:rsidRPr="000A667C" w:rsidRDefault="00F9377E" w:rsidP="006735D7">
            <w:pPr>
              <w:ind w:firstLine="0"/>
            </w:pPr>
            <w:r w:rsidRPr="00F9377E">
              <w:t>3941110</w:t>
            </w:r>
          </w:p>
        </w:tc>
        <w:tc>
          <w:tcPr>
            <w:tcW w:w="1087" w:type="dxa"/>
          </w:tcPr>
          <w:p w14:paraId="3041BA2D" w14:textId="2851300D" w:rsidR="000A667C" w:rsidRPr="000A667C" w:rsidRDefault="00F9377E" w:rsidP="006735D7">
            <w:pPr>
              <w:ind w:firstLine="0"/>
            </w:pPr>
            <w:r w:rsidRPr="00F9377E">
              <w:t>256783</w:t>
            </w:r>
          </w:p>
        </w:tc>
        <w:tc>
          <w:tcPr>
            <w:tcW w:w="1087" w:type="dxa"/>
          </w:tcPr>
          <w:p w14:paraId="64902025" w14:textId="0CAFFBF8" w:rsidR="000A667C" w:rsidRDefault="00F9377E" w:rsidP="006735D7">
            <w:pPr>
              <w:ind w:firstLine="0"/>
              <w:rPr>
                <w:lang w:val="en-US"/>
              </w:rPr>
            </w:pPr>
            <w:r w:rsidRPr="00F9377E">
              <w:t>1.34</w:t>
            </w:r>
          </w:p>
        </w:tc>
      </w:tr>
      <w:tr w:rsidR="000A667C" w:rsidRPr="005C6DC2" w14:paraId="1EFC5B25" w14:textId="77777777" w:rsidTr="003E0692">
        <w:tc>
          <w:tcPr>
            <w:tcW w:w="0" w:type="auto"/>
          </w:tcPr>
          <w:p w14:paraId="79C570F2" w14:textId="35EFBA1F" w:rsidR="000A667C" w:rsidRPr="000A667C" w:rsidRDefault="000A667C" w:rsidP="006735D7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268AE1B0" w14:textId="3991935E" w:rsidR="000A667C" w:rsidRPr="000A667C" w:rsidRDefault="000A667C" w:rsidP="006735D7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0" w:type="auto"/>
          </w:tcPr>
          <w:p w14:paraId="3900D476" w14:textId="0CABCD4D" w:rsidR="000A667C" w:rsidRPr="000A667C" w:rsidRDefault="000A667C" w:rsidP="006735D7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6FE37D32" w14:textId="104B0858" w:rsidR="000A667C" w:rsidRPr="000A667C" w:rsidRDefault="000A667C" w:rsidP="006735D7">
            <w:pPr>
              <w:ind w:firstLine="0"/>
            </w:pPr>
            <w:r w:rsidRPr="000A667C">
              <w:t>23441470</w:t>
            </w:r>
          </w:p>
        </w:tc>
        <w:tc>
          <w:tcPr>
            <w:tcW w:w="1544" w:type="dxa"/>
          </w:tcPr>
          <w:p w14:paraId="0546C833" w14:textId="516EB44A" w:rsidR="000A667C" w:rsidRDefault="000A667C" w:rsidP="006735D7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647" w:type="dxa"/>
          </w:tcPr>
          <w:p w14:paraId="077B08B3" w14:textId="4A50BA39" w:rsidR="000A667C" w:rsidRPr="000A667C" w:rsidRDefault="000A667C" w:rsidP="006735D7">
            <w:pPr>
              <w:ind w:firstLine="0"/>
            </w:pPr>
            <w:r w:rsidRPr="000A667C">
              <w:t>8756901</w:t>
            </w:r>
          </w:p>
        </w:tc>
        <w:tc>
          <w:tcPr>
            <w:tcW w:w="1087" w:type="dxa"/>
          </w:tcPr>
          <w:p w14:paraId="16096909" w14:textId="1A323C4E" w:rsidR="000A667C" w:rsidRPr="000A667C" w:rsidRDefault="000A667C" w:rsidP="006735D7">
            <w:pPr>
              <w:ind w:firstLine="0"/>
            </w:pPr>
            <w:r w:rsidRPr="000A667C">
              <w:t>23659</w:t>
            </w:r>
          </w:p>
        </w:tc>
        <w:tc>
          <w:tcPr>
            <w:tcW w:w="1087" w:type="dxa"/>
          </w:tcPr>
          <w:p w14:paraId="020F45FB" w14:textId="4CB94E7A" w:rsidR="000A667C" w:rsidRDefault="000A667C" w:rsidP="006735D7">
            <w:pPr>
              <w:ind w:firstLine="0"/>
              <w:rPr>
                <w:lang w:val="en-US"/>
              </w:rPr>
            </w:pPr>
            <w:r w:rsidRPr="000A667C">
              <w:t>2.46</w:t>
            </w:r>
          </w:p>
        </w:tc>
      </w:tr>
      <w:tr w:rsidR="000A667C" w:rsidRPr="005C6DC2" w14:paraId="599FF99C" w14:textId="77777777" w:rsidTr="003E0692">
        <w:tc>
          <w:tcPr>
            <w:tcW w:w="0" w:type="auto"/>
          </w:tcPr>
          <w:p w14:paraId="6511ED68" w14:textId="77777777" w:rsidR="000A667C" w:rsidRDefault="000A667C" w:rsidP="006735D7">
            <w:pPr>
              <w:ind w:firstLine="0"/>
            </w:pPr>
            <w:r>
              <w:t>1</w:t>
            </w:r>
          </w:p>
        </w:tc>
        <w:tc>
          <w:tcPr>
            <w:tcW w:w="0" w:type="auto"/>
          </w:tcPr>
          <w:p w14:paraId="7BCDA3BE" w14:textId="70DCBDDB" w:rsidR="000A667C" w:rsidRPr="000A667C" w:rsidRDefault="000A667C" w:rsidP="006735D7">
            <w:pPr>
              <w:ind w:firstLine="0"/>
              <w:rPr>
                <w:lang w:val="en-US"/>
              </w:rPr>
            </w:pPr>
            <w:r>
              <w:t>1</w:t>
            </w:r>
          </w:p>
        </w:tc>
        <w:tc>
          <w:tcPr>
            <w:tcW w:w="0" w:type="auto"/>
          </w:tcPr>
          <w:p w14:paraId="1B0F9E9F" w14:textId="0BD71934" w:rsidR="000A667C" w:rsidRPr="000A667C" w:rsidRDefault="009F1687" w:rsidP="006735D7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0" w:type="auto"/>
          </w:tcPr>
          <w:p w14:paraId="4144F122" w14:textId="15361AE6" w:rsidR="000A667C" w:rsidRDefault="00F9377E" w:rsidP="006735D7">
            <w:pPr>
              <w:ind w:firstLine="0"/>
            </w:pPr>
            <w:r w:rsidRPr="00F9377E">
              <w:t>67295044</w:t>
            </w:r>
          </w:p>
        </w:tc>
        <w:tc>
          <w:tcPr>
            <w:tcW w:w="1544" w:type="dxa"/>
          </w:tcPr>
          <w:p w14:paraId="0CE3881C" w14:textId="2B63CA62" w:rsidR="000A667C" w:rsidRPr="005C6DC2" w:rsidRDefault="00F9377E" w:rsidP="006735D7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="000A667C">
              <w:rPr>
                <w:lang w:val="en-US"/>
              </w:rPr>
              <w:t>1</w:t>
            </w:r>
          </w:p>
        </w:tc>
        <w:tc>
          <w:tcPr>
            <w:tcW w:w="1647" w:type="dxa"/>
          </w:tcPr>
          <w:p w14:paraId="0FE95D16" w14:textId="5FBE6081" w:rsidR="000A667C" w:rsidRDefault="00F9377E" w:rsidP="006735D7">
            <w:pPr>
              <w:ind w:firstLine="0"/>
            </w:pPr>
            <w:r w:rsidRPr="00F9377E">
              <w:t>3519520</w:t>
            </w:r>
          </w:p>
        </w:tc>
        <w:tc>
          <w:tcPr>
            <w:tcW w:w="1087" w:type="dxa"/>
          </w:tcPr>
          <w:p w14:paraId="06A4D057" w14:textId="28472083" w:rsidR="000A667C" w:rsidRPr="005C6DC2" w:rsidRDefault="00F9377E" w:rsidP="006735D7">
            <w:pPr>
              <w:ind w:firstLine="0"/>
              <w:rPr>
                <w:lang w:val="en-US"/>
              </w:rPr>
            </w:pPr>
            <w:r w:rsidRPr="00F9377E">
              <w:t>491060</w:t>
            </w:r>
          </w:p>
        </w:tc>
        <w:tc>
          <w:tcPr>
            <w:tcW w:w="1087" w:type="dxa"/>
          </w:tcPr>
          <w:p w14:paraId="7BD947AF" w14:textId="1477F491" w:rsidR="000A667C" w:rsidRPr="005C6DC2" w:rsidRDefault="000A667C" w:rsidP="006735D7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1.</w:t>
            </w:r>
            <w:r w:rsidR="00F9377E">
              <w:rPr>
                <w:lang w:val="en-US"/>
              </w:rPr>
              <w:t>17</w:t>
            </w:r>
          </w:p>
        </w:tc>
      </w:tr>
      <w:tr w:rsidR="00144FD4" w:rsidRPr="005C6DC2" w14:paraId="5D204D05" w14:textId="77777777" w:rsidTr="003E0692">
        <w:tc>
          <w:tcPr>
            <w:tcW w:w="0" w:type="auto"/>
          </w:tcPr>
          <w:p w14:paraId="0CDB7888" w14:textId="3B379B59" w:rsidR="00144FD4" w:rsidRPr="00144FD4" w:rsidRDefault="00144FD4" w:rsidP="006735D7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5AABA8E9" w14:textId="5F4F79B3" w:rsidR="00144FD4" w:rsidRPr="00144FD4" w:rsidRDefault="00144FD4" w:rsidP="006735D7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14:paraId="067BD2A2" w14:textId="06FCB61A" w:rsidR="00144FD4" w:rsidRDefault="00144FD4" w:rsidP="006735D7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574C381D" w14:textId="1F317469" w:rsidR="00144FD4" w:rsidRPr="00FF6E98" w:rsidRDefault="002A68D0" w:rsidP="006735D7">
            <w:pPr>
              <w:ind w:firstLine="0"/>
              <w:rPr>
                <w:lang w:val="en-US"/>
              </w:rPr>
            </w:pPr>
            <w:r w:rsidRPr="002A68D0">
              <w:t>4606213</w:t>
            </w:r>
          </w:p>
        </w:tc>
        <w:tc>
          <w:tcPr>
            <w:tcW w:w="1544" w:type="dxa"/>
          </w:tcPr>
          <w:p w14:paraId="22119145" w14:textId="29A6B7E5" w:rsidR="00144FD4" w:rsidRDefault="002A68D0" w:rsidP="006735D7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31</w:t>
            </w:r>
          </w:p>
        </w:tc>
        <w:tc>
          <w:tcPr>
            <w:tcW w:w="1647" w:type="dxa"/>
          </w:tcPr>
          <w:p w14:paraId="16FECAA7" w14:textId="2966EACB" w:rsidR="00144FD4" w:rsidRPr="000A667C" w:rsidRDefault="00F9377E" w:rsidP="006735D7">
            <w:pPr>
              <w:ind w:firstLine="0"/>
            </w:pPr>
            <w:r w:rsidRPr="00F9377E">
              <w:t>3448562</w:t>
            </w:r>
          </w:p>
        </w:tc>
        <w:tc>
          <w:tcPr>
            <w:tcW w:w="1087" w:type="dxa"/>
          </w:tcPr>
          <w:p w14:paraId="47B12031" w14:textId="5C351897" w:rsidR="00144FD4" w:rsidRPr="000A667C" w:rsidRDefault="002A68D0" w:rsidP="006735D7">
            <w:pPr>
              <w:ind w:firstLine="0"/>
            </w:pPr>
            <w:r w:rsidRPr="002A68D0">
              <w:t>760823</w:t>
            </w:r>
          </w:p>
        </w:tc>
        <w:tc>
          <w:tcPr>
            <w:tcW w:w="1087" w:type="dxa"/>
          </w:tcPr>
          <w:p w14:paraId="712CC221" w14:textId="573C4787" w:rsidR="00144FD4" w:rsidRPr="00F9377E" w:rsidRDefault="00F9377E" w:rsidP="006735D7">
            <w:pPr>
              <w:ind w:firstLine="0"/>
              <w:rPr>
                <w:lang w:val="en-US"/>
              </w:rPr>
            </w:pPr>
            <w:r w:rsidRPr="00F9377E">
              <w:t>1.</w:t>
            </w:r>
            <w:r>
              <w:rPr>
                <w:lang w:val="en-US"/>
              </w:rPr>
              <w:t>16</w:t>
            </w:r>
          </w:p>
        </w:tc>
      </w:tr>
    </w:tbl>
    <w:p w14:paraId="345E8C4D" w14:textId="32B3BFC2" w:rsidR="00DD6DEE" w:rsidRPr="00DD6DEE" w:rsidRDefault="00DD6DEE" w:rsidP="00DD6DEE">
      <w:bookmarkStart w:id="52" w:name="_Hlk227872919"/>
      <w:r>
        <w:lastRenderedPageBreak/>
        <w:t xml:space="preserve">В сравнении с полным отсутствием маршрутов, в сгенерированной сети наблюдается снижение суммарного времени перемещения на 70% и улучшение связности вершин с 2.84 до 1.3. Существенное улучшение данных показателей свидетельствует о том, что сеть удовлетворяет значительную часть спроса на общественный транспорт и обеспечивает связь на значительной части территории. </w:t>
      </w:r>
    </w:p>
    <w:p w14:paraId="3DB06D51" w14:textId="3BAD2B2D" w:rsidR="00DD6DEE" w:rsidRDefault="00DD6DEE" w:rsidP="002D3599">
      <w:r>
        <w:t>Суммарное время для сети, построенной алгоритмом</w:t>
      </w:r>
      <w:r w:rsidR="006F5E33">
        <w:t>,</w:t>
      </w:r>
      <w:r>
        <w:t xml:space="preserve"> отличается от наилучшего по времени решения</w:t>
      </w:r>
      <w:r w:rsidR="006F5E33">
        <w:t xml:space="preserve"> примерно на 5%, связность – на 14%, однако стоимость ниже в 3.5 раза. </w:t>
      </w:r>
      <w:r w:rsidR="00E27ECF">
        <w:t>Это позволяет</w:t>
      </w:r>
      <w:r w:rsidR="006F5E33">
        <w:t xml:space="preserve"> заключить, что полученное решение является </w:t>
      </w:r>
      <w:r w:rsidR="005C3F4E">
        <w:t>компромиссным</w:t>
      </w:r>
      <w:r w:rsidR="006F5E33">
        <w:t xml:space="preserve"> по всем трем критериям, так как показывает существенное снижение </w:t>
      </w:r>
      <w:r w:rsidR="00E27ECF">
        <w:t xml:space="preserve">значения функции </w:t>
      </w:r>
      <w:r w:rsidR="006F5E33">
        <w:t>стоимости эксплуатации сети при небольшо</w:t>
      </w:r>
      <w:r w:rsidR="005C3F4E">
        <w:t>м</w:t>
      </w:r>
      <w:r w:rsidR="006F5E33">
        <w:t xml:space="preserve"> ухудшении характеристик суммарного времени и связности. </w:t>
      </w:r>
      <w:bookmarkEnd w:id="52"/>
    </w:p>
    <w:p w14:paraId="4DFF520A" w14:textId="3D27DF5B" w:rsidR="0098344F" w:rsidRPr="00E21451" w:rsidRDefault="0098344F" w:rsidP="0098344F">
      <w:r w:rsidRPr="00E21451">
        <w:t>Для дополнительной оценки качества решений было проведено его сравнение с существующей на территории маршрутной сетью</w:t>
      </w:r>
      <w:r>
        <w:t xml:space="preserve">, описанной в разделе 3.2. Существующая маршрутная сеть </w:t>
      </w:r>
      <w:r w:rsidRPr="00E21451">
        <w:t>имеет следующие значения целевых функций:</w:t>
      </w:r>
    </w:p>
    <w:p w14:paraId="7A28A21A" w14:textId="039042D2" w:rsidR="00F85FF6" w:rsidRPr="00F85FF6" w:rsidRDefault="005506F7" w:rsidP="00F85FF6">
      <w:pPr>
        <w:spacing w:before="120"/>
      </w:pPr>
      <w:r>
        <w:t xml:space="preserve">         </w:t>
      </w:r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lang w:val="en-US"/>
              </w:rPr>
              <m:t>sum</m:t>
            </m:r>
          </m:sub>
        </m:sSub>
        <m:r>
          <m:rPr>
            <m:sty m:val="p"/>
          </m:rPr>
          <w:rPr>
            <w:rFonts w:ascii="Cambria Math" w:hAnsi="Cambria Math"/>
          </w:rPr>
          <m:t>=4362558 пасс.-мин</m:t>
        </m:r>
        <m:r>
          <w:rPr>
            <w:rFonts w:ascii="Cambria Math" w:hAnsi="Cambria Math"/>
          </w:rPr>
          <m:t>;</m:t>
        </m:r>
        <m:r>
          <m:rPr>
            <m:sty m:val="p"/>
          </m:rP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C</m:t>
            </m:r>
          </m:e>
          <m:sub>
            <m:r>
              <w:rPr>
                <w:rFonts w:ascii="Cambria Math" w:hAnsi="Cambria Math"/>
                <w:lang w:val="en-US"/>
              </w:rPr>
              <m:t>sum</m:t>
            </m:r>
          </m:sub>
        </m:sSub>
        <m:r>
          <m:rPr>
            <m:sty m:val="p"/>
          </m:rPr>
          <w:rPr>
            <w:rFonts w:ascii="Cambria Math" w:hAnsi="Cambria Math"/>
          </w:rPr>
          <m:t>=478169 ден.ед</m:t>
        </m:r>
        <m:r>
          <w:rPr>
            <w:rFonts w:ascii="Cambria Math" w:hAnsi="Cambria Math"/>
          </w:rPr>
          <m:t xml:space="preserve">; 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lang w:val="en-US"/>
              </w:rPr>
              <m:t>avg</m:t>
            </m:r>
          </m:sub>
        </m:sSub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1.38</m:t>
        </m:r>
        <m:r>
          <w:rPr>
            <w:rFonts w:ascii="Cambria Math" w:hAnsi="Cambria Math"/>
          </w:rPr>
          <m:t>.</m:t>
        </m:r>
      </m:oMath>
      <w:r>
        <w:t xml:space="preserve">               (3)</w:t>
      </w:r>
    </w:p>
    <w:p w14:paraId="3372965E" w14:textId="51262269" w:rsidR="0098344F" w:rsidRPr="004D6A59" w:rsidRDefault="00D545C3" w:rsidP="004D6A59">
      <w:r>
        <w:t>Сравнительный анализ показывает, что м</w:t>
      </w:r>
      <w:r w:rsidR="0098344F" w:rsidRPr="002471F7">
        <w:t>аршрутная сеть, сгенерированная алгоритмом, показывает лучшие результат</w:t>
      </w:r>
      <w:r w:rsidR="0098344F">
        <w:t>ы</w:t>
      </w:r>
      <w:r>
        <w:t xml:space="preserve"> по данным метрикам</w:t>
      </w:r>
      <w:r w:rsidR="0098344F" w:rsidRPr="002471F7">
        <w:t xml:space="preserve">: суммарное время меньше на </w:t>
      </w:r>
      <w:r w:rsidR="0098344F">
        <w:t>2</w:t>
      </w:r>
      <w:r w:rsidR="0098344F" w:rsidRPr="002471F7">
        <w:t xml:space="preserve">1%, связность узлов лучше на </w:t>
      </w:r>
      <w:r w:rsidR="003B7F43" w:rsidRPr="003B7F43">
        <w:t>8</w:t>
      </w:r>
      <w:r w:rsidR="0098344F" w:rsidRPr="002471F7">
        <w:t>%</w:t>
      </w:r>
      <w:r w:rsidR="0098344F">
        <w:t xml:space="preserve">, а стоимость ниже </w:t>
      </w:r>
      <w:r w:rsidR="003B7F43">
        <w:t xml:space="preserve">примерно </w:t>
      </w:r>
      <w:r w:rsidR="0098344F">
        <w:t xml:space="preserve">в </w:t>
      </w:r>
      <w:r w:rsidR="003B7F43" w:rsidRPr="003B7F43">
        <w:t>2.2</w:t>
      </w:r>
      <w:r w:rsidR="0098344F">
        <w:t xml:space="preserve"> раз</w:t>
      </w:r>
      <w:r w:rsidR="003B7F43">
        <w:t>а</w:t>
      </w:r>
      <w:r w:rsidR="0098344F" w:rsidRPr="002471F7">
        <w:t xml:space="preserve">. </w:t>
      </w:r>
    </w:p>
    <w:p w14:paraId="5FA31658" w14:textId="2A9EE78E" w:rsidR="00FC6EF3" w:rsidRPr="00FF6E98" w:rsidRDefault="0098344F" w:rsidP="00FF6E98">
      <w:pPr>
        <w:rPr>
          <w:color w:val="000000" w:themeColor="text1"/>
        </w:rPr>
      </w:pPr>
      <w:r w:rsidRPr="0098344F">
        <w:rPr>
          <w:color w:val="000000" w:themeColor="text1"/>
        </w:rPr>
        <w:t>Таким образом, при работе с реальными данными алгоритм также позволяет эффективно формировать решения, сбалансированные по всем рассматриваемым целевым функциям, в особенности по средней связности вершин графа, и показывающие хороший результат в сравнении с существующ</w:t>
      </w:r>
      <w:r w:rsidR="0057028D">
        <w:rPr>
          <w:color w:val="000000" w:themeColor="text1"/>
        </w:rPr>
        <w:t>ей</w:t>
      </w:r>
      <w:r w:rsidRPr="0098344F">
        <w:rPr>
          <w:color w:val="000000" w:themeColor="text1"/>
        </w:rPr>
        <w:t xml:space="preserve"> маршрутн</w:t>
      </w:r>
      <w:r w:rsidR="0057028D">
        <w:rPr>
          <w:color w:val="000000" w:themeColor="text1"/>
        </w:rPr>
        <w:t>ой</w:t>
      </w:r>
      <w:r w:rsidRPr="0098344F">
        <w:rPr>
          <w:color w:val="000000" w:themeColor="text1"/>
        </w:rPr>
        <w:t xml:space="preserve"> сет</w:t>
      </w:r>
      <w:r w:rsidR="0057028D">
        <w:rPr>
          <w:color w:val="000000" w:themeColor="text1"/>
        </w:rPr>
        <w:t>ью</w:t>
      </w:r>
      <w:r w:rsidRPr="0098344F">
        <w:rPr>
          <w:color w:val="000000" w:themeColor="text1"/>
        </w:rPr>
        <w:t>.</w:t>
      </w:r>
    </w:p>
    <w:p w14:paraId="2F64CABD" w14:textId="19AF4BF7" w:rsidR="00FF6E98" w:rsidRDefault="00FC6EF3" w:rsidP="00FF6E98">
      <w:pPr>
        <w:pStyle w:val="3"/>
      </w:pPr>
      <w:bookmarkStart w:id="53" w:name="_Toc228363803"/>
      <w:r>
        <w:t>Сценарий 1</w:t>
      </w:r>
      <w:r w:rsidR="00AD4E40">
        <w:t>: изменение спроса</w:t>
      </w:r>
      <w:bookmarkEnd w:id="53"/>
    </w:p>
    <w:p w14:paraId="01963679" w14:textId="42E6CE6B" w:rsidR="0024571E" w:rsidRPr="00BE6A70" w:rsidRDefault="00C30585" w:rsidP="00C30585">
      <w:r>
        <w:t xml:space="preserve">Для оценки влияния спроса на конфигурацию маршрутов было произведено сравнение маршрутных сетей, </w:t>
      </w:r>
      <w:r w:rsidR="00F10C69">
        <w:t>полученных для</w:t>
      </w:r>
      <w:r>
        <w:t xml:space="preserve"> исходной </w:t>
      </w:r>
      <w:r w:rsidR="00F10C69">
        <w:t xml:space="preserve">и обновленной </w:t>
      </w:r>
      <w:r>
        <w:t>матриц спроса.</w:t>
      </w:r>
      <w:r w:rsidR="0024571E">
        <w:t xml:space="preserve"> </w:t>
      </w:r>
      <w:r w:rsidR="00BE6A70">
        <w:t>Пример сети, построенной после изменения спроса, показан на рисунке 27</w:t>
      </w:r>
      <w:r w:rsidR="007711DC">
        <w:t>, квартал с измененным спросом выделен штриховкой</w:t>
      </w:r>
      <w:r w:rsidR="00BE6A70">
        <w:t>.</w:t>
      </w:r>
    </w:p>
    <w:p w14:paraId="0758D83B" w14:textId="30BC3531" w:rsidR="00BE6A70" w:rsidRDefault="00BE6A70" w:rsidP="00BE6A70">
      <w:pPr>
        <w:pStyle w:val="af2"/>
      </w:pPr>
      <w:r w:rsidRPr="00BE6A70">
        <w:rPr>
          <w:noProof/>
          <w:lang w:val="en-US"/>
        </w:rPr>
        <w:lastRenderedPageBreak/>
        <w:drawing>
          <wp:inline distT="0" distB="0" distL="0" distR="0" wp14:anchorId="3F516587" wp14:editId="25A9C239">
            <wp:extent cx="4320000" cy="4854623"/>
            <wp:effectExtent l="0" t="0" r="4445" b="3175"/>
            <wp:docPr id="21299660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966054" name="Рисунок 1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854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07E48" w14:textId="77777777" w:rsidR="001C5946" w:rsidRDefault="00BE6A70" w:rsidP="001C5946">
      <w:pPr>
        <w:pStyle w:val="af"/>
        <w:spacing w:after="0"/>
      </w:pPr>
      <w:r>
        <w:t xml:space="preserve">Рисунок 27 – Маршрутная сеть, построенная </w:t>
      </w:r>
      <w:r w:rsidR="007711DC">
        <w:t>алгоритмом после изменения спроса в</w:t>
      </w:r>
    </w:p>
    <w:p w14:paraId="5D774C36" w14:textId="4EAC1A79" w:rsidR="00BE6A70" w:rsidRPr="00BE6A70" w:rsidRDefault="007711DC" w:rsidP="001C5946">
      <w:pPr>
        <w:pStyle w:val="af"/>
      </w:pPr>
      <w:r>
        <w:t>квартале</w:t>
      </w:r>
    </w:p>
    <w:p w14:paraId="5F7FA90B" w14:textId="6633D367" w:rsidR="00C30585" w:rsidRPr="00C30585" w:rsidRDefault="00F10C69" w:rsidP="00382DE4">
      <w:pPr>
        <w:rPr>
          <w:lang w:eastAsia="en-US"/>
        </w:rPr>
      </w:pPr>
      <w:r>
        <w:t>В рамках анализа, б</w:t>
      </w:r>
      <w:r w:rsidR="0024571E">
        <w:t>ыл</w:t>
      </w:r>
      <w:r>
        <w:t>а</w:t>
      </w:r>
      <w:r w:rsidR="0024571E">
        <w:t xml:space="preserve"> рассчитан</w:t>
      </w:r>
      <w:r>
        <w:t xml:space="preserve">а </w:t>
      </w:r>
      <w:r w:rsidR="0024571E">
        <w:t>часто</w:t>
      </w:r>
      <w:r>
        <w:t>та</w:t>
      </w:r>
      <w:r w:rsidR="0024571E">
        <w:t xml:space="preserve"> </w:t>
      </w:r>
      <w:r>
        <w:t xml:space="preserve">прохождения </w:t>
      </w:r>
      <w:r w:rsidR="0024571E">
        <w:t>маршрут</w:t>
      </w:r>
      <w:r>
        <w:t>ов</w:t>
      </w:r>
      <w:r w:rsidR="0024571E">
        <w:t xml:space="preserve"> </w:t>
      </w:r>
      <w:r>
        <w:t>по</w:t>
      </w:r>
      <w:r w:rsidR="0024571E">
        <w:t xml:space="preserve"> ребра</w:t>
      </w:r>
      <w:r>
        <w:t>м</w:t>
      </w:r>
      <w:r w:rsidR="0024571E">
        <w:t xml:space="preserve"> графа, то есть отношение количества решений, </w:t>
      </w:r>
      <w:r w:rsidR="005162F3">
        <w:t>в которых</w:t>
      </w:r>
      <w:r w:rsidR="0024571E">
        <w:t xml:space="preserve"> маршрут </w:t>
      </w:r>
      <w:r w:rsidR="005162F3">
        <w:t xml:space="preserve">проходит </w:t>
      </w:r>
      <w:r w:rsidR="0024571E">
        <w:t xml:space="preserve">через ребро, к общему </w:t>
      </w:r>
      <w:r w:rsidR="005162F3">
        <w:t>числу</w:t>
      </w:r>
      <w:r w:rsidR="0024571E">
        <w:t xml:space="preserve"> </w:t>
      </w:r>
      <w:r w:rsidR="00382DE4">
        <w:t>решений</w:t>
      </w:r>
      <w:r w:rsidR="009C05F6">
        <w:t>, визуализация этих данных показана на рисунке 28</w:t>
      </w:r>
      <w:r w:rsidR="0024571E">
        <w:t>. Квартал, для которого</w:t>
      </w:r>
      <w:r w:rsidR="005162F3">
        <w:t xml:space="preserve"> изменялся спрос</w:t>
      </w:r>
      <w:r w:rsidR="0024571E">
        <w:t>, выделен серой штриховкой</w:t>
      </w:r>
      <w:r w:rsidR="009C05F6">
        <w:t>, к</w:t>
      </w:r>
      <w:r w:rsidR="0024571E">
        <w:t>расны</w:t>
      </w:r>
      <w:r w:rsidR="005162F3">
        <w:t>м</w:t>
      </w:r>
      <w:r w:rsidR="0024571E">
        <w:t xml:space="preserve"> цвет</w:t>
      </w:r>
      <w:r w:rsidR="005162F3">
        <w:t>ом</w:t>
      </w:r>
      <w:r w:rsidR="0024571E">
        <w:t xml:space="preserve"> </w:t>
      </w:r>
      <w:r w:rsidR="005162F3">
        <w:t>обозначено</w:t>
      </w:r>
      <w:r w:rsidR="0024571E">
        <w:t xml:space="preserve"> увеличени</w:t>
      </w:r>
      <w:r w:rsidR="005162F3">
        <w:t>е</w:t>
      </w:r>
      <w:r w:rsidR="0024571E">
        <w:t xml:space="preserve"> </w:t>
      </w:r>
      <w:r w:rsidR="009C05F6">
        <w:t>относительного количества</w:t>
      </w:r>
      <w:r w:rsidR="005162F3">
        <w:t xml:space="preserve"> маршрутов</w:t>
      </w:r>
      <w:r w:rsidR="009C05F6">
        <w:t>, проходящих</w:t>
      </w:r>
      <w:r w:rsidR="005162F3">
        <w:t xml:space="preserve"> по ребру</w:t>
      </w:r>
      <w:r w:rsidR="0024571E">
        <w:t>, сини</w:t>
      </w:r>
      <w:r w:rsidR="005162F3">
        <w:t>м</w:t>
      </w:r>
      <w:r w:rsidR="0024571E">
        <w:t xml:space="preserve"> – уменьшени</w:t>
      </w:r>
      <w:r w:rsidR="005162F3">
        <w:t>е</w:t>
      </w:r>
      <w:r w:rsidR="0024571E">
        <w:t xml:space="preserve">. </w:t>
      </w:r>
      <w:r w:rsidR="005162F3">
        <w:rPr>
          <w:lang w:eastAsia="en-US"/>
        </w:rPr>
        <w:t>В</w:t>
      </w:r>
      <w:r w:rsidR="00382DE4">
        <w:rPr>
          <w:lang w:eastAsia="en-US"/>
        </w:rPr>
        <w:t>изуализаци</w:t>
      </w:r>
      <w:r w:rsidR="0069120C">
        <w:rPr>
          <w:lang w:eastAsia="en-US"/>
        </w:rPr>
        <w:t>я</w:t>
      </w:r>
      <w:r w:rsidR="005162F3">
        <w:rPr>
          <w:lang w:eastAsia="en-US"/>
        </w:rPr>
        <w:t xml:space="preserve"> показывает, что</w:t>
      </w:r>
      <w:r w:rsidR="00382DE4">
        <w:rPr>
          <w:lang w:eastAsia="en-US"/>
        </w:rPr>
        <w:t xml:space="preserve"> количество маршрутов</w:t>
      </w:r>
      <w:r w:rsidR="005162F3">
        <w:rPr>
          <w:lang w:eastAsia="en-US"/>
        </w:rPr>
        <w:t>, проходящих по ребрам</w:t>
      </w:r>
      <w:r w:rsidR="00382DE4">
        <w:rPr>
          <w:lang w:eastAsia="en-US"/>
        </w:rPr>
        <w:t xml:space="preserve"> в северной части</w:t>
      </w:r>
      <w:r w:rsidR="005162F3">
        <w:rPr>
          <w:lang w:eastAsia="en-US"/>
        </w:rPr>
        <w:t xml:space="preserve"> выделенного</w:t>
      </w:r>
      <w:r w:rsidR="00382DE4">
        <w:rPr>
          <w:lang w:eastAsia="en-US"/>
        </w:rPr>
        <w:t xml:space="preserve"> квартала</w:t>
      </w:r>
      <w:r w:rsidR="005162F3">
        <w:rPr>
          <w:lang w:eastAsia="en-US"/>
        </w:rPr>
        <w:t>,</w:t>
      </w:r>
      <w:r w:rsidR="00382DE4">
        <w:rPr>
          <w:lang w:eastAsia="en-US"/>
        </w:rPr>
        <w:t xml:space="preserve"> значительно увеличилось. </w:t>
      </w:r>
    </w:p>
    <w:p w14:paraId="683854D2" w14:textId="067EF2C9" w:rsidR="00FF6E98" w:rsidRDefault="004D11AE" w:rsidP="002C351A">
      <w:pPr>
        <w:pStyle w:val="af2"/>
      </w:pPr>
      <w:r w:rsidRPr="002C351A">
        <w:rPr>
          <w:noProof/>
        </w:rPr>
        <w:lastRenderedPageBreak/>
        <w:drawing>
          <wp:inline distT="0" distB="0" distL="0" distR="0" wp14:anchorId="5464790F" wp14:editId="60837A72">
            <wp:extent cx="5400000" cy="5648684"/>
            <wp:effectExtent l="0" t="0" r="0" b="0"/>
            <wp:docPr id="20377470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747097" name="Рисунок 1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648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F1612" w14:textId="3DA4E74F" w:rsidR="00C03BD4" w:rsidRDefault="00C30585" w:rsidP="002C351A">
      <w:pPr>
        <w:pStyle w:val="af"/>
      </w:pPr>
      <w:r>
        <w:t>Рисунок 2</w:t>
      </w:r>
      <w:r w:rsidR="002B3CCD">
        <w:t>8</w:t>
      </w:r>
      <w:r>
        <w:t xml:space="preserve"> – </w:t>
      </w:r>
      <w:r w:rsidRPr="002C351A">
        <w:t>Изменение</w:t>
      </w:r>
      <w:r>
        <w:t xml:space="preserve"> </w:t>
      </w:r>
      <w:r w:rsidR="009C05F6">
        <w:t>количества маршрутов, проходящих</w:t>
      </w:r>
      <w:r w:rsidR="00B51E3D">
        <w:t xml:space="preserve"> по ребрам </w:t>
      </w:r>
      <w:r w:rsidR="00A713C1">
        <w:t>графа</w:t>
      </w:r>
      <w:r w:rsidR="009C05F6">
        <w:t>,</w:t>
      </w:r>
      <w:r w:rsidR="00A713C1">
        <w:t xml:space="preserve"> </w:t>
      </w:r>
      <w:r w:rsidR="00B51E3D">
        <w:t>после изменения спроса</w:t>
      </w:r>
    </w:p>
    <w:p w14:paraId="0B8C1ABA" w14:textId="6D3F1B35" w:rsidR="00382DE4" w:rsidRDefault="005162F3" w:rsidP="002C351A">
      <w:pPr>
        <w:rPr>
          <w:lang w:eastAsia="en-US"/>
        </w:rPr>
      </w:pPr>
      <w:r>
        <w:rPr>
          <w:lang w:eastAsia="en-US"/>
        </w:rPr>
        <w:t>Дополнительно</w:t>
      </w:r>
      <w:r w:rsidR="00382DE4">
        <w:rPr>
          <w:lang w:eastAsia="en-US"/>
        </w:rPr>
        <w:t xml:space="preserve"> был</w:t>
      </w:r>
      <w:r w:rsidR="00244AD0">
        <w:rPr>
          <w:lang w:eastAsia="en-US"/>
        </w:rPr>
        <w:t>а</w:t>
      </w:r>
      <w:r w:rsidR="00382DE4">
        <w:rPr>
          <w:lang w:eastAsia="en-US"/>
        </w:rPr>
        <w:t xml:space="preserve"> рассчитана средняя </w:t>
      </w:r>
      <w:r w:rsidR="00C869CB">
        <w:rPr>
          <w:lang w:eastAsia="en-US"/>
        </w:rPr>
        <w:t>связно</w:t>
      </w:r>
      <w:r w:rsidR="00382DE4">
        <w:rPr>
          <w:lang w:eastAsia="en-US"/>
        </w:rPr>
        <w:t>сть вершин, находящихся на границ</w:t>
      </w:r>
      <w:r>
        <w:rPr>
          <w:lang w:eastAsia="en-US"/>
        </w:rPr>
        <w:t>е</w:t>
      </w:r>
      <w:r w:rsidR="00382DE4">
        <w:rPr>
          <w:lang w:eastAsia="en-US"/>
        </w:rPr>
        <w:t xml:space="preserve"> выделенного квартала. До внесения изменений </w:t>
      </w:r>
      <w:r>
        <w:rPr>
          <w:lang w:eastAsia="en-US"/>
        </w:rPr>
        <w:t>её значение составляло</w:t>
      </w:r>
      <w:r w:rsidR="00382DE4">
        <w:rPr>
          <w:lang w:eastAsia="en-US"/>
        </w:rPr>
        <w:t xml:space="preserve"> 2.20, после – 2.02, то есть </w:t>
      </w:r>
      <w:r w:rsidR="00C869CB">
        <w:rPr>
          <w:lang w:eastAsia="en-US"/>
        </w:rPr>
        <w:t>связно</w:t>
      </w:r>
      <w:r w:rsidR="00382DE4">
        <w:rPr>
          <w:lang w:eastAsia="en-US"/>
        </w:rPr>
        <w:t xml:space="preserve">сть улучшилась на 18%. </w:t>
      </w:r>
      <w:r>
        <w:rPr>
          <w:lang w:eastAsia="en-US"/>
        </w:rPr>
        <w:t>Снижение данного показателя свидетельствует о том, среднее время перемещени</w:t>
      </w:r>
      <w:r w:rsidR="00787C88">
        <w:rPr>
          <w:lang w:eastAsia="en-US"/>
        </w:rPr>
        <w:t>я</w:t>
      </w:r>
      <w:r>
        <w:rPr>
          <w:lang w:eastAsia="en-US"/>
        </w:rPr>
        <w:t xml:space="preserve"> до других кварталов уменьшилось.</w:t>
      </w:r>
    </w:p>
    <w:p w14:paraId="333F9030" w14:textId="6F205E40" w:rsidR="00382DE4" w:rsidRPr="00382DE4" w:rsidRDefault="00382DE4" w:rsidP="00382DE4">
      <w:pPr>
        <w:rPr>
          <w:lang w:eastAsia="en-US"/>
        </w:rPr>
      </w:pPr>
      <w:r>
        <w:rPr>
          <w:lang w:eastAsia="en-US"/>
        </w:rPr>
        <w:t xml:space="preserve">Таким образом, </w:t>
      </w:r>
      <w:r w:rsidR="005162F3">
        <w:rPr>
          <w:lang w:eastAsia="en-US"/>
        </w:rPr>
        <w:t>результаты</w:t>
      </w:r>
      <w:r>
        <w:rPr>
          <w:lang w:eastAsia="en-US"/>
        </w:rPr>
        <w:t xml:space="preserve"> эксперимент</w:t>
      </w:r>
      <w:r w:rsidR="005162F3">
        <w:rPr>
          <w:lang w:eastAsia="en-US"/>
        </w:rPr>
        <w:t>а</w:t>
      </w:r>
      <w:r>
        <w:rPr>
          <w:lang w:eastAsia="en-US"/>
        </w:rPr>
        <w:t xml:space="preserve"> подтверждают </w:t>
      </w:r>
      <w:r w:rsidR="005162F3">
        <w:rPr>
          <w:lang w:eastAsia="en-US"/>
        </w:rPr>
        <w:t xml:space="preserve">выдвинутую </w:t>
      </w:r>
      <w:r>
        <w:rPr>
          <w:lang w:eastAsia="en-US"/>
        </w:rPr>
        <w:t xml:space="preserve">ранее гипотезу: увеличение спроса на </w:t>
      </w:r>
      <w:r w:rsidR="005162F3">
        <w:rPr>
          <w:lang w:eastAsia="en-US"/>
        </w:rPr>
        <w:t>отдельном</w:t>
      </w:r>
      <w:r>
        <w:rPr>
          <w:lang w:eastAsia="en-US"/>
        </w:rPr>
        <w:t xml:space="preserve"> участке территории </w:t>
      </w:r>
      <w:r w:rsidR="005162F3">
        <w:rPr>
          <w:lang w:eastAsia="en-US"/>
        </w:rPr>
        <w:t>приводит к</w:t>
      </w:r>
      <w:r>
        <w:rPr>
          <w:lang w:eastAsia="en-US"/>
        </w:rPr>
        <w:t xml:space="preserve"> увеличению вероятности того, что </w:t>
      </w:r>
      <w:r w:rsidR="00583946">
        <w:rPr>
          <w:lang w:eastAsia="en-US"/>
        </w:rPr>
        <w:t>в маршрутную сеть буду</w:t>
      </w:r>
      <w:r w:rsidR="00C24581">
        <w:rPr>
          <w:lang w:eastAsia="en-US"/>
        </w:rPr>
        <w:t>т</w:t>
      </w:r>
      <w:r w:rsidR="00583946">
        <w:rPr>
          <w:lang w:eastAsia="en-US"/>
        </w:rPr>
        <w:t xml:space="preserve"> включены </w:t>
      </w:r>
      <w:r>
        <w:rPr>
          <w:lang w:eastAsia="en-US"/>
        </w:rPr>
        <w:t>маршруты</w:t>
      </w:r>
      <w:r w:rsidR="00583946">
        <w:rPr>
          <w:lang w:eastAsia="en-US"/>
        </w:rPr>
        <w:t>, проходящие рядом с данным участком</w:t>
      </w:r>
      <w:r>
        <w:rPr>
          <w:lang w:eastAsia="en-US"/>
        </w:rPr>
        <w:t>.</w:t>
      </w:r>
    </w:p>
    <w:p w14:paraId="4EF8E64D" w14:textId="29D98514" w:rsidR="00FC6EF3" w:rsidRDefault="00FC6EF3" w:rsidP="00FC6EF3">
      <w:pPr>
        <w:pStyle w:val="3"/>
      </w:pPr>
      <w:bookmarkStart w:id="54" w:name="_Toc228363804"/>
      <w:r>
        <w:t>Сценарий 2</w:t>
      </w:r>
      <w:r w:rsidR="00AD4E40">
        <w:t>:</w:t>
      </w:r>
      <w:r w:rsidR="00C2365A">
        <w:t xml:space="preserve"> оптимизация</w:t>
      </w:r>
      <w:r w:rsidR="00AD4E40">
        <w:t xml:space="preserve"> существующей маршрутной сети</w:t>
      </w:r>
      <w:bookmarkEnd w:id="54"/>
    </w:p>
    <w:p w14:paraId="7BC0631D" w14:textId="709A6DA4" w:rsidR="00F85FF6" w:rsidRPr="00BE6A70" w:rsidRDefault="00F85FF6" w:rsidP="00F85FF6">
      <w:r>
        <w:t>Для оценки влияния</w:t>
      </w:r>
      <w:r w:rsidR="008E4A16">
        <w:t xml:space="preserve"> начальной популяции алгоритма</w:t>
      </w:r>
      <w:r>
        <w:t xml:space="preserve"> на конфигурацию маршрутов </w:t>
      </w:r>
      <w:bookmarkStart w:id="55" w:name="_Hlk227861251"/>
      <w:r>
        <w:t xml:space="preserve">был произведен </w:t>
      </w:r>
      <w:r w:rsidR="008E4A16">
        <w:t xml:space="preserve">анализ маршрутных сетей, при построении которых особи начальной </w:t>
      </w:r>
      <w:r w:rsidR="008E4A16">
        <w:lastRenderedPageBreak/>
        <w:t>популяции представляли собой существующую на территории маршрутную сеть</w:t>
      </w:r>
      <w:r>
        <w:t xml:space="preserve">. </w:t>
      </w:r>
      <w:r w:rsidR="00E4001C">
        <w:t>В дальнейшем</w:t>
      </w:r>
      <w:r w:rsidR="004A7610">
        <w:t xml:space="preserve"> </w:t>
      </w:r>
      <w:r w:rsidR="00E4001C">
        <w:t>рассматривается</w:t>
      </w:r>
      <w:r w:rsidR="004A7610">
        <w:t xml:space="preserve"> сеть, показавш</w:t>
      </w:r>
      <w:r w:rsidR="00893ACF">
        <w:t>ая</w:t>
      </w:r>
      <w:r w:rsidR="004A7610">
        <w:t xml:space="preserve"> наилучшие результаты в ходе анализа</w:t>
      </w:r>
      <w:r w:rsidR="00E4001C">
        <w:t xml:space="preserve"> по совокупности целевых критериев</w:t>
      </w:r>
      <w:r w:rsidR="002B3CCD">
        <w:t xml:space="preserve"> (рисунок 29)</w:t>
      </w:r>
      <w:r w:rsidR="004A7610">
        <w:t>.</w:t>
      </w:r>
      <w:r w:rsidR="002B3CCD">
        <w:t xml:space="preserve"> </w:t>
      </w:r>
    </w:p>
    <w:p w14:paraId="07D91518" w14:textId="64204ECF" w:rsidR="00BE6A70" w:rsidRDefault="00BE6A70" w:rsidP="00BE6A70">
      <w:pPr>
        <w:pStyle w:val="af2"/>
        <w:rPr>
          <w:lang w:val="en-US"/>
        </w:rPr>
      </w:pPr>
      <w:r w:rsidRPr="00BE6A70">
        <w:rPr>
          <w:noProof/>
        </w:rPr>
        <w:drawing>
          <wp:inline distT="0" distB="0" distL="0" distR="0" wp14:anchorId="467C5482" wp14:editId="145AC8B1">
            <wp:extent cx="3523809" cy="3959899"/>
            <wp:effectExtent l="0" t="0" r="635" b="2540"/>
            <wp:docPr id="5292996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299695" name="Рисунок 1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3809" cy="395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21B13" w14:textId="6C11C16D" w:rsidR="00BE6A70" w:rsidRPr="00BE6A70" w:rsidRDefault="00BE6A70" w:rsidP="00BE6A70">
      <w:pPr>
        <w:pStyle w:val="af"/>
      </w:pPr>
      <w:r>
        <w:t>Рисунок</w:t>
      </w:r>
      <w:r w:rsidR="002B3CCD">
        <w:t xml:space="preserve"> 29</w:t>
      </w:r>
      <w:r>
        <w:t xml:space="preserve"> -</w:t>
      </w:r>
      <w:r w:rsidR="005130B6">
        <w:t xml:space="preserve"> </w:t>
      </w:r>
      <w:r>
        <w:t>Сеть, сгенерированная с использованием существующих маршрутов в качестве начальных данных</w:t>
      </w:r>
    </w:p>
    <w:p w14:paraId="418B7482" w14:textId="654B6E3B" w:rsidR="00E4001C" w:rsidRDefault="00F85FF6" w:rsidP="00C35CC7">
      <w:pPr>
        <w:ind w:firstLine="0"/>
      </w:pPr>
      <w:r>
        <w:t xml:space="preserve"> </w:t>
      </w:r>
      <w:r w:rsidR="004A7610">
        <w:tab/>
      </w:r>
      <w:r w:rsidR="00A25FAC">
        <w:t>В с</w:t>
      </w:r>
      <w:r w:rsidR="004A7610">
        <w:t>генерированн</w:t>
      </w:r>
      <w:r w:rsidR="00A25FAC">
        <w:t>ой</w:t>
      </w:r>
      <w:r w:rsidR="004A7610">
        <w:t xml:space="preserve"> с</w:t>
      </w:r>
      <w:r w:rsidR="008E4A16">
        <w:t>ет</w:t>
      </w:r>
      <w:r w:rsidR="00A25FAC">
        <w:t>и</w:t>
      </w:r>
      <w:r w:rsidR="008E4A16">
        <w:t xml:space="preserve"> сохранил</w:t>
      </w:r>
      <w:r w:rsidR="00A25FAC">
        <w:t>ись</w:t>
      </w:r>
      <w:r w:rsidR="008E4A16">
        <w:t xml:space="preserve"> в неизменном виде 3 из 11 маршрутов, </w:t>
      </w:r>
      <w:r w:rsidR="007C35B7">
        <w:t>еще 2 маршрута схожи с маршрутами исходной сети более чем на 50%. С</w:t>
      </w:r>
      <w:r w:rsidR="008E4A16">
        <w:t xml:space="preserve">редняя степень сходства маршрутов составила 55%. </w:t>
      </w:r>
      <w:r w:rsidR="007C35B7">
        <w:t xml:space="preserve">При этом большинство </w:t>
      </w:r>
      <w:r w:rsidR="00E4001C">
        <w:t xml:space="preserve">из </w:t>
      </w:r>
      <w:r w:rsidR="007C35B7">
        <w:t>маршрут</w:t>
      </w:r>
      <w:r w:rsidR="00E4001C">
        <w:t>ов</w:t>
      </w:r>
      <w:r w:rsidR="007C35B7">
        <w:t xml:space="preserve">, </w:t>
      </w:r>
      <w:r w:rsidR="00E4001C">
        <w:t>не совпадающих с исходными</w:t>
      </w:r>
      <w:r w:rsidR="007C35B7">
        <w:t xml:space="preserve">, имеют сходство менее 70%, что свидетельствует о </w:t>
      </w:r>
      <w:r w:rsidR="00E4001C">
        <w:t>значительной перестройки маршрутной сети в ходе оптимизации</w:t>
      </w:r>
      <w:r w:rsidR="00E9132B">
        <w:t>.</w:t>
      </w:r>
      <w:r w:rsidR="008C40E2">
        <w:t xml:space="preserve"> </w:t>
      </w:r>
    </w:p>
    <w:p w14:paraId="3196050D" w14:textId="788DA6C9" w:rsidR="00F85FF6" w:rsidRDefault="008C40E2" w:rsidP="00E4001C">
      <w:r>
        <w:t xml:space="preserve">На рисунке </w:t>
      </w:r>
      <w:r w:rsidR="002B3CCD">
        <w:t>30</w:t>
      </w:r>
      <w:r>
        <w:t xml:space="preserve"> показана визуализация изменений, внесенных в сеть: серым цветом показаны сегменты маршрутов, входящи</w:t>
      </w:r>
      <w:r w:rsidR="00E4001C">
        <w:t>е</w:t>
      </w:r>
      <w:r>
        <w:t xml:space="preserve"> только в исходную сеть,</w:t>
      </w:r>
      <w:r w:rsidR="00152356" w:rsidRPr="00152356">
        <w:t xml:space="preserve"> </w:t>
      </w:r>
      <w:r w:rsidR="00152356">
        <w:t>красным</w:t>
      </w:r>
      <w:r>
        <w:t xml:space="preserve"> – входящи</w:t>
      </w:r>
      <w:r w:rsidR="00E4001C">
        <w:t>е</w:t>
      </w:r>
      <w:r>
        <w:t xml:space="preserve"> только в сгенерированную алгоритмом</w:t>
      </w:r>
      <w:r w:rsidR="00E4001C">
        <w:t xml:space="preserve"> сеть</w:t>
      </w:r>
      <w:r>
        <w:t xml:space="preserve">, зеленым – </w:t>
      </w:r>
      <w:r w:rsidR="00E4001C">
        <w:t>общие для обеих сетей</w:t>
      </w:r>
      <w:r>
        <w:t xml:space="preserve">. </w:t>
      </w:r>
    </w:p>
    <w:p w14:paraId="1150F5D6" w14:textId="41AB1A4C" w:rsidR="008C40E2" w:rsidRDefault="008C40E2" w:rsidP="008C40E2">
      <w:pPr>
        <w:pStyle w:val="af2"/>
        <w:rPr>
          <w:lang w:eastAsia="en-US"/>
        </w:rPr>
      </w:pPr>
      <w:bookmarkStart w:id="56" w:name="_Hlk227861289"/>
      <w:bookmarkEnd w:id="55"/>
      <w:r w:rsidRPr="008C40E2">
        <w:rPr>
          <w:noProof/>
          <w:lang w:eastAsia="en-US"/>
        </w:rPr>
        <w:lastRenderedPageBreak/>
        <w:drawing>
          <wp:inline distT="0" distB="0" distL="0" distR="0" wp14:anchorId="5C1CB584" wp14:editId="2DCB92CE">
            <wp:extent cx="3175486" cy="3960000"/>
            <wp:effectExtent l="0" t="0" r="6350" b="2540"/>
            <wp:docPr id="16501127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112761" name="Рисунок 1"/>
                    <pic:cNvPicPr/>
                  </pic:nvPicPr>
                  <pic:blipFill rotWithShape="1"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1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5486" cy="396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6741C8" w14:textId="4934F437" w:rsidR="00BE23B0" w:rsidRPr="00BE23B0" w:rsidRDefault="008C40E2" w:rsidP="00BE23B0">
      <w:pPr>
        <w:pStyle w:val="af"/>
      </w:pPr>
      <w:r>
        <w:t xml:space="preserve">Рисунок </w:t>
      </w:r>
      <w:r w:rsidR="002B3CCD">
        <w:t>30</w:t>
      </w:r>
      <w:r>
        <w:t xml:space="preserve"> – Участки существующей сети, сети, сгенерированной алгоритмом и их пересечения</w:t>
      </w:r>
    </w:p>
    <w:p w14:paraId="47358B9A" w14:textId="6E01B320" w:rsidR="00CB655F" w:rsidRPr="00E21451" w:rsidRDefault="00CB655F" w:rsidP="00CB655F">
      <w:r>
        <w:rPr>
          <w:lang w:eastAsia="en-US"/>
        </w:rPr>
        <w:t>Данная сеть имеет следующие значения целевых функций:</w:t>
      </w:r>
      <w:bookmarkStart w:id="57" w:name="_Hlk227861312"/>
    </w:p>
    <w:p w14:paraId="1ACAB9C2" w14:textId="15840BA2" w:rsidR="00CB655F" w:rsidRPr="000453E8" w:rsidRDefault="000453E8" w:rsidP="000453E8">
      <w:pPr>
        <w:spacing w:before="120"/>
        <w:jc w:val="center"/>
        <w:rPr>
          <w:sz w:val="28"/>
          <w:szCs w:val="28"/>
        </w:rPr>
      </w:pPr>
      <w:r>
        <w:t xml:space="preserve">       </w:t>
      </w:r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lang w:val="en-US"/>
              </w:rPr>
              <m:t>sum</m:t>
            </m:r>
          </m:sub>
        </m:sSub>
        <m:r>
          <m:rPr>
            <m:sty m:val="p"/>
          </m:rPr>
          <w:rPr>
            <w:rFonts w:ascii="Cambria Math" w:hAnsi="Cambria Math"/>
          </w:rPr>
          <m:t>=3685593 пасс.-мин</m:t>
        </m:r>
        <m:r>
          <w:rPr>
            <w:rFonts w:ascii="Cambria Math" w:hAnsi="Cambria Math"/>
          </w:rPr>
          <m:t>;</m:t>
        </m:r>
        <m:r>
          <m:rPr>
            <m:sty m:val="p"/>
          </m:rP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C</m:t>
            </m:r>
          </m:e>
          <m:sub>
            <m:r>
              <w:rPr>
                <w:rFonts w:ascii="Cambria Math" w:hAnsi="Cambria Math"/>
                <w:lang w:val="en-US"/>
              </w:rPr>
              <m:t>sum</m:t>
            </m:r>
          </m:sub>
        </m:sSub>
        <m:r>
          <m:rPr>
            <m:sty m:val="p"/>
          </m:rPr>
          <w:rPr>
            <w:rFonts w:ascii="Cambria Math" w:hAnsi="Cambria Math"/>
          </w:rPr>
          <m:t>=241259 ден.ед</m:t>
        </m:r>
        <m:r>
          <w:rPr>
            <w:rFonts w:ascii="Cambria Math" w:hAnsi="Cambria Math"/>
          </w:rPr>
          <m:t xml:space="preserve">; 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lang w:val="en-US"/>
              </w:rPr>
              <m:t>avg</m:t>
            </m:r>
          </m:sub>
        </m:sSub>
        <m:r>
          <w:rPr>
            <w:rFonts w:ascii="Cambria Math" w:hAnsi="Cambria Math"/>
          </w:rPr>
          <m:t xml:space="preserve">=1.27. </m:t>
        </m:r>
      </m:oMath>
      <w:r>
        <w:t xml:space="preserve">               (</w:t>
      </w:r>
      <w:r w:rsidR="005506F7">
        <w:t>4</w:t>
      </w:r>
      <w:r>
        <w:t>)</w:t>
      </w:r>
    </w:p>
    <w:bookmarkEnd w:id="57"/>
    <w:p w14:paraId="19B87E21" w14:textId="4A0AA7D9" w:rsidR="00FD4006" w:rsidRDefault="00CB655F" w:rsidP="00C35CC7">
      <w:pPr>
        <w:rPr>
          <w:lang w:eastAsia="en-US"/>
        </w:rPr>
      </w:pPr>
      <w:r>
        <w:t xml:space="preserve">Таким образом, она </w:t>
      </w:r>
      <w:r w:rsidR="00215BB0">
        <w:t>имеет</w:t>
      </w:r>
      <w:r>
        <w:t xml:space="preserve"> лучшие оценки</w:t>
      </w:r>
      <w:r w:rsidR="00215BB0">
        <w:t xml:space="preserve"> по сравнению с исходной сетью</w:t>
      </w:r>
      <w:r>
        <w:t xml:space="preserve"> по всем трем </w:t>
      </w:r>
      <w:r w:rsidR="00215BB0">
        <w:t xml:space="preserve">целевым </w:t>
      </w:r>
      <w:r>
        <w:t xml:space="preserve">критериям: время </w:t>
      </w:r>
      <w:r w:rsidR="00215BB0">
        <w:t>улучшено</w:t>
      </w:r>
      <w:r>
        <w:t xml:space="preserve"> на </w:t>
      </w:r>
      <w:r w:rsidR="00583F43">
        <w:t xml:space="preserve">16%, связность </w:t>
      </w:r>
      <w:r w:rsidR="005130B6">
        <w:rPr>
          <w:lang w:eastAsia="en-US"/>
        </w:rPr>
        <w:t>–</w:t>
      </w:r>
      <w:r w:rsidR="00583F43">
        <w:t xml:space="preserve"> на 11%, стоимость </w:t>
      </w:r>
      <w:r w:rsidR="00215BB0">
        <w:t>с</w:t>
      </w:r>
      <w:r w:rsidR="00583F43">
        <w:t>ниже</w:t>
      </w:r>
      <w:r w:rsidR="00215BB0">
        <w:t>на примерно</w:t>
      </w:r>
      <w:r w:rsidR="00583F43">
        <w:t xml:space="preserve"> в 2 раза.</w:t>
      </w:r>
      <w:r w:rsidRPr="00E734C6">
        <w:rPr>
          <w:color w:val="000000" w:themeColor="text1"/>
          <w:lang w:eastAsia="en-US"/>
        </w:rPr>
        <w:t xml:space="preserve"> </w:t>
      </w:r>
      <w:r w:rsidR="00E734C6">
        <w:rPr>
          <w:color w:val="000000" w:themeColor="text1"/>
          <w:lang w:eastAsia="en-US"/>
        </w:rPr>
        <w:t>Качество п</w:t>
      </w:r>
      <w:r w:rsidRPr="00E734C6">
        <w:rPr>
          <w:color w:val="000000" w:themeColor="text1"/>
          <w:lang w:eastAsia="en-US"/>
        </w:rPr>
        <w:t>остроенн</w:t>
      </w:r>
      <w:r w:rsidR="00E734C6">
        <w:rPr>
          <w:color w:val="000000" w:themeColor="text1"/>
          <w:lang w:eastAsia="en-US"/>
        </w:rPr>
        <w:t>ой</w:t>
      </w:r>
      <w:r w:rsidRPr="00E734C6">
        <w:rPr>
          <w:color w:val="000000" w:themeColor="text1"/>
          <w:lang w:eastAsia="en-US"/>
        </w:rPr>
        <w:t xml:space="preserve"> в рамках анализа сет</w:t>
      </w:r>
      <w:r w:rsidR="00E734C6">
        <w:rPr>
          <w:color w:val="000000" w:themeColor="text1"/>
          <w:lang w:eastAsia="en-US"/>
        </w:rPr>
        <w:t>и</w:t>
      </w:r>
      <w:r w:rsidR="00493E75">
        <w:rPr>
          <w:color w:val="000000" w:themeColor="text1"/>
          <w:lang w:eastAsia="en-US"/>
        </w:rPr>
        <w:t xml:space="preserve"> также</w:t>
      </w:r>
      <w:r w:rsidRPr="00E734C6">
        <w:rPr>
          <w:color w:val="000000" w:themeColor="text1"/>
          <w:lang w:eastAsia="en-US"/>
        </w:rPr>
        <w:t xml:space="preserve"> </w:t>
      </w:r>
      <w:r w:rsidR="00E734C6">
        <w:rPr>
          <w:color w:val="000000" w:themeColor="text1"/>
          <w:lang w:eastAsia="en-US"/>
        </w:rPr>
        <w:t>сопоставимо с</w:t>
      </w:r>
      <w:r w:rsidR="00C0094D" w:rsidRPr="00E734C6">
        <w:rPr>
          <w:color w:val="000000" w:themeColor="text1"/>
          <w:lang w:eastAsia="en-US"/>
        </w:rPr>
        <w:t xml:space="preserve"> </w:t>
      </w:r>
      <w:r w:rsidRPr="00E734C6">
        <w:rPr>
          <w:color w:val="000000" w:themeColor="text1"/>
          <w:lang w:eastAsia="en-US"/>
        </w:rPr>
        <w:t>сеть</w:t>
      </w:r>
      <w:r w:rsidR="00E734C6">
        <w:rPr>
          <w:color w:val="000000" w:themeColor="text1"/>
          <w:lang w:eastAsia="en-US"/>
        </w:rPr>
        <w:t>ю</w:t>
      </w:r>
      <w:r w:rsidR="00C0094D" w:rsidRPr="00E734C6">
        <w:rPr>
          <w:color w:val="000000" w:themeColor="text1"/>
          <w:lang w:eastAsia="en-US"/>
        </w:rPr>
        <w:t>, сгенерированн</w:t>
      </w:r>
      <w:r w:rsidR="00CD63A8">
        <w:rPr>
          <w:color w:val="000000" w:themeColor="text1"/>
          <w:lang w:eastAsia="en-US"/>
        </w:rPr>
        <w:t>ой</w:t>
      </w:r>
      <w:r w:rsidR="00C0094D" w:rsidRPr="00E734C6">
        <w:rPr>
          <w:color w:val="000000" w:themeColor="text1"/>
          <w:lang w:eastAsia="en-US"/>
        </w:rPr>
        <w:t xml:space="preserve"> со случайной инициализаци</w:t>
      </w:r>
      <w:r w:rsidR="001549A0" w:rsidRPr="00E734C6">
        <w:rPr>
          <w:color w:val="000000" w:themeColor="text1"/>
          <w:lang w:eastAsia="en-US"/>
        </w:rPr>
        <w:t>ей</w:t>
      </w:r>
      <w:r w:rsidR="00C0094D" w:rsidRPr="00E734C6">
        <w:rPr>
          <w:color w:val="000000" w:themeColor="text1"/>
          <w:lang w:eastAsia="en-US"/>
        </w:rPr>
        <w:t xml:space="preserve"> начального поколения</w:t>
      </w:r>
      <w:r w:rsidRPr="00E734C6">
        <w:rPr>
          <w:color w:val="000000" w:themeColor="text1"/>
          <w:lang w:eastAsia="en-US"/>
        </w:rPr>
        <w:t>, приведенн</w:t>
      </w:r>
      <w:r w:rsidR="00E734C6">
        <w:rPr>
          <w:color w:val="000000" w:themeColor="text1"/>
          <w:lang w:eastAsia="en-US"/>
        </w:rPr>
        <w:t>ой</w:t>
      </w:r>
      <w:r w:rsidRPr="00E734C6">
        <w:rPr>
          <w:color w:val="000000" w:themeColor="text1"/>
          <w:lang w:eastAsia="en-US"/>
        </w:rPr>
        <w:t xml:space="preserve"> в разделе 4.2.1</w:t>
      </w:r>
      <w:r w:rsidR="00583F43" w:rsidRPr="00E734C6">
        <w:rPr>
          <w:color w:val="000000" w:themeColor="text1"/>
          <w:lang w:eastAsia="en-US"/>
        </w:rPr>
        <w:t>.</w:t>
      </w:r>
      <w:r w:rsidR="00D06E81">
        <w:rPr>
          <w:lang w:eastAsia="en-US"/>
        </w:rPr>
        <w:t xml:space="preserve"> Оценки существующей сети и сетей, построенных алгоритмом, приведены в таблице 4.</w:t>
      </w:r>
      <w:r w:rsidR="00157781">
        <w:rPr>
          <w:lang w:eastAsia="en-US"/>
        </w:rPr>
        <w:t xml:space="preserve"> </w:t>
      </w:r>
    </w:p>
    <w:p w14:paraId="4DC12D43" w14:textId="4CC81C61" w:rsidR="00693DF8" w:rsidRPr="007854B9" w:rsidRDefault="00693DF8" w:rsidP="00693DF8">
      <w:pPr>
        <w:ind w:firstLine="0"/>
        <w:rPr>
          <w:lang w:eastAsia="en-US"/>
        </w:rPr>
      </w:pPr>
      <w:r>
        <w:rPr>
          <w:lang w:eastAsia="en-US"/>
        </w:rPr>
        <w:t xml:space="preserve">Таблица 4 </w:t>
      </w:r>
      <w:r w:rsidR="007854B9">
        <w:rPr>
          <w:lang w:eastAsia="en-US"/>
        </w:rPr>
        <w:t>–</w:t>
      </w:r>
      <w:r>
        <w:rPr>
          <w:lang w:eastAsia="en-US"/>
        </w:rPr>
        <w:t xml:space="preserve"> </w:t>
      </w:r>
      <w:r w:rsidR="007854B9">
        <w:rPr>
          <w:lang w:eastAsia="en-US"/>
        </w:rPr>
        <w:t>Характеристики сравниваемых сетей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076"/>
        <w:gridCol w:w="1456"/>
        <w:gridCol w:w="1417"/>
        <w:gridCol w:w="1559"/>
        <w:gridCol w:w="1141"/>
        <w:gridCol w:w="696"/>
      </w:tblGrid>
      <w:tr w:rsidR="002B3CCD" w:rsidRPr="00756168" w14:paraId="1F7DE966" w14:textId="77777777" w:rsidTr="00E77964">
        <w:tc>
          <w:tcPr>
            <w:tcW w:w="0" w:type="auto"/>
            <w:vMerge w:val="restart"/>
          </w:tcPr>
          <w:p w14:paraId="5957A9F3" w14:textId="77777777" w:rsidR="00FD4006" w:rsidRDefault="00FD4006" w:rsidP="000A720B">
            <w:pPr>
              <w:ind w:firstLine="0"/>
            </w:pPr>
          </w:p>
        </w:tc>
        <w:tc>
          <w:tcPr>
            <w:tcW w:w="1456" w:type="dxa"/>
            <w:vMerge w:val="restart"/>
          </w:tcPr>
          <w:p w14:paraId="617209F3" w14:textId="407EBE4F" w:rsidR="00FD4006" w:rsidRPr="00756168" w:rsidRDefault="00FD4006" w:rsidP="00745423">
            <w:pPr>
              <w:spacing w:line="240" w:lineRule="auto"/>
              <w:ind w:firstLine="0"/>
              <w:jc w:val="left"/>
            </w:pPr>
            <w:r>
              <w:t>Взвешенная</w:t>
            </w:r>
            <w:r w:rsidRPr="00756168">
              <w:rPr>
                <w:lang w:val="en-US"/>
              </w:rPr>
              <w:t xml:space="preserve"> </w:t>
            </w:r>
            <w:r>
              <w:t>сумма</w:t>
            </w:r>
          </w:p>
        </w:tc>
        <w:tc>
          <w:tcPr>
            <w:tcW w:w="1417" w:type="dxa"/>
            <w:vMerge w:val="restart"/>
          </w:tcPr>
          <w:p w14:paraId="6EF487C4" w14:textId="77777777" w:rsidR="00FD4006" w:rsidRPr="00756168" w:rsidRDefault="00FD4006" w:rsidP="00745423">
            <w:pPr>
              <w:spacing w:line="240" w:lineRule="auto"/>
              <w:ind w:firstLine="0"/>
              <w:jc w:val="left"/>
            </w:pPr>
            <w:r>
              <w:t>Количество</w:t>
            </w:r>
            <w:r w:rsidRPr="00756168">
              <w:rPr>
                <w:lang w:val="en-US"/>
              </w:rPr>
              <w:t xml:space="preserve"> </w:t>
            </w:r>
            <w:r>
              <w:t>маршрутов</w:t>
            </w:r>
          </w:p>
        </w:tc>
        <w:tc>
          <w:tcPr>
            <w:tcW w:w="3396" w:type="dxa"/>
            <w:gridSpan w:val="3"/>
          </w:tcPr>
          <w:p w14:paraId="360957E6" w14:textId="77777777" w:rsidR="00FD4006" w:rsidRPr="00756168" w:rsidRDefault="00FD4006" w:rsidP="00745423">
            <w:pPr>
              <w:spacing w:line="240" w:lineRule="auto"/>
              <w:ind w:firstLine="0"/>
              <w:jc w:val="left"/>
            </w:pPr>
            <w:r>
              <w:t>Значения целевых функций</w:t>
            </w:r>
          </w:p>
        </w:tc>
      </w:tr>
      <w:tr w:rsidR="002B3CCD" w:rsidRPr="00C3758F" w14:paraId="206C27EF" w14:textId="77777777" w:rsidTr="00E77964">
        <w:tc>
          <w:tcPr>
            <w:tcW w:w="0" w:type="auto"/>
            <w:vMerge/>
          </w:tcPr>
          <w:p w14:paraId="42374398" w14:textId="77777777" w:rsidR="00FD4006" w:rsidRDefault="00FD4006" w:rsidP="000A720B">
            <w:pPr>
              <w:ind w:firstLine="0"/>
              <w:rPr>
                <w:lang w:val="en-US"/>
              </w:rPr>
            </w:pPr>
          </w:p>
        </w:tc>
        <w:tc>
          <w:tcPr>
            <w:tcW w:w="1456" w:type="dxa"/>
            <w:vMerge/>
          </w:tcPr>
          <w:p w14:paraId="3C6FB589" w14:textId="131FB389" w:rsidR="00FD4006" w:rsidRDefault="00FD4006" w:rsidP="000A720B">
            <w:pPr>
              <w:ind w:firstLine="0"/>
              <w:rPr>
                <w:lang w:val="en-US"/>
              </w:rPr>
            </w:pPr>
          </w:p>
        </w:tc>
        <w:tc>
          <w:tcPr>
            <w:tcW w:w="1417" w:type="dxa"/>
            <w:vMerge/>
          </w:tcPr>
          <w:p w14:paraId="24942D8D" w14:textId="77777777" w:rsidR="00FD4006" w:rsidRDefault="00FD4006" w:rsidP="000A720B">
            <w:pPr>
              <w:ind w:firstLine="0"/>
              <w:rPr>
                <w:lang w:val="en-US"/>
              </w:rPr>
            </w:pPr>
          </w:p>
        </w:tc>
        <w:tc>
          <w:tcPr>
            <w:tcW w:w="1559" w:type="dxa"/>
          </w:tcPr>
          <w:p w14:paraId="63A43976" w14:textId="2C9A28A1" w:rsidR="00FD4006" w:rsidRPr="00E77964" w:rsidRDefault="00000000" w:rsidP="000A720B">
            <w:pPr>
              <w:ind w:firstLine="0"/>
              <w:rPr>
                <w:iCs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sum</m:t>
                  </m:r>
                </m:sub>
              </m:sSub>
            </m:oMath>
            <w:r w:rsidR="00E77964">
              <w:rPr>
                <w:iCs/>
              </w:rPr>
              <w:t xml:space="preserve"> </w:t>
            </w:r>
            <w:r w:rsidR="00E77964">
              <w:rPr>
                <w:iCs/>
              </w:rPr>
              <w:br/>
              <w:t>(пасс.-мин)</w:t>
            </w:r>
          </w:p>
        </w:tc>
        <w:tc>
          <w:tcPr>
            <w:tcW w:w="1141" w:type="dxa"/>
          </w:tcPr>
          <w:p w14:paraId="2E3D4965" w14:textId="7AA9859B" w:rsidR="00FD4006" w:rsidRPr="00E77964" w:rsidRDefault="00000000" w:rsidP="000A720B">
            <w:pPr>
              <w:ind w:firstLine="0"/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sum</m:t>
                  </m:r>
                </m:sub>
              </m:sSub>
            </m:oMath>
            <w:r w:rsidR="00E77964">
              <w:t xml:space="preserve"> </w:t>
            </w:r>
            <w:r w:rsidR="00E77964">
              <w:br/>
              <w:t>(ден. ед)</w:t>
            </w:r>
          </w:p>
        </w:tc>
        <w:tc>
          <w:tcPr>
            <w:tcW w:w="0" w:type="auto"/>
          </w:tcPr>
          <w:p w14:paraId="00358641" w14:textId="77777777" w:rsidR="00FD4006" w:rsidRPr="00C3758F" w:rsidRDefault="00000000" w:rsidP="000A720B">
            <w:pPr>
              <w:ind w:firstLine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avg</m:t>
                    </m:r>
                  </m:sub>
                </m:sSub>
              </m:oMath>
            </m:oMathPara>
          </w:p>
        </w:tc>
      </w:tr>
      <w:tr w:rsidR="002B3CCD" w:rsidRPr="00A62221" w14:paraId="62162AD7" w14:textId="77777777" w:rsidTr="00E77964">
        <w:tc>
          <w:tcPr>
            <w:tcW w:w="0" w:type="auto"/>
          </w:tcPr>
          <w:p w14:paraId="08148560" w14:textId="28EA46A3" w:rsidR="00FD4006" w:rsidRPr="00A62221" w:rsidRDefault="00FD4006" w:rsidP="00FD4006">
            <w:pPr>
              <w:spacing w:line="240" w:lineRule="auto"/>
              <w:ind w:firstLine="0"/>
              <w:jc w:val="left"/>
            </w:pPr>
            <w:r>
              <w:t>При построении со случайной инициализацией</w:t>
            </w:r>
          </w:p>
        </w:tc>
        <w:tc>
          <w:tcPr>
            <w:tcW w:w="1456" w:type="dxa"/>
          </w:tcPr>
          <w:p w14:paraId="7044B7C4" w14:textId="5D28FA3B" w:rsidR="00FD4006" w:rsidRPr="009F1687" w:rsidRDefault="00FD4006" w:rsidP="000A720B">
            <w:pPr>
              <w:ind w:firstLine="0"/>
            </w:pPr>
            <w:r w:rsidRPr="00A62221">
              <w:t>12272586</w:t>
            </w:r>
          </w:p>
        </w:tc>
        <w:tc>
          <w:tcPr>
            <w:tcW w:w="1417" w:type="dxa"/>
          </w:tcPr>
          <w:p w14:paraId="174ACE6B" w14:textId="77777777" w:rsidR="00FD4006" w:rsidRDefault="00FD4006" w:rsidP="000A720B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1559" w:type="dxa"/>
          </w:tcPr>
          <w:p w14:paraId="2BDDAE39" w14:textId="77777777" w:rsidR="00FD4006" w:rsidRPr="000A667C" w:rsidRDefault="00FD4006" w:rsidP="000A720B">
            <w:pPr>
              <w:ind w:firstLine="0"/>
            </w:pPr>
            <w:r w:rsidRPr="00A62221">
              <w:t>3616757</w:t>
            </w:r>
          </w:p>
        </w:tc>
        <w:tc>
          <w:tcPr>
            <w:tcW w:w="1141" w:type="dxa"/>
          </w:tcPr>
          <w:p w14:paraId="727181E4" w14:textId="77777777" w:rsidR="00FD4006" w:rsidRPr="000A667C" w:rsidRDefault="00FD4006" w:rsidP="000A720B">
            <w:pPr>
              <w:ind w:firstLine="0"/>
            </w:pPr>
            <w:r w:rsidRPr="00A62221">
              <w:t>216195</w:t>
            </w:r>
          </w:p>
        </w:tc>
        <w:tc>
          <w:tcPr>
            <w:tcW w:w="0" w:type="auto"/>
          </w:tcPr>
          <w:p w14:paraId="07910915" w14:textId="77777777" w:rsidR="00FD4006" w:rsidRPr="00A62221" w:rsidRDefault="00FD4006" w:rsidP="000A720B">
            <w:pPr>
              <w:ind w:firstLine="0"/>
              <w:rPr>
                <w:lang w:val="en-US"/>
              </w:rPr>
            </w:pPr>
            <w:r w:rsidRPr="002E783F">
              <w:t>1.</w:t>
            </w:r>
            <w:r>
              <w:rPr>
                <w:lang w:val="en-US"/>
              </w:rPr>
              <w:t>30</w:t>
            </w:r>
          </w:p>
        </w:tc>
      </w:tr>
      <w:tr w:rsidR="002B3CCD" w14:paraId="1C408324" w14:textId="77777777" w:rsidTr="00E77964">
        <w:tc>
          <w:tcPr>
            <w:tcW w:w="0" w:type="auto"/>
          </w:tcPr>
          <w:p w14:paraId="31C7E1C6" w14:textId="012CFE5B" w:rsidR="00FD4006" w:rsidRPr="00F9377E" w:rsidRDefault="00FD4006" w:rsidP="00FD4006">
            <w:pPr>
              <w:spacing w:line="240" w:lineRule="auto"/>
              <w:ind w:firstLine="0"/>
              <w:jc w:val="left"/>
            </w:pPr>
            <w:r>
              <w:t>При построении с использованием существующей сети</w:t>
            </w:r>
          </w:p>
        </w:tc>
        <w:tc>
          <w:tcPr>
            <w:tcW w:w="1456" w:type="dxa"/>
          </w:tcPr>
          <w:p w14:paraId="07766D80" w14:textId="1C54D152" w:rsidR="00FD4006" w:rsidRPr="000A667C" w:rsidRDefault="008F68CF" w:rsidP="000A720B">
            <w:pPr>
              <w:ind w:firstLine="0"/>
            </w:pPr>
            <w:r w:rsidRPr="008F68CF">
              <w:t>12424374</w:t>
            </w:r>
          </w:p>
        </w:tc>
        <w:tc>
          <w:tcPr>
            <w:tcW w:w="1417" w:type="dxa"/>
          </w:tcPr>
          <w:p w14:paraId="6553707C" w14:textId="139A65B2" w:rsidR="00FD4006" w:rsidRPr="008F68CF" w:rsidRDefault="008F68CF" w:rsidP="000A720B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1559" w:type="dxa"/>
          </w:tcPr>
          <w:p w14:paraId="4D0F2C99" w14:textId="51B61AF5" w:rsidR="00FD4006" w:rsidRPr="000A667C" w:rsidRDefault="00FD4006" w:rsidP="000A720B">
            <w:pPr>
              <w:ind w:firstLine="0"/>
            </w:pPr>
            <w:r w:rsidRPr="00FD4006">
              <w:t>3685593</w:t>
            </w:r>
          </w:p>
        </w:tc>
        <w:tc>
          <w:tcPr>
            <w:tcW w:w="1141" w:type="dxa"/>
          </w:tcPr>
          <w:p w14:paraId="5A2EC478" w14:textId="21D9C474" w:rsidR="00FD4006" w:rsidRPr="000A667C" w:rsidRDefault="00FD4006" w:rsidP="000A720B">
            <w:pPr>
              <w:ind w:firstLine="0"/>
            </w:pPr>
            <w:r>
              <w:t>241259</w:t>
            </w:r>
          </w:p>
        </w:tc>
        <w:tc>
          <w:tcPr>
            <w:tcW w:w="0" w:type="auto"/>
          </w:tcPr>
          <w:p w14:paraId="4F341618" w14:textId="382B3192" w:rsidR="00FD4006" w:rsidRDefault="00FD4006" w:rsidP="000A720B">
            <w:pPr>
              <w:ind w:firstLine="0"/>
              <w:rPr>
                <w:lang w:val="en-US"/>
              </w:rPr>
            </w:pPr>
            <w:r w:rsidRPr="00F9377E">
              <w:t>1.</w:t>
            </w:r>
            <w:r>
              <w:t>27</w:t>
            </w:r>
          </w:p>
        </w:tc>
      </w:tr>
      <w:tr w:rsidR="002B3CCD" w14:paraId="7743ACB7" w14:textId="77777777" w:rsidTr="00E77964">
        <w:tc>
          <w:tcPr>
            <w:tcW w:w="0" w:type="auto"/>
          </w:tcPr>
          <w:p w14:paraId="4F3C332D" w14:textId="4D1D2394" w:rsidR="00FD4006" w:rsidRPr="000A667C" w:rsidRDefault="00FD4006" w:rsidP="00FD4006">
            <w:pPr>
              <w:spacing w:line="240" w:lineRule="auto"/>
              <w:ind w:firstLine="0"/>
              <w:jc w:val="left"/>
            </w:pPr>
            <w:r>
              <w:t>Существующая сеть</w:t>
            </w:r>
          </w:p>
        </w:tc>
        <w:tc>
          <w:tcPr>
            <w:tcW w:w="1456" w:type="dxa"/>
          </w:tcPr>
          <w:p w14:paraId="71F3CF8C" w14:textId="601D39DD" w:rsidR="00FD4006" w:rsidRPr="000A667C" w:rsidRDefault="00745423" w:rsidP="000A720B">
            <w:pPr>
              <w:ind w:firstLine="0"/>
            </w:pPr>
            <w:r w:rsidRPr="00745423">
              <w:t>16044248</w:t>
            </w:r>
          </w:p>
        </w:tc>
        <w:tc>
          <w:tcPr>
            <w:tcW w:w="1417" w:type="dxa"/>
          </w:tcPr>
          <w:p w14:paraId="316E1509" w14:textId="6B4C8E60" w:rsidR="00FD4006" w:rsidRPr="00693DF8" w:rsidRDefault="00FD4006" w:rsidP="000A720B">
            <w:pPr>
              <w:ind w:firstLine="0"/>
            </w:pPr>
            <w:r>
              <w:rPr>
                <w:lang w:val="en-US"/>
              </w:rPr>
              <w:t>1</w:t>
            </w:r>
            <w:r w:rsidR="00693DF8">
              <w:t>1</w:t>
            </w:r>
          </w:p>
        </w:tc>
        <w:tc>
          <w:tcPr>
            <w:tcW w:w="1559" w:type="dxa"/>
          </w:tcPr>
          <w:p w14:paraId="6729D8C1" w14:textId="6A914932" w:rsidR="00FD4006" w:rsidRPr="000A667C" w:rsidRDefault="00FD4006" w:rsidP="000A720B">
            <w:pPr>
              <w:ind w:firstLine="0"/>
            </w:pPr>
            <w:r w:rsidRPr="00FD4006">
              <w:t>4362558</w:t>
            </w:r>
          </w:p>
        </w:tc>
        <w:tc>
          <w:tcPr>
            <w:tcW w:w="1141" w:type="dxa"/>
          </w:tcPr>
          <w:p w14:paraId="4B6D3FD3" w14:textId="170DD47F" w:rsidR="00FD4006" w:rsidRPr="000A667C" w:rsidRDefault="00FD4006" w:rsidP="000A720B">
            <w:pPr>
              <w:ind w:firstLine="0"/>
            </w:pPr>
            <w:r w:rsidRPr="00FD4006">
              <w:t>478169</w:t>
            </w:r>
          </w:p>
        </w:tc>
        <w:tc>
          <w:tcPr>
            <w:tcW w:w="0" w:type="auto"/>
          </w:tcPr>
          <w:p w14:paraId="39366814" w14:textId="3C77F440" w:rsidR="00FD4006" w:rsidRDefault="00FD4006" w:rsidP="000A720B">
            <w:pPr>
              <w:ind w:firstLine="0"/>
              <w:rPr>
                <w:lang w:val="en-US"/>
              </w:rPr>
            </w:pPr>
            <w:r>
              <w:t>1.38</w:t>
            </w:r>
          </w:p>
        </w:tc>
      </w:tr>
    </w:tbl>
    <w:p w14:paraId="72B9EACF" w14:textId="77777777" w:rsidR="00FD4006" w:rsidRDefault="00FD4006" w:rsidP="00CB655F">
      <w:pPr>
        <w:rPr>
          <w:lang w:eastAsia="en-US"/>
        </w:rPr>
      </w:pPr>
    </w:p>
    <w:p w14:paraId="2D95CF28" w14:textId="6326013F" w:rsidR="00157781" w:rsidRPr="00E21451" w:rsidRDefault="00C869CB" w:rsidP="00CB655F">
      <w:r>
        <w:rPr>
          <w:lang w:eastAsia="en-US"/>
        </w:rPr>
        <w:lastRenderedPageBreak/>
        <w:t>Результаты эксперимента показывают, что</w:t>
      </w:r>
      <w:r w:rsidR="00157781">
        <w:rPr>
          <w:lang w:eastAsia="en-US"/>
        </w:rPr>
        <w:t xml:space="preserve"> использование существующей сети в качестве начальн</w:t>
      </w:r>
      <w:r w:rsidR="0080470F">
        <w:rPr>
          <w:lang w:eastAsia="en-US"/>
        </w:rPr>
        <w:t>ой популяции</w:t>
      </w:r>
      <w:r w:rsidR="00157781">
        <w:rPr>
          <w:lang w:eastAsia="en-US"/>
        </w:rPr>
        <w:t xml:space="preserve"> алгоритма </w:t>
      </w:r>
      <w:r w:rsidR="00550B99" w:rsidRPr="00550B99">
        <w:rPr>
          <w:lang w:eastAsia="en-US"/>
        </w:rPr>
        <w:t>влияет на структуру генерируемых решений, но не приводит к</w:t>
      </w:r>
      <w:r w:rsidR="00550B99">
        <w:rPr>
          <w:lang w:eastAsia="en-US"/>
        </w:rPr>
        <w:t xml:space="preserve"> её</w:t>
      </w:r>
      <w:r w:rsidR="00C5728C">
        <w:rPr>
          <w:lang w:eastAsia="en-US"/>
        </w:rPr>
        <w:t xml:space="preserve"> прямому</w:t>
      </w:r>
      <w:r w:rsidR="00550B99" w:rsidRPr="00550B99">
        <w:rPr>
          <w:lang w:eastAsia="en-US"/>
        </w:rPr>
        <w:t xml:space="preserve"> копированию.</w:t>
      </w:r>
      <w:r w:rsidR="00550B99">
        <w:rPr>
          <w:lang w:eastAsia="en-US"/>
        </w:rPr>
        <w:t xml:space="preserve"> Сгенерированные маршрутные сети</w:t>
      </w:r>
      <w:r w:rsidR="0032349C">
        <w:rPr>
          <w:lang w:eastAsia="en-US"/>
        </w:rPr>
        <w:t xml:space="preserve"> сохраняют</w:t>
      </w:r>
      <w:r w:rsidR="00550B99">
        <w:rPr>
          <w:lang w:eastAsia="en-US"/>
        </w:rPr>
        <w:t xml:space="preserve"> </w:t>
      </w:r>
      <w:r w:rsidR="00495347">
        <w:rPr>
          <w:lang w:eastAsia="en-US"/>
        </w:rPr>
        <w:t xml:space="preserve">частичное </w:t>
      </w:r>
      <w:r w:rsidR="00550B99">
        <w:rPr>
          <w:lang w:eastAsia="en-US"/>
        </w:rPr>
        <w:t xml:space="preserve">сходство с исходной, </w:t>
      </w:r>
      <w:r w:rsidR="007272AF">
        <w:rPr>
          <w:lang w:eastAsia="en-US"/>
        </w:rPr>
        <w:t>при это</w:t>
      </w:r>
      <w:r w:rsidR="00D9127F">
        <w:rPr>
          <w:lang w:eastAsia="en-US"/>
        </w:rPr>
        <w:t>м</w:t>
      </w:r>
      <w:r w:rsidR="00550B99">
        <w:rPr>
          <w:lang w:eastAsia="en-US"/>
        </w:rPr>
        <w:t xml:space="preserve"> облада</w:t>
      </w:r>
      <w:r w:rsidR="007272AF">
        <w:rPr>
          <w:lang w:eastAsia="en-US"/>
        </w:rPr>
        <w:t>я</w:t>
      </w:r>
      <w:r w:rsidR="00550B99">
        <w:rPr>
          <w:lang w:eastAsia="en-US"/>
        </w:rPr>
        <w:t xml:space="preserve"> лучшими критериями по целевым функциям алгоритма. </w:t>
      </w:r>
    </w:p>
    <w:bookmarkEnd w:id="56"/>
    <w:p w14:paraId="43721238" w14:textId="77777777" w:rsidR="00CB655F" w:rsidRPr="00CB655F" w:rsidRDefault="00CB655F" w:rsidP="00CB655F">
      <w:pPr>
        <w:rPr>
          <w:lang w:eastAsia="en-US"/>
        </w:rPr>
      </w:pPr>
    </w:p>
    <w:p w14:paraId="558D3828" w14:textId="61406D18" w:rsidR="00426362" w:rsidRPr="00FC6EF3" w:rsidRDefault="00426362" w:rsidP="00426362">
      <w:pPr>
        <w:pStyle w:val="1"/>
      </w:pPr>
      <w:bookmarkStart w:id="58" w:name="_Toc228363805"/>
      <w:r>
        <w:lastRenderedPageBreak/>
        <w:t>Рекомендации к внедрению</w:t>
      </w:r>
      <w:bookmarkEnd w:id="58"/>
    </w:p>
    <w:p w14:paraId="74842806" w14:textId="3BA0712A" w:rsidR="008E00D4" w:rsidRDefault="00306E71" w:rsidP="008E00D4">
      <w:r>
        <w:t>Разработанный метод генерации маршрутной сети может быть использован в задачах проектирования и оптимизации систем общественного транспорта. Метод применим для формирования маршрутных сетей на новых</w:t>
      </w:r>
      <w:r w:rsidR="008E00D4">
        <w:t xml:space="preserve"> </w:t>
      </w:r>
      <w:r>
        <w:t>территориях</w:t>
      </w:r>
      <w:r w:rsidR="008E00D4">
        <w:t>. Возможность конфигурации весов целевых функций позволяет адаптировать метод под приоритеты конкретной транспортной политики. Помимо этого, алгоритм может использоваться для анализа различных сценариев развития территории и оценки их влияния на конфигурацию маршрутной сети.</w:t>
      </w:r>
    </w:p>
    <w:p w14:paraId="10D5A1C5" w14:textId="6825820F" w:rsidR="000D276E" w:rsidRDefault="008E00D4" w:rsidP="00780F89">
      <w:r>
        <w:t xml:space="preserve">Алгоритм также может применяться </w:t>
      </w:r>
      <w:r w:rsidR="00306E71">
        <w:t>для повышения эффективности существующих сетей с частичным сохранением их исходной структуры</w:t>
      </w:r>
      <w:r>
        <w:t>, адаптации к изменениям спроса или транспортной инфраструктуры</w:t>
      </w:r>
      <w:r w:rsidR="00B75C13">
        <w:t>, а также оценки различных сценариев реорганизации маршрутной сети</w:t>
      </w:r>
      <w:r w:rsidR="003A6FAD">
        <w:t>.</w:t>
      </w:r>
    </w:p>
    <w:p w14:paraId="72575D90" w14:textId="61E80EF4" w:rsidR="00ED5B42" w:rsidRPr="00B47429" w:rsidRDefault="00821C8D" w:rsidP="00780F89">
      <w:r>
        <w:t xml:space="preserve">Предлагаемый </w:t>
      </w:r>
      <w:r w:rsidR="00671461">
        <w:t>метод</w:t>
      </w:r>
      <w:r>
        <w:t xml:space="preserve"> </w:t>
      </w:r>
      <w:r w:rsidR="00B47429">
        <w:t xml:space="preserve">может </w:t>
      </w:r>
      <w:r w:rsidR="009A5369">
        <w:t>выступать в качестве</w:t>
      </w:r>
      <w:r>
        <w:t xml:space="preserve"> </w:t>
      </w:r>
      <w:r w:rsidR="00B47429">
        <w:t>систем</w:t>
      </w:r>
      <w:r w:rsidR="009A5369">
        <w:t>ы</w:t>
      </w:r>
      <w:r w:rsidR="00B47429">
        <w:t xml:space="preserve"> поддержки принятия решений при планировании </w:t>
      </w:r>
      <w:r w:rsidR="007B139E">
        <w:t xml:space="preserve">маршрутной сети </w:t>
      </w:r>
      <w:r w:rsidR="00B47429">
        <w:t>города специалистом.</w:t>
      </w:r>
      <w:r w:rsidR="007B139E">
        <w:t xml:space="preserve"> </w:t>
      </w:r>
      <w:r w:rsidR="00671461" w:rsidRPr="00671461">
        <w:t xml:space="preserve">В рамках такого подхода специалист выполняет подготовку исходных данных и задает параметры проектирования, после чего алгоритм формирует набор альтернативных конфигураций маршрутной сети. Полученные решения могут служить основой для последующего экспертного анализа и корректировки с учетом специфики территории, дополнительных ограничений и </w:t>
      </w:r>
      <w:r w:rsidR="00671461">
        <w:t xml:space="preserve">других </w:t>
      </w:r>
      <w:r w:rsidR="00671461" w:rsidRPr="00671461">
        <w:t>факторов. Такой подход позволяет рассматривать несколько альтернативных вариантов решений, оценивать их по совокупности критериев и выбирать наиболее подходящие, сохраняя при этом участие эксперта в процессе принятия решений. Совмещение алгоритмической генерации вариантов с экспертной оценкой способствует более полному учету особенностей конкретной задачи и может повысить качество как исходных данных, так и итоговых решений.</w:t>
      </w:r>
      <w:r w:rsidR="005D5FA0">
        <w:t xml:space="preserve"> На рисунке 31 показана диаграмма базового процесса, построенная на основе алгоритма планирования маршрутной сети, приведенная в разделе 1.3.1. Цветом отмечены изменения, которые предлагается внести в процесс. </w:t>
      </w:r>
    </w:p>
    <w:p w14:paraId="30AAD391" w14:textId="77777777" w:rsidR="00F344CF" w:rsidRDefault="00F344CF" w:rsidP="00E03DD6"/>
    <w:p w14:paraId="2497995E" w14:textId="54488041" w:rsidR="005D5FA0" w:rsidRDefault="005D5FA0" w:rsidP="005D5FA0">
      <w:pPr>
        <w:pStyle w:val="af2"/>
      </w:pPr>
      <w:r>
        <w:rPr>
          <w:noProof/>
        </w:rPr>
        <w:lastRenderedPageBreak/>
        <w:drawing>
          <wp:inline distT="0" distB="0" distL="0" distR="0" wp14:anchorId="78307F53" wp14:editId="161D0D5C">
            <wp:extent cx="4305300" cy="4479261"/>
            <wp:effectExtent l="0" t="0" r="0" b="0"/>
            <wp:docPr id="19163037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8477" cy="44825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89F800" w14:textId="518FD64C" w:rsidR="005D5FA0" w:rsidRDefault="005D5FA0" w:rsidP="001E1DA7">
      <w:pPr>
        <w:pStyle w:val="af"/>
      </w:pPr>
      <w:r>
        <w:t>Рисунок 31 – Диаграмма базового процесса планирования маршрутных сетей специалистом</w:t>
      </w:r>
    </w:p>
    <w:p w14:paraId="53BA8E55" w14:textId="6CF9AC70" w:rsidR="00A3323C" w:rsidRPr="00A3323C" w:rsidRDefault="00A3323C" w:rsidP="00A3323C">
      <w:pPr>
        <w:rPr>
          <w:lang w:eastAsia="en-US"/>
        </w:rPr>
      </w:pPr>
      <w:r w:rsidRPr="00A3323C">
        <w:rPr>
          <w:lang w:eastAsia="en-US"/>
        </w:rPr>
        <w:t>Применение метода требует наличия исходных данных об улично-дорожной сети, транспортном спросе и параметрах функционирования общественного транспорта, при этом качество получаемых решений во многом зависит от полноты и актуальности этих данных. В связи с этим использование метода наиболее эффективно в сочетании с актуальными транспортными данными и может быть особенно перспективно в составе цифровых инструментов транспортного планирования.</w:t>
      </w:r>
    </w:p>
    <w:p w14:paraId="04D59C83" w14:textId="77777777" w:rsidR="00F344CF" w:rsidRPr="00B06368" w:rsidRDefault="00F344CF" w:rsidP="00E03DD6"/>
    <w:p w14:paraId="499F5063" w14:textId="17A2EB6C" w:rsidR="00757CD1" w:rsidRPr="00757CD1" w:rsidRDefault="003909C9" w:rsidP="00757CD1">
      <w:pPr>
        <w:pStyle w:val="13"/>
      </w:pPr>
      <w:bookmarkStart w:id="59" w:name="_Toc228363806"/>
      <w:r>
        <w:lastRenderedPageBreak/>
        <w:t>ЗАКЛЮЧЕНИЕ</w:t>
      </w:r>
      <w:bookmarkEnd w:id="59"/>
    </w:p>
    <w:p w14:paraId="0C444A10" w14:textId="0FC9CD97" w:rsidR="00C42D5D" w:rsidRDefault="00EB1E50" w:rsidP="003909C9">
      <w:r>
        <w:t xml:space="preserve">В ходе работы были выполнены </w:t>
      </w:r>
      <w:r w:rsidR="008340B5">
        <w:t>все поставленные задачи данной работы</w:t>
      </w:r>
      <w:r>
        <w:t>:</w:t>
      </w:r>
    </w:p>
    <w:p w14:paraId="39E032A5" w14:textId="34F721B5" w:rsidR="00EB1E50" w:rsidRDefault="00EB1E50" w:rsidP="00D97B46">
      <w:pPr>
        <w:pStyle w:val="a"/>
      </w:pPr>
      <w:r>
        <w:t>Собраны и подготовлены синтетические данные для тестирования алгоритма генерации маршрутной сети;</w:t>
      </w:r>
    </w:p>
    <w:p w14:paraId="67FC5501" w14:textId="5055C101" w:rsidR="00EB1E50" w:rsidRDefault="00EB1E50" w:rsidP="00D97B46">
      <w:pPr>
        <w:pStyle w:val="a"/>
      </w:pPr>
      <w:r>
        <w:t>Собраны реальные данные для тестирования;</w:t>
      </w:r>
    </w:p>
    <w:p w14:paraId="1004F6E5" w14:textId="11978D4D" w:rsidR="00EB1E50" w:rsidRDefault="00EB1E50" w:rsidP="00D97B46">
      <w:pPr>
        <w:pStyle w:val="a"/>
      </w:pPr>
      <w:r>
        <w:t>Реализован алгоритм подготовки реальных данных к использованию в алгоритме генерации</w:t>
      </w:r>
      <w:r w:rsidR="00E2670F">
        <w:t xml:space="preserve"> маршрутных сетей</w:t>
      </w:r>
      <w:r>
        <w:t>;</w:t>
      </w:r>
    </w:p>
    <w:p w14:paraId="0DDA50E9" w14:textId="2D5B846E" w:rsidR="00EB1E50" w:rsidRDefault="00EB1E50" w:rsidP="00D97B46">
      <w:pPr>
        <w:pStyle w:val="a"/>
      </w:pPr>
      <w:r>
        <w:t>Реализован генетический алгоритм, позволяющий решить задачу многокритериальной оптимизации;</w:t>
      </w:r>
    </w:p>
    <w:p w14:paraId="78D14E5E" w14:textId="6F69AAE8" w:rsidR="00EB1E50" w:rsidRDefault="00EB1E50" w:rsidP="00D97B46">
      <w:pPr>
        <w:pStyle w:val="a"/>
      </w:pPr>
      <w:r>
        <w:t>Исследовано влияние параметров алгоритма на результат его работы;</w:t>
      </w:r>
    </w:p>
    <w:p w14:paraId="653DD277" w14:textId="67CECEA1" w:rsidR="00EB1E50" w:rsidRDefault="00EB1E50" w:rsidP="00D97B46">
      <w:pPr>
        <w:pStyle w:val="a"/>
      </w:pPr>
      <w:r>
        <w:t>Подобраны оптимальные параметры алгоритма;</w:t>
      </w:r>
    </w:p>
    <w:p w14:paraId="1CFB88D5" w14:textId="395708D4" w:rsidR="00EB1E50" w:rsidRDefault="00EB1E50" w:rsidP="00D97B46">
      <w:pPr>
        <w:pStyle w:val="a"/>
      </w:pPr>
      <w:r>
        <w:t xml:space="preserve">Алгоритм протестирован на синтетических </w:t>
      </w:r>
      <w:r w:rsidR="008C53E9">
        <w:t xml:space="preserve">и реальных </w:t>
      </w:r>
      <w:r>
        <w:t>данных;</w:t>
      </w:r>
    </w:p>
    <w:p w14:paraId="6FE043CB" w14:textId="0CE63C64" w:rsidR="00B06542" w:rsidRDefault="00EB1E50" w:rsidP="00214501">
      <w:pPr>
        <w:pStyle w:val="a"/>
      </w:pPr>
      <w:r>
        <w:t>Проведен анализ полученных решений</w:t>
      </w:r>
      <w:r w:rsidR="00214501">
        <w:t xml:space="preserve"> и</w:t>
      </w:r>
      <w:r w:rsidR="008340B5">
        <w:t xml:space="preserve"> сценарный анализ.</w:t>
      </w:r>
    </w:p>
    <w:p w14:paraId="3881896B" w14:textId="6CEF57F0" w:rsidR="00EB1E50" w:rsidRDefault="00EB1E50" w:rsidP="00EB1E50">
      <w:r>
        <w:t xml:space="preserve">Таким образом, были выполнены все поставленные задачи данной работы. </w:t>
      </w:r>
      <w:r w:rsidR="00ED5B42" w:rsidRPr="00ED5B42">
        <w:t>Выполненное исследование и полученные результаты соответствуют направлению подготовки 27.04.07 Наукоёмкие технологии и экономика инноваций</w:t>
      </w:r>
      <w:r w:rsidR="00CB4B90">
        <w:t>.</w:t>
      </w:r>
      <w:r w:rsidR="00372CF9" w:rsidRPr="00372CF9">
        <w:t xml:space="preserve"> Таким образом, поставленная в работе цель повышения эффективности планирования маршрутных сетей за счет применения автоматизированного метода генерации может считаться достигнутой.</w:t>
      </w:r>
    </w:p>
    <w:p w14:paraId="02160B00" w14:textId="5AC13C1D" w:rsidR="00CE3193" w:rsidRDefault="00CD58EC" w:rsidP="00CE3193">
      <w:r w:rsidRPr="00CD58EC">
        <w:t xml:space="preserve">Предложен подход, объединяющий формирование сетей с помощью генетического алгоритма с использованием пула маршрутов и многослойной модели для моделирования пеших путей и оценки связности. </w:t>
      </w:r>
      <w:r>
        <w:t>Помимо этого, важной о</w:t>
      </w:r>
      <w:r w:rsidR="00B513A8" w:rsidRPr="00B513A8">
        <w:t xml:space="preserve">собенностью метода является возможность учитывать не только наиболее распространенные характеристики маршрутных сетей – время проезда и стоимость обслуживания сети, но и дополнительный критерий оценивания – связность территорий. </w:t>
      </w:r>
    </w:p>
    <w:p w14:paraId="0505ADE0" w14:textId="2C60C373" w:rsidR="00372CF9" w:rsidRDefault="00CE3193" w:rsidP="00372CF9">
      <w:r>
        <w:t xml:space="preserve">Результаты экспериментов показали применимость алгоритма для </w:t>
      </w:r>
      <w:r w:rsidR="00372CF9">
        <w:t>использования в</w:t>
      </w:r>
      <w:r>
        <w:t xml:space="preserve"> задачах с различн</w:t>
      </w:r>
      <w:r w:rsidR="00C3590D">
        <w:t xml:space="preserve">ыми целями планирования, чувствительность к изменению исходных данных и </w:t>
      </w:r>
      <w:r w:rsidR="00372CF9">
        <w:t>возможность для оптимизации существующих сетей общественного транспорта.</w:t>
      </w:r>
    </w:p>
    <w:p w14:paraId="7641AA74" w14:textId="7851825A" w:rsidR="00EB1E50" w:rsidRDefault="00EB1E50" w:rsidP="008340B5">
      <w:r>
        <w:t>Разработанный алгоритм пригоден для дальнейшего расширения и модификации. В частности, предусмотрена возможность добавления новых ограничений на генерацию маршрутов и формирование маршрутных сетей, изменения целевых функций</w:t>
      </w:r>
      <w:r w:rsidR="008632FD">
        <w:t xml:space="preserve">, </w:t>
      </w:r>
      <w:r>
        <w:t>а также корректировки параметров алгоритма.</w:t>
      </w:r>
      <w:r w:rsidR="00FC354E">
        <w:t xml:space="preserve"> </w:t>
      </w:r>
      <w:r w:rsidR="00CE3193">
        <w:t>Перспективным направлением развития методы является его адаптация к работе с несколькими видами общественного транспорта и моделирование частоты хождения.</w:t>
      </w:r>
    </w:p>
    <w:p w14:paraId="218C6DE5" w14:textId="6ED3C78D" w:rsidR="006307FD" w:rsidRDefault="006307FD" w:rsidP="006307FD">
      <w:pPr>
        <w:pStyle w:val="13"/>
      </w:pPr>
      <w:bookmarkStart w:id="60" w:name="_Toc489295972"/>
      <w:bookmarkStart w:id="61" w:name="_Toc489301988"/>
      <w:bookmarkStart w:id="62" w:name="_Toc489303274"/>
      <w:bookmarkStart w:id="63" w:name="_Toc489304921"/>
      <w:bookmarkStart w:id="64" w:name="_Toc489305334"/>
      <w:bookmarkStart w:id="65" w:name="_Toc499663324"/>
      <w:bookmarkStart w:id="66" w:name="_Toc193735534"/>
      <w:bookmarkStart w:id="67" w:name="_Toc228363807"/>
      <w:r w:rsidRPr="00921F21">
        <w:lastRenderedPageBreak/>
        <w:t>СПИСОК ИСПОЛЬЗОВАННЫХ ИСТОЧНИКОВ</w:t>
      </w:r>
      <w:bookmarkEnd w:id="60"/>
      <w:bookmarkEnd w:id="61"/>
      <w:bookmarkEnd w:id="62"/>
      <w:bookmarkEnd w:id="63"/>
      <w:bookmarkEnd w:id="64"/>
      <w:bookmarkEnd w:id="65"/>
      <w:bookmarkEnd w:id="66"/>
      <w:bookmarkEnd w:id="67"/>
    </w:p>
    <w:p w14:paraId="597A8D59" w14:textId="77777777" w:rsidR="001F4BA3" w:rsidRPr="001F4BA3" w:rsidRDefault="001F4BA3" w:rsidP="001C5946">
      <w:pPr>
        <w:pStyle w:val="af0"/>
        <w:numPr>
          <w:ilvl w:val="0"/>
          <w:numId w:val="19"/>
        </w:numPr>
        <w:tabs>
          <w:tab w:val="clear" w:pos="993"/>
          <w:tab w:val="left" w:pos="1134"/>
        </w:tabs>
        <w:ind w:left="0" w:firstLine="709"/>
        <w:rPr>
          <w:lang w:val="en-US"/>
        </w:rPr>
      </w:pPr>
      <w:proofErr w:type="spellStart"/>
      <w:r w:rsidRPr="001F4BA3">
        <w:t>Вучик</w:t>
      </w:r>
      <w:proofErr w:type="spellEnd"/>
      <w:r w:rsidRPr="001F4BA3">
        <w:t xml:space="preserve"> В. Транспорт в городах, удобных для жизни. </w:t>
      </w:r>
      <w:r w:rsidRPr="001F4BA3">
        <w:rPr>
          <w:lang w:val="en-US"/>
        </w:rPr>
        <w:t>2011.</w:t>
      </w:r>
    </w:p>
    <w:p w14:paraId="4D8D7C94" w14:textId="77777777" w:rsidR="001F4BA3" w:rsidRPr="001F4BA3" w:rsidRDefault="001F4BA3" w:rsidP="001C5946">
      <w:pPr>
        <w:pStyle w:val="af0"/>
        <w:numPr>
          <w:ilvl w:val="0"/>
          <w:numId w:val="19"/>
        </w:numPr>
        <w:tabs>
          <w:tab w:val="clear" w:pos="993"/>
          <w:tab w:val="left" w:pos="1134"/>
        </w:tabs>
        <w:ind w:left="0" w:firstLine="709"/>
      </w:pPr>
      <w:r w:rsidRPr="001F4BA3">
        <w:rPr>
          <w:lang w:val="en-US"/>
        </w:rPr>
        <w:t xml:space="preserve">Walker J. Human transit: how clearer thinking about public transit can enrich our communities and our lives. </w:t>
      </w:r>
      <w:r w:rsidRPr="001F4BA3">
        <w:t>Island Press, 2011.</w:t>
      </w:r>
    </w:p>
    <w:p w14:paraId="47F10D29" w14:textId="77777777" w:rsidR="001F4BA3" w:rsidRPr="001F4BA3" w:rsidRDefault="001F4BA3" w:rsidP="001C5946">
      <w:pPr>
        <w:pStyle w:val="af0"/>
        <w:numPr>
          <w:ilvl w:val="0"/>
          <w:numId w:val="19"/>
        </w:numPr>
        <w:tabs>
          <w:tab w:val="clear" w:pos="993"/>
          <w:tab w:val="left" w:pos="1134"/>
        </w:tabs>
        <w:ind w:left="0" w:firstLine="709"/>
      </w:pPr>
      <w:r w:rsidRPr="001F4BA3">
        <w:t xml:space="preserve">Трофименко Ю.В., Якимов М.Р. Транспортное планирование: формирование эффективных транспортных систем крупных городов: монография. Логос, 2013. 464 </w:t>
      </w:r>
      <w:proofErr w:type="spellStart"/>
      <w:r w:rsidRPr="001F4BA3">
        <w:t>pp</w:t>
      </w:r>
      <w:proofErr w:type="spellEnd"/>
      <w:r w:rsidRPr="001F4BA3">
        <w:t>.</w:t>
      </w:r>
    </w:p>
    <w:p w14:paraId="0592BE1B" w14:textId="77777777" w:rsidR="001F4BA3" w:rsidRPr="001F4BA3" w:rsidRDefault="001F4BA3" w:rsidP="001C5946">
      <w:pPr>
        <w:pStyle w:val="af0"/>
        <w:numPr>
          <w:ilvl w:val="0"/>
          <w:numId w:val="19"/>
        </w:numPr>
        <w:tabs>
          <w:tab w:val="clear" w:pos="993"/>
          <w:tab w:val="left" w:pos="1134"/>
        </w:tabs>
        <w:ind w:left="0" w:firstLine="709"/>
      </w:pPr>
      <w:r w:rsidRPr="001F4BA3">
        <w:t>Транспортная стратегия РФ на период до 2030 года с прогнозом на период до 2035 года.</w:t>
      </w:r>
    </w:p>
    <w:p w14:paraId="6993CDF9" w14:textId="77777777" w:rsidR="001F4BA3" w:rsidRPr="001F4BA3" w:rsidRDefault="001F4BA3" w:rsidP="001C5946">
      <w:pPr>
        <w:pStyle w:val="af0"/>
        <w:numPr>
          <w:ilvl w:val="0"/>
          <w:numId w:val="19"/>
        </w:numPr>
        <w:tabs>
          <w:tab w:val="clear" w:pos="993"/>
          <w:tab w:val="left" w:pos="1134"/>
        </w:tabs>
        <w:ind w:left="0" w:firstLine="709"/>
        <w:rPr>
          <w:lang w:val="en-US"/>
        </w:rPr>
      </w:pPr>
      <w:r w:rsidRPr="001F4BA3">
        <w:rPr>
          <w:lang w:val="en-US"/>
        </w:rPr>
        <w:t xml:space="preserve">Morozov A.S., </w:t>
      </w:r>
      <w:proofErr w:type="spellStart"/>
      <w:r w:rsidRPr="001F4BA3">
        <w:rPr>
          <w:lang w:val="en-US"/>
        </w:rPr>
        <w:t>Kontsevik</w:t>
      </w:r>
      <w:proofErr w:type="spellEnd"/>
      <w:r w:rsidRPr="001F4BA3">
        <w:rPr>
          <w:lang w:val="en-US"/>
        </w:rPr>
        <w:t xml:space="preserve"> G.I., Shmeleva I.A., Schneider L., Zakharenko N., </w:t>
      </w:r>
      <w:proofErr w:type="spellStart"/>
      <w:r w:rsidRPr="001F4BA3">
        <w:rPr>
          <w:lang w:val="en-US"/>
        </w:rPr>
        <w:t>Budenny</w:t>
      </w:r>
      <w:proofErr w:type="spellEnd"/>
      <w:r w:rsidRPr="001F4BA3">
        <w:rPr>
          <w:lang w:val="en-US"/>
        </w:rPr>
        <w:t xml:space="preserve"> S., </w:t>
      </w:r>
      <w:proofErr w:type="spellStart"/>
      <w:r w:rsidRPr="001F4BA3">
        <w:rPr>
          <w:lang w:val="en-US"/>
        </w:rPr>
        <w:t>Mityagin</w:t>
      </w:r>
      <w:proofErr w:type="spellEnd"/>
      <w:r w:rsidRPr="001F4BA3">
        <w:rPr>
          <w:lang w:val="en-US"/>
        </w:rPr>
        <w:t xml:space="preserve"> S.A. Assessing the transport connectivity of urban territories based on intermodal transport accessibility // Frontiers in Built Environment, Vol. 9, 2023.</w:t>
      </w:r>
    </w:p>
    <w:p w14:paraId="6651C430" w14:textId="77777777" w:rsidR="001F4BA3" w:rsidRPr="001F4BA3" w:rsidRDefault="001F4BA3" w:rsidP="001C5946">
      <w:pPr>
        <w:pStyle w:val="af0"/>
        <w:numPr>
          <w:ilvl w:val="0"/>
          <w:numId w:val="19"/>
        </w:numPr>
        <w:tabs>
          <w:tab w:val="clear" w:pos="993"/>
          <w:tab w:val="left" w:pos="1134"/>
        </w:tabs>
        <w:ind w:left="0" w:firstLine="709"/>
        <w:rPr>
          <w:lang w:val="en-US"/>
        </w:rPr>
      </w:pPr>
      <w:r w:rsidRPr="001F4BA3">
        <w:t>Сафронов Э.А., Сафронов К.Э., Семенова Е.С. Транспортные системы городов и регионов. Омск</w:t>
      </w:r>
      <w:r w:rsidRPr="001F4BA3">
        <w:rPr>
          <w:lang w:val="en-US"/>
        </w:rPr>
        <w:t xml:space="preserve">: </w:t>
      </w:r>
      <w:proofErr w:type="spellStart"/>
      <w:r w:rsidRPr="001F4BA3">
        <w:t>СибАДИ</w:t>
      </w:r>
      <w:proofErr w:type="spellEnd"/>
      <w:r w:rsidRPr="001F4BA3">
        <w:rPr>
          <w:lang w:val="en-US"/>
        </w:rPr>
        <w:t>, 2019.</w:t>
      </w:r>
    </w:p>
    <w:p w14:paraId="69E05381" w14:textId="77777777" w:rsidR="001F4BA3" w:rsidRPr="001F4BA3" w:rsidRDefault="001F4BA3" w:rsidP="001C5946">
      <w:pPr>
        <w:pStyle w:val="af0"/>
        <w:numPr>
          <w:ilvl w:val="0"/>
          <w:numId w:val="19"/>
        </w:numPr>
        <w:tabs>
          <w:tab w:val="clear" w:pos="993"/>
          <w:tab w:val="left" w:pos="1134"/>
        </w:tabs>
        <w:ind w:left="0" w:firstLine="709"/>
        <w:rPr>
          <w:lang w:val="en-US"/>
        </w:rPr>
      </w:pPr>
      <w:r w:rsidRPr="001F4BA3">
        <w:rPr>
          <w:lang w:val="en-US"/>
        </w:rPr>
        <w:t xml:space="preserve">Duran-Micco J., </w:t>
      </w:r>
      <w:proofErr w:type="spellStart"/>
      <w:r w:rsidRPr="001F4BA3">
        <w:rPr>
          <w:lang w:val="en-US"/>
        </w:rPr>
        <w:t>Vansteenwegen</w:t>
      </w:r>
      <w:proofErr w:type="spellEnd"/>
      <w:r w:rsidRPr="001F4BA3">
        <w:rPr>
          <w:lang w:val="en-US"/>
        </w:rPr>
        <w:t xml:space="preserve"> P. A survey on the transit network design and frequency setting problem, 2022.</w:t>
      </w:r>
    </w:p>
    <w:p w14:paraId="5DF0758C" w14:textId="77777777" w:rsidR="001F4BA3" w:rsidRPr="001F4BA3" w:rsidRDefault="001F4BA3" w:rsidP="001C5946">
      <w:pPr>
        <w:pStyle w:val="af0"/>
        <w:numPr>
          <w:ilvl w:val="0"/>
          <w:numId w:val="19"/>
        </w:numPr>
        <w:tabs>
          <w:tab w:val="clear" w:pos="993"/>
          <w:tab w:val="left" w:pos="1134"/>
        </w:tabs>
        <w:ind w:left="0" w:firstLine="709"/>
        <w:rPr>
          <w:lang w:val="en-US"/>
        </w:rPr>
      </w:pPr>
      <w:r w:rsidRPr="001F4BA3">
        <w:rPr>
          <w:lang w:val="en-US"/>
        </w:rPr>
        <w:t xml:space="preserve">Kim D.K., Kim H.S., Kho S.Y., Lee Y.G. Integrated Decision Model of Mode, Line, and Frequency for a New Transit Line to Improve the Performance of the Transportation Network // KSCE Journal of Civil Engineering, Vol. 20, </w:t>
      </w:r>
      <w:r w:rsidRPr="001F4BA3">
        <w:t>Февраль</w:t>
      </w:r>
      <w:r w:rsidRPr="001F4BA3">
        <w:rPr>
          <w:lang w:val="en-US"/>
        </w:rPr>
        <w:t xml:space="preserve"> 2015.</w:t>
      </w:r>
    </w:p>
    <w:p w14:paraId="6CDA5519" w14:textId="77777777" w:rsidR="001F4BA3" w:rsidRPr="001F4BA3" w:rsidRDefault="001F4BA3" w:rsidP="001C5946">
      <w:pPr>
        <w:pStyle w:val="af0"/>
        <w:numPr>
          <w:ilvl w:val="0"/>
          <w:numId w:val="19"/>
        </w:numPr>
        <w:tabs>
          <w:tab w:val="clear" w:pos="993"/>
          <w:tab w:val="left" w:pos="1134"/>
        </w:tabs>
        <w:ind w:left="0" w:firstLine="709"/>
        <w:rPr>
          <w:lang w:val="en-US"/>
        </w:rPr>
      </w:pPr>
      <w:r w:rsidRPr="001F4BA3">
        <w:rPr>
          <w:lang w:val="en-US"/>
        </w:rPr>
        <w:t>Lu Y., van Lieshout R.N., Martin L., Yang L. Line planning under crowding: A cut-and-column generation approach. 2025.</w:t>
      </w:r>
    </w:p>
    <w:p w14:paraId="0EFF86BD" w14:textId="77777777" w:rsidR="001F4BA3" w:rsidRPr="001F4BA3" w:rsidRDefault="001F4BA3" w:rsidP="001C5946">
      <w:pPr>
        <w:pStyle w:val="af0"/>
        <w:numPr>
          <w:ilvl w:val="0"/>
          <w:numId w:val="19"/>
        </w:numPr>
        <w:tabs>
          <w:tab w:val="clear" w:pos="993"/>
          <w:tab w:val="left" w:pos="1134"/>
        </w:tabs>
        <w:ind w:left="0" w:firstLine="709"/>
        <w:rPr>
          <w:lang w:val="en-US"/>
        </w:rPr>
      </w:pPr>
      <w:r w:rsidRPr="001F4BA3">
        <w:rPr>
          <w:lang w:val="en-US"/>
        </w:rPr>
        <w:t xml:space="preserve">Suman H.K., Bolia N.B. Improvement in direct bus services through route planning // Transport Policy, Vol. 81, </w:t>
      </w:r>
      <w:r w:rsidRPr="001F4BA3">
        <w:t>Июль</w:t>
      </w:r>
      <w:r w:rsidRPr="001F4BA3">
        <w:rPr>
          <w:lang w:val="en-US"/>
        </w:rPr>
        <w:t xml:space="preserve"> 2019.</w:t>
      </w:r>
    </w:p>
    <w:p w14:paraId="7BE0AE70" w14:textId="77777777" w:rsidR="001F4BA3" w:rsidRPr="001F4BA3" w:rsidRDefault="001F4BA3" w:rsidP="001C5946">
      <w:pPr>
        <w:pStyle w:val="af0"/>
        <w:numPr>
          <w:ilvl w:val="0"/>
          <w:numId w:val="19"/>
        </w:numPr>
        <w:tabs>
          <w:tab w:val="clear" w:pos="993"/>
          <w:tab w:val="left" w:pos="1134"/>
        </w:tabs>
        <w:ind w:left="0" w:firstLine="709"/>
        <w:rPr>
          <w:lang w:val="en-US"/>
        </w:rPr>
      </w:pPr>
      <w:r w:rsidRPr="001F4BA3">
        <w:rPr>
          <w:lang w:val="en-US"/>
        </w:rPr>
        <w:t>Laporte G., Pascoal M.M.B. Path based algorithms for metro network design // Computers &amp; Operations Research, Vol. 62, 2015. pp. 78-94.</w:t>
      </w:r>
    </w:p>
    <w:p w14:paraId="7590FE36" w14:textId="77777777" w:rsidR="001F4BA3" w:rsidRPr="001F4BA3" w:rsidRDefault="001F4BA3" w:rsidP="001C5946">
      <w:pPr>
        <w:pStyle w:val="af0"/>
        <w:numPr>
          <w:ilvl w:val="0"/>
          <w:numId w:val="19"/>
        </w:numPr>
        <w:tabs>
          <w:tab w:val="clear" w:pos="993"/>
          <w:tab w:val="left" w:pos="1134"/>
        </w:tabs>
        <w:ind w:left="0" w:firstLine="709"/>
        <w:rPr>
          <w:lang w:val="en-US"/>
        </w:rPr>
      </w:pPr>
      <w:r w:rsidRPr="001F4BA3">
        <w:rPr>
          <w:lang w:val="en-US"/>
        </w:rPr>
        <w:t>Deng Z., Yang R. An Algorithmic Approach to Line Construction in Existing Transit Networks. 2024.</w:t>
      </w:r>
    </w:p>
    <w:p w14:paraId="567563D0" w14:textId="77777777" w:rsidR="001F4BA3" w:rsidRPr="001F4BA3" w:rsidRDefault="001F4BA3" w:rsidP="001C5946">
      <w:pPr>
        <w:pStyle w:val="af0"/>
        <w:numPr>
          <w:ilvl w:val="0"/>
          <w:numId w:val="19"/>
        </w:numPr>
        <w:tabs>
          <w:tab w:val="clear" w:pos="993"/>
          <w:tab w:val="left" w:pos="1134"/>
        </w:tabs>
        <w:ind w:left="0" w:firstLine="709"/>
        <w:rPr>
          <w:lang w:val="en-US"/>
        </w:rPr>
      </w:pPr>
      <w:r w:rsidRPr="001F4BA3">
        <w:rPr>
          <w:lang w:val="en-US"/>
        </w:rPr>
        <w:t xml:space="preserve">Gattermann P., </w:t>
      </w:r>
      <w:proofErr w:type="spellStart"/>
      <w:r w:rsidRPr="001F4BA3">
        <w:rPr>
          <w:lang w:val="en-US"/>
        </w:rPr>
        <w:t>Harbering</w:t>
      </w:r>
      <w:proofErr w:type="spellEnd"/>
      <w:r w:rsidRPr="001F4BA3">
        <w:rPr>
          <w:lang w:val="en-US"/>
        </w:rPr>
        <w:t xml:space="preserve"> J., </w:t>
      </w:r>
      <w:proofErr w:type="spellStart"/>
      <w:r w:rsidRPr="001F4BA3">
        <w:rPr>
          <w:lang w:val="en-US"/>
        </w:rPr>
        <w:t>Schöbel</w:t>
      </w:r>
      <w:proofErr w:type="spellEnd"/>
      <w:r w:rsidRPr="001F4BA3">
        <w:rPr>
          <w:lang w:val="en-US"/>
        </w:rPr>
        <w:t xml:space="preserve"> A. Line pool generation. 2017.</w:t>
      </w:r>
    </w:p>
    <w:p w14:paraId="708308B0" w14:textId="77777777" w:rsidR="001F4BA3" w:rsidRPr="001F4BA3" w:rsidRDefault="001F4BA3" w:rsidP="001C5946">
      <w:pPr>
        <w:pStyle w:val="af0"/>
        <w:numPr>
          <w:ilvl w:val="0"/>
          <w:numId w:val="19"/>
        </w:numPr>
        <w:tabs>
          <w:tab w:val="clear" w:pos="993"/>
          <w:tab w:val="left" w:pos="1134"/>
        </w:tabs>
        <w:ind w:left="0" w:firstLine="709"/>
        <w:rPr>
          <w:lang w:val="en-US"/>
        </w:rPr>
      </w:pPr>
      <w:r w:rsidRPr="001F4BA3">
        <w:rPr>
          <w:lang w:val="en-US"/>
        </w:rPr>
        <w:t xml:space="preserve">Schmidt M., </w:t>
      </w:r>
      <w:proofErr w:type="spellStart"/>
      <w:r w:rsidRPr="001F4BA3">
        <w:rPr>
          <w:lang w:val="en-US"/>
        </w:rPr>
        <w:t>Schöbel</w:t>
      </w:r>
      <w:proofErr w:type="spellEnd"/>
      <w:r w:rsidRPr="001F4BA3">
        <w:rPr>
          <w:lang w:val="en-US"/>
        </w:rPr>
        <w:t xml:space="preserve"> A. Planning and Optimizing Transit Lines, 2024.</w:t>
      </w:r>
    </w:p>
    <w:p w14:paraId="6DF137E1" w14:textId="77777777" w:rsidR="001F4BA3" w:rsidRPr="001F4BA3" w:rsidRDefault="001F4BA3" w:rsidP="001C5946">
      <w:pPr>
        <w:pStyle w:val="af0"/>
        <w:numPr>
          <w:ilvl w:val="0"/>
          <w:numId w:val="19"/>
        </w:numPr>
        <w:tabs>
          <w:tab w:val="clear" w:pos="993"/>
          <w:tab w:val="left" w:pos="1134"/>
        </w:tabs>
        <w:ind w:left="0" w:firstLine="709"/>
        <w:rPr>
          <w:lang w:val="en-US"/>
        </w:rPr>
      </w:pPr>
      <w:proofErr w:type="spellStart"/>
      <w:r w:rsidRPr="001F4BA3">
        <w:rPr>
          <w:lang w:val="en-US"/>
        </w:rPr>
        <w:t>Baaj</w:t>
      </w:r>
      <w:proofErr w:type="spellEnd"/>
      <w:r w:rsidRPr="001F4BA3">
        <w:rPr>
          <w:lang w:val="en-US"/>
        </w:rPr>
        <w:t xml:space="preserve"> M.H., </w:t>
      </w:r>
      <w:proofErr w:type="spellStart"/>
      <w:r w:rsidRPr="001F4BA3">
        <w:rPr>
          <w:lang w:val="en-US"/>
        </w:rPr>
        <w:t>Mahmassani</w:t>
      </w:r>
      <w:proofErr w:type="spellEnd"/>
      <w:r w:rsidRPr="001F4BA3">
        <w:rPr>
          <w:lang w:val="en-US"/>
        </w:rPr>
        <w:t xml:space="preserve"> H.S. Hybrid route generation heuristic algorithm for the design of transit networks // Transportation Research Part C: Emerging Technologies, Vol. 3, No. 1, 1995. pp. 31-50.</w:t>
      </w:r>
    </w:p>
    <w:p w14:paraId="59F99AF6" w14:textId="77777777" w:rsidR="001F4BA3" w:rsidRPr="001F4BA3" w:rsidRDefault="001F4BA3" w:rsidP="001C5946">
      <w:pPr>
        <w:pStyle w:val="af0"/>
        <w:numPr>
          <w:ilvl w:val="0"/>
          <w:numId w:val="19"/>
        </w:numPr>
        <w:tabs>
          <w:tab w:val="clear" w:pos="993"/>
          <w:tab w:val="left" w:pos="1134"/>
        </w:tabs>
        <w:ind w:left="0" w:firstLine="709"/>
        <w:rPr>
          <w:lang w:val="en-US"/>
        </w:rPr>
      </w:pPr>
      <w:proofErr w:type="spellStart"/>
      <w:r w:rsidRPr="001F4BA3">
        <w:rPr>
          <w:lang w:val="en-US"/>
        </w:rPr>
        <w:t>Chakroborty</w:t>
      </w:r>
      <w:proofErr w:type="spellEnd"/>
      <w:r w:rsidRPr="001F4BA3">
        <w:rPr>
          <w:lang w:val="en-US"/>
        </w:rPr>
        <w:t xml:space="preserve"> P., </w:t>
      </w:r>
      <w:proofErr w:type="spellStart"/>
      <w:r w:rsidRPr="001F4BA3">
        <w:rPr>
          <w:lang w:val="en-US"/>
        </w:rPr>
        <w:t>Wivedi</w:t>
      </w:r>
      <w:proofErr w:type="spellEnd"/>
      <w:r w:rsidRPr="001F4BA3">
        <w:rPr>
          <w:lang w:val="en-US"/>
        </w:rPr>
        <w:t xml:space="preserve"> T. Optimal Route Network Design for Transit Systems Using Genetic Algorithms // Engineering Optimization, Vol. 34, No. 1, 2002. pp. 83-100.</w:t>
      </w:r>
    </w:p>
    <w:p w14:paraId="57BAC2AE" w14:textId="77777777" w:rsidR="001F4BA3" w:rsidRPr="001F4BA3" w:rsidRDefault="001F4BA3" w:rsidP="001C5946">
      <w:pPr>
        <w:pStyle w:val="af0"/>
        <w:numPr>
          <w:ilvl w:val="0"/>
          <w:numId w:val="19"/>
        </w:numPr>
        <w:tabs>
          <w:tab w:val="clear" w:pos="993"/>
          <w:tab w:val="left" w:pos="1134"/>
        </w:tabs>
        <w:ind w:left="0" w:firstLine="709"/>
        <w:rPr>
          <w:lang w:val="en-US"/>
        </w:rPr>
      </w:pPr>
      <w:proofErr w:type="spellStart"/>
      <w:r w:rsidRPr="001F4BA3">
        <w:rPr>
          <w:lang w:val="en-US"/>
        </w:rPr>
        <w:t>Mauttone</w:t>
      </w:r>
      <w:proofErr w:type="spellEnd"/>
      <w:r w:rsidRPr="001F4BA3">
        <w:rPr>
          <w:lang w:val="en-US"/>
        </w:rPr>
        <w:t xml:space="preserve"> A., Urquhart M.E. A route set construction algorithm for the transit network design problem // Computers &amp;</w:t>
      </w:r>
      <w:proofErr w:type="spellStart"/>
      <w:r w:rsidRPr="001F4BA3">
        <w:rPr>
          <w:lang w:val="en-US"/>
        </w:rPr>
        <w:t>OperationsResearch</w:t>
      </w:r>
      <w:proofErr w:type="spellEnd"/>
      <w:r w:rsidRPr="001F4BA3">
        <w:rPr>
          <w:lang w:val="en-US"/>
        </w:rPr>
        <w:t>, Vol. 36, 2009. pp. 2440-2449.</w:t>
      </w:r>
    </w:p>
    <w:p w14:paraId="32CB7BF5" w14:textId="77777777" w:rsidR="001F4BA3" w:rsidRPr="001F4BA3" w:rsidRDefault="001F4BA3" w:rsidP="001C5946">
      <w:pPr>
        <w:pStyle w:val="af0"/>
        <w:numPr>
          <w:ilvl w:val="0"/>
          <w:numId w:val="19"/>
        </w:numPr>
        <w:tabs>
          <w:tab w:val="clear" w:pos="993"/>
          <w:tab w:val="left" w:pos="1134"/>
        </w:tabs>
        <w:ind w:left="0" w:firstLine="709"/>
        <w:rPr>
          <w:lang w:val="en-US"/>
        </w:rPr>
      </w:pPr>
      <w:proofErr w:type="spellStart"/>
      <w:r w:rsidRPr="001F4BA3">
        <w:rPr>
          <w:lang w:val="en-US"/>
        </w:rPr>
        <w:lastRenderedPageBreak/>
        <w:t>Schöbel</w:t>
      </w:r>
      <w:proofErr w:type="spellEnd"/>
      <w:r w:rsidRPr="001F4BA3">
        <w:rPr>
          <w:lang w:val="en-US"/>
        </w:rPr>
        <w:t xml:space="preserve"> A., Scholl S. Line Planning with Minimal Traveling Time, </w:t>
      </w:r>
      <w:r w:rsidRPr="001F4BA3">
        <w:t>Январь</w:t>
      </w:r>
      <w:r w:rsidRPr="001F4BA3">
        <w:rPr>
          <w:lang w:val="en-US"/>
        </w:rPr>
        <w:t xml:space="preserve"> 2005.</w:t>
      </w:r>
    </w:p>
    <w:p w14:paraId="435F2B50" w14:textId="77777777" w:rsidR="001F4BA3" w:rsidRPr="001F4BA3" w:rsidRDefault="001F4BA3" w:rsidP="001C5946">
      <w:pPr>
        <w:pStyle w:val="af0"/>
        <w:numPr>
          <w:ilvl w:val="0"/>
          <w:numId w:val="19"/>
        </w:numPr>
        <w:tabs>
          <w:tab w:val="clear" w:pos="993"/>
          <w:tab w:val="left" w:pos="1134"/>
        </w:tabs>
        <w:ind w:left="0" w:firstLine="709"/>
        <w:rPr>
          <w:lang w:val="en-US"/>
        </w:rPr>
      </w:pPr>
      <w:proofErr w:type="spellStart"/>
      <w:r w:rsidRPr="001F4BA3">
        <w:rPr>
          <w:lang w:val="en-US"/>
        </w:rPr>
        <w:t>Borndörfer</w:t>
      </w:r>
      <w:proofErr w:type="spellEnd"/>
      <w:r w:rsidRPr="001F4BA3">
        <w:rPr>
          <w:lang w:val="en-US"/>
        </w:rPr>
        <w:t xml:space="preserve"> R., </w:t>
      </w:r>
      <w:proofErr w:type="spellStart"/>
      <w:r w:rsidRPr="001F4BA3">
        <w:rPr>
          <w:lang w:val="en-US"/>
        </w:rPr>
        <w:t>Grötschel</w:t>
      </w:r>
      <w:proofErr w:type="spellEnd"/>
      <w:r w:rsidRPr="001F4BA3">
        <w:rPr>
          <w:lang w:val="en-US"/>
        </w:rPr>
        <w:t xml:space="preserve"> M., </w:t>
      </w:r>
      <w:proofErr w:type="spellStart"/>
      <w:r w:rsidRPr="001F4BA3">
        <w:rPr>
          <w:lang w:val="en-US"/>
        </w:rPr>
        <w:t>Pfetsch</w:t>
      </w:r>
      <w:proofErr w:type="spellEnd"/>
      <w:r w:rsidRPr="001F4BA3">
        <w:rPr>
          <w:lang w:val="en-US"/>
        </w:rPr>
        <w:t xml:space="preserve"> M.E. A Column-Generation Approach to Line Planning in Public Transport // Transportation Science, Vol. 41, </w:t>
      </w:r>
      <w:proofErr w:type="spellStart"/>
      <w:r w:rsidRPr="001F4BA3">
        <w:t>Ферваль</w:t>
      </w:r>
      <w:proofErr w:type="spellEnd"/>
      <w:r w:rsidRPr="001F4BA3">
        <w:rPr>
          <w:lang w:val="en-US"/>
        </w:rPr>
        <w:t xml:space="preserve"> 2007. pp. 123-132.</w:t>
      </w:r>
    </w:p>
    <w:p w14:paraId="350D7694" w14:textId="554EAF1B" w:rsidR="001F4BA3" w:rsidRPr="001F4BA3" w:rsidRDefault="001F4BA3" w:rsidP="001C5946">
      <w:pPr>
        <w:pStyle w:val="af0"/>
        <w:numPr>
          <w:ilvl w:val="0"/>
          <w:numId w:val="19"/>
        </w:numPr>
        <w:tabs>
          <w:tab w:val="clear" w:pos="993"/>
          <w:tab w:val="left" w:pos="1134"/>
        </w:tabs>
        <w:ind w:left="0" w:firstLine="709"/>
      </w:pPr>
      <w:r w:rsidRPr="001F4BA3">
        <w:t>Проектирование системы маршрутов городского массового пассажирского транспорта: методические указания к курсовому проекту по дисциплине «Организация дорожного движения» / сост. В.В. Балакин. Волгоград: Волгоградский государственный архитектурно-строительный университет: официальный сайт, 2011.</w:t>
      </w:r>
    </w:p>
    <w:p w14:paraId="608ACF6D" w14:textId="54C644EA" w:rsidR="001F4BA3" w:rsidRPr="001F4BA3" w:rsidRDefault="001F4BA3" w:rsidP="001C5946">
      <w:pPr>
        <w:pStyle w:val="af0"/>
        <w:numPr>
          <w:ilvl w:val="0"/>
          <w:numId w:val="19"/>
        </w:numPr>
        <w:tabs>
          <w:tab w:val="clear" w:pos="993"/>
          <w:tab w:val="left" w:pos="1134"/>
        </w:tabs>
        <w:ind w:left="0" w:firstLine="709"/>
      </w:pPr>
      <w:r w:rsidRPr="001F4BA3">
        <w:t xml:space="preserve">Проектирование системы пассажирского транспорта города [Электронный ресурс]: методические указания по выполнению курсовой работы по дисциплине «Проектирование транспортных систем» для студентов бакалавриата направления подготовки 07.03.04 </w:t>
      </w:r>
      <w:proofErr w:type="spellStart"/>
      <w:r w:rsidRPr="001F4BA3">
        <w:t>Градостроительс</w:t>
      </w:r>
      <w:proofErr w:type="spellEnd"/>
      <w:r w:rsidRPr="001F4BA3">
        <w:t>. Москва: НИУ МГСУ, 2016.</w:t>
      </w:r>
    </w:p>
    <w:p w14:paraId="48446343" w14:textId="77777777" w:rsidR="001F4BA3" w:rsidRPr="001F4BA3" w:rsidRDefault="001F4BA3" w:rsidP="001C5946">
      <w:pPr>
        <w:pStyle w:val="af0"/>
        <w:numPr>
          <w:ilvl w:val="0"/>
          <w:numId w:val="19"/>
        </w:numPr>
        <w:tabs>
          <w:tab w:val="clear" w:pos="993"/>
          <w:tab w:val="left" w:pos="1134"/>
        </w:tabs>
        <w:ind w:left="0" w:firstLine="709"/>
        <w:rPr>
          <w:lang w:val="en-US"/>
        </w:rPr>
      </w:pPr>
      <w:r w:rsidRPr="001F4BA3">
        <w:t>Булавина Л.В. Проектирование и оценка транспортной сети и маршрутной. Екатеринбург</w:t>
      </w:r>
      <w:r w:rsidRPr="001F4BA3">
        <w:rPr>
          <w:lang w:val="en-US"/>
        </w:rPr>
        <w:t xml:space="preserve">: </w:t>
      </w:r>
      <w:r w:rsidRPr="001F4BA3">
        <w:t>Издательство</w:t>
      </w:r>
      <w:r w:rsidRPr="001F4BA3">
        <w:rPr>
          <w:lang w:val="en-US"/>
        </w:rPr>
        <w:t xml:space="preserve"> </w:t>
      </w:r>
      <w:r w:rsidRPr="001F4BA3">
        <w:t>Уральского</w:t>
      </w:r>
      <w:r w:rsidRPr="001F4BA3">
        <w:rPr>
          <w:lang w:val="en-US"/>
        </w:rPr>
        <w:t xml:space="preserve"> </w:t>
      </w:r>
      <w:r w:rsidRPr="001F4BA3">
        <w:t>университета</w:t>
      </w:r>
      <w:r w:rsidRPr="001F4BA3">
        <w:rPr>
          <w:lang w:val="en-US"/>
        </w:rPr>
        <w:t>, 2019.</w:t>
      </w:r>
    </w:p>
    <w:p w14:paraId="02A0D2F1" w14:textId="77777777" w:rsidR="001F4BA3" w:rsidRPr="001F4BA3" w:rsidRDefault="001F4BA3" w:rsidP="001C5946">
      <w:pPr>
        <w:pStyle w:val="af0"/>
        <w:numPr>
          <w:ilvl w:val="0"/>
          <w:numId w:val="19"/>
        </w:numPr>
        <w:tabs>
          <w:tab w:val="clear" w:pos="993"/>
          <w:tab w:val="left" w:pos="1134"/>
        </w:tabs>
        <w:ind w:left="0" w:firstLine="709"/>
        <w:rPr>
          <w:lang w:val="en-US"/>
        </w:rPr>
      </w:pPr>
      <w:proofErr w:type="spellStart"/>
      <w:r w:rsidRPr="001F4BA3">
        <w:rPr>
          <w:lang w:val="en-US"/>
        </w:rPr>
        <w:t>Canca</w:t>
      </w:r>
      <w:proofErr w:type="spellEnd"/>
      <w:r w:rsidRPr="001F4BA3">
        <w:rPr>
          <w:lang w:val="en-US"/>
        </w:rPr>
        <w:t xml:space="preserve"> D., Navarro-Carmona B., Villa G., </w:t>
      </w:r>
      <w:proofErr w:type="spellStart"/>
      <w:r w:rsidRPr="001F4BA3">
        <w:rPr>
          <w:lang w:val="en-US"/>
        </w:rPr>
        <w:t>Zarzo</w:t>
      </w:r>
      <w:proofErr w:type="spellEnd"/>
      <w:r w:rsidRPr="001F4BA3">
        <w:rPr>
          <w:lang w:val="en-US"/>
        </w:rPr>
        <w:t xml:space="preserve"> A. A Multilayer Network Approach for the Bimodal Bus–Pedestrian Line Planning Problem // Mathematics, Vol. 11, No. 19, </w:t>
      </w:r>
      <w:r w:rsidRPr="001F4BA3">
        <w:t>Октябрь</w:t>
      </w:r>
      <w:r w:rsidRPr="001F4BA3">
        <w:rPr>
          <w:lang w:val="en-US"/>
        </w:rPr>
        <w:t xml:space="preserve"> 2023.</w:t>
      </w:r>
    </w:p>
    <w:p w14:paraId="6EC9139B" w14:textId="77777777" w:rsidR="001F4BA3" w:rsidRPr="001F4BA3" w:rsidRDefault="001F4BA3" w:rsidP="001C5946">
      <w:pPr>
        <w:pStyle w:val="af0"/>
        <w:numPr>
          <w:ilvl w:val="0"/>
          <w:numId w:val="19"/>
        </w:numPr>
        <w:tabs>
          <w:tab w:val="clear" w:pos="993"/>
          <w:tab w:val="left" w:pos="1134"/>
        </w:tabs>
        <w:ind w:left="0" w:firstLine="709"/>
        <w:rPr>
          <w:lang w:val="en-US"/>
        </w:rPr>
      </w:pPr>
      <w:r w:rsidRPr="001F4BA3">
        <w:rPr>
          <w:lang w:val="en-US"/>
        </w:rPr>
        <w:t>Heinrich I., Schiewe P., Seebach C. Line Planning in Public Transport: Bypassing Line Pool Generation, 2022.</w:t>
      </w:r>
    </w:p>
    <w:p w14:paraId="6FDB810D" w14:textId="77777777" w:rsidR="001F4BA3" w:rsidRDefault="001F4BA3" w:rsidP="001C5946">
      <w:pPr>
        <w:pStyle w:val="af0"/>
        <w:numPr>
          <w:ilvl w:val="0"/>
          <w:numId w:val="19"/>
        </w:numPr>
        <w:tabs>
          <w:tab w:val="clear" w:pos="993"/>
          <w:tab w:val="left" w:pos="1134"/>
        </w:tabs>
        <w:ind w:left="0" w:firstLine="709"/>
      </w:pPr>
      <w:r w:rsidRPr="001F4BA3">
        <w:t>Проектирование и оценка транспортной сети и маршрутной системы в городах. Уральский федеральный университет, 2019.</w:t>
      </w:r>
    </w:p>
    <w:p w14:paraId="52DBDB29" w14:textId="06F493EC" w:rsidR="001F4BA3" w:rsidRDefault="00934A42" w:rsidP="001F4BA3">
      <w:pPr>
        <w:pStyle w:val="afa"/>
        <w:rPr>
          <w:noProof/>
          <w:vanish/>
        </w:rPr>
      </w:pPr>
      <w:r>
        <w:fldChar w:fldCharType="begin"/>
      </w:r>
      <w:r>
        <w:instrText xml:space="preserve"> BIBLIOGRAPHY  \l 1049 </w:instrText>
      </w:r>
      <w:r>
        <w:fldChar w:fldCharType="separate"/>
      </w:r>
      <w:r w:rsidR="001F4BA3">
        <w:rPr>
          <w:noProof/>
          <w:vanish/>
        </w:rPr>
        <w:t>x</w:t>
      </w:r>
    </w:p>
    <w:p w14:paraId="4FC00981" w14:textId="77777777" w:rsidR="001F4BA3" w:rsidRDefault="001F4BA3" w:rsidP="001F4BA3">
      <w:pPr>
        <w:pStyle w:val="afa"/>
        <w:rPr>
          <w:rFonts w:eastAsiaTheme="minorEastAsia"/>
          <w:noProof/>
          <w:vanish/>
        </w:rPr>
      </w:pPr>
      <w:r>
        <w:rPr>
          <w:noProof/>
          <w:vanish/>
        </w:rPr>
        <w:t>x</w:t>
      </w:r>
    </w:p>
    <w:p w14:paraId="633FEBA1" w14:textId="10F1550F" w:rsidR="00682836" w:rsidRPr="00F5098D" w:rsidRDefault="00934A42" w:rsidP="001F4BA3">
      <w:pPr>
        <w:ind w:firstLine="0"/>
        <w:rPr>
          <w:noProof/>
          <w:vanish/>
          <w:lang w:val="en-US"/>
        </w:rPr>
      </w:pPr>
      <w:r>
        <w:fldChar w:fldCharType="end"/>
      </w:r>
      <w:r w:rsidR="006307FD">
        <w:fldChar w:fldCharType="begin"/>
      </w:r>
      <w:r w:rsidR="006307FD" w:rsidRPr="00F5098D">
        <w:rPr>
          <w:lang w:val="en-US"/>
        </w:rPr>
        <w:instrText xml:space="preserve"> BIBLIOGRAPHY  \l 1049 </w:instrText>
      </w:r>
      <w:r w:rsidR="006307FD">
        <w:fldChar w:fldCharType="separate"/>
      </w:r>
      <w:r w:rsidR="00682836" w:rsidRPr="00F5098D">
        <w:rPr>
          <w:noProof/>
          <w:vanish/>
          <w:lang w:val="en-US"/>
        </w:rPr>
        <w:t>x</w:t>
      </w:r>
    </w:p>
    <w:p w14:paraId="6A1FDFBB" w14:textId="77777777" w:rsidR="00682836" w:rsidRDefault="00682836" w:rsidP="00F5098D">
      <w:pPr>
        <w:rPr>
          <w:rFonts w:eastAsiaTheme="minorEastAsia"/>
          <w:noProof/>
          <w:vanish/>
        </w:rPr>
      </w:pPr>
      <w:r>
        <w:rPr>
          <w:noProof/>
          <w:vanish/>
        </w:rPr>
        <w:t>x</w:t>
      </w:r>
    </w:p>
    <w:p w14:paraId="10419224" w14:textId="3CC5D17E" w:rsidR="006307FD" w:rsidRPr="006307FD" w:rsidRDefault="006307FD" w:rsidP="00682836">
      <w:pPr>
        <w:pStyle w:val="afa"/>
      </w:pPr>
      <w:r>
        <w:fldChar w:fldCharType="end"/>
      </w:r>
    </w:p>
    <w:sectPr w:rsidR="006307FD" w:rsidRPr="006307FD" w:rsidSect="00F8679C">
      <w:headerReference w:type="even" r:id="rId47"/>
      <w:headerReference w:type="default" r:id="rId48"/>
      <w:footerReference w:type="even" r:id="rId49"/>
      <w:footerReference w:type="default" r:id="rId50"/>
      <w:headerReference w:type="first" r:id="rId51"/>
      <w:footerReference w:type="first" r:id="rId52"/>
      <w:pgSz w:w="11906" w:h="16838" w:code="9"/>
      <w:pgMar w:top="1134" w:right="850" w:bottom="1134" w:left="1701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3F2392" w14:textId="77777777" w:rsidR="00925AAC" w:rsidRDefault="00925AAC" w:rsidP="00D67B79">
      <w:r>
        <w:separator/>
      </w:r>
    </w:p>
  </w:endnote>
  <w:endnote w:type="continuationSeparator" w:id="0">
    <w:p w14:paraId="4538E63F" w14:textId="77777777" w:rsidR="00925AAC" w:rsidRDefault="00925AAC" w:rsidP="00D67B79">
      <w:r>
        <w:continuationSeparator/>
      </w:r>
    </w:p>
  </w:endnote>
  <w:endnote w:type="continuationNotice" w:id="1">
    <w:p w14:paraId="34316657" w14:textId="77777777" w:rsidR="00925AAC" w:rsidRDefault="00925AAC" w:rsidP="00D67B7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71A2ED" w14:textId="77777777" w:rsidR="00934A42" w:rsidRDefault="00934A42" w:rsidP="00D67B79"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t>2</w:t>
    </w:r>
    <w:r>
      <w:fldChar w:fldCharType="end"/>
    </w:r>
  </w:p>
  <w:p w14:paraId="5D8462B8" w14:textId="77777777" w:rsidR="00934A42" w:rsidRDefault="00934A42" w:rsidP="00D67B79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78533513"/>
      <w:docPartObj>
        <w:docPartGallery w:val="Page Numbers (Bottom of Page)"/>
        <w:docPartUnique/>
      </w:docPartObj>
    </w:sdtPr>
    <w:sdtContent>
      <w:p w14:paraId="4314979F" w14:textId="77777777" w:rsidR="00934A42" w:rsidRPr="006C5667" w:rsidRDefault="00934A42" w:rsidP="006C5667">
        <w:pPr>
          <w:ind w:firstLine="0"/>
          <w:jc w:val="center"/>
        </w:pPr>
        <w:r w:rsidRPr="006C5667">
          <w:fldChar w:fldCharType="begin"/>
        </w:r>
        <w:r w:rsidRPr="006C5667">
          <w:instrText>PAGE   \* MERGEFORMAT</w:instrText>
        </w:r>
        <w:r w:rsidRPr="006C5667">
          <w:fldChar w:fldCharType="separate"/>
        </w:r>
        <w:r>
          <w:rPr>
            <w:noProof/>
          </w:rPr>
          <w:t>13</w:t>
        </w:r>
        <w:r w:rsidRPr="006C5667"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2089BC" w14:textId="77777777" w:rsidR="00934A42" w:rsidRDefault="00934A42">
    <w:pPr>
      <w:pStyle w:val="aff7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546609" w14:textId="77777777" w:rsidR="00B12452" w:rsidRDefault="00B12452">
    <w:pPr>
      <w:pStyle w:val="aff7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48770655"/>
      <w:docPartObj>
        <w:docPartGallery w:val="Page Numbers (Bottom of Page)"/>
        <w:docPartUnique/>
      </w:docPartObj>
    </w:sdtPr>
    <w:sdtEndPr>
      <w:rPr>
        <w:color w:val="000000" w:themeColor="text1"/>
      </w:rPr>
    </w:sdtEndPr>
    <w:sdtContent>
      <w:p w14:paraId="4BB04655" w14:textId="58891CB1" w:rsidR="0080538B" w:rsidRPr="00B12452" w:rsidRDefault="0080538B" w:rsidP="00B12452">
        <w:pPr>
          <w:pStyle w:val="aff7"/>
          <w:jc w:val="center"/>
          <w:rPr>
            <w:color w:val="000000" w:themeColor="text1"/>
          </w:rPr>
        </w:pPr>
        <w:r w:rsidRPr="0080538B">
          <w:rPr>
            <w:color w:val="000000" w:themeColor="text1"/>
          </w:rPr>
          <w:fldChar w:fldCharType="begin"/>
        </w:r>
        <w:r w:rsidRPr="0080538B">
          <w:rPr>
            <w:color w:val="000000" w:themeColor="text1"/>
          </w:rPr>
          <w:instrText>PAGE   \* MERGEFORMAT</w:instrText>
        </w:r>
        <w:r w:rsidRPr="0080538B">
          <w:rPr>
            <w:color w:val="000000" w:themeColor="text1"/>
          </w:rPr>
          <w:fldChar w:fldCharType="separate"/>
        </w:r>
        <w:r w:rsidRPr="0080538B">
          <w:rPr>
            <w:color w:val="000000" w:themeColor="text1"/>
          </w:rPr>
          <w:t>2</w:t>
        </w:r>
        <w:r w:rsidRPr="0080538B">
          <w:rPr>
            <w:color w:val="000000" w:themeColor="text1"/>
          </w:rPr>
          <w:fldChar w:fldCharType="end"/>
        </w:r>
      </w:p>
    </w:sdtContent>
  </w:sdt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F6C77" w14:textId="77777777" w:rsidR="00B12452" w:rsidRDefault="00B12452">
    <w:pPr>
      <w:pStyle w:val="aff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BF77E8" w14:textId="77777777" w:rsidR="00925AAC" w:rsidRDefault="00925AAC" w:rsidP="00D67B79">
      <w:r>
        <w:separator/>
      </w:r>
    </w:p>
  </w:footnote>
  <w:footnote w:type="continuationSeparator" w:id="0">
    <w:p w14:paraId="166BD2A9" w14:textId="77777777" w:rsidR="00925AAC" w:rsidRDefault="00925AAC" w:rsidP="00D67B79">
      <w:r>
        <w:continuationSeparator/>
      </w:r>
    </w:p>
  </w:footnote>
  <w:footnote w:type="continuationNotice" w:id="1">
    <w:p w14:paraId="02E166AA" w14:textId="77777777" w:rsidR="00925AAC" w:rsidRDefault="00925AAC" w:rsidP="00D67B7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AF29AA" w14:textId="77777777" w:rsidR="00B12452" w:rsidRDefault="00B12452">
    <w:pPr>
      <w:pStyle w:val="aff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65B9DC" w14:textId="77777777" w:rsidR="00B12452" w:rsidRDefault="00B12452">
    <w:pPr>
      <w:pStyle w:val="aff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386E09" w14:textId="77777777" w:rsidR="00B12452" w:rsidRDefault="00B12452">
    <w:pPr>
      <w:pStyle w:val="aff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064C6"/>
    <w:multiLevelType w:val="hybridMultilevel"/>
    <w:tmpl w:val="212C2138"/>
    <w:lvl w:ilvl="0" w:tplc="B96AC480">
      <w:start w:val="1"/>
      <w:numFmt w:val="bullet"/>
      <w:pStyle w:val="a"/>
      <w:lvlText w:val="-"/>
      <w:lvlJc w:val="left"/>
      <w:pPr>
        <w:ind w:left="1069" w:hanging="360"/>
      </w:pPr>
      <w:rPr>
        <w:rFonts w:ascii="Times New Roman" w:hAnsi="Times New Roman" w:cs="Times New Roman" w:hint="default"/>
      </w:rPr>
    </w:lvl>
    <w:lvl w:ilvl="1" w:tplc="613A484E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2" w:tplc="0419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20103958"/>
    <w:multiLevelType w:val="hybridMultilevel"/>
    <w:tmpl w:val="3C8AE51A"/>
    <w:styleLink w:val="21"/>
    <w:lvl w:ilvl="0" w:tplc="0D06EFE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38D637F0"/>
    <w:multiLevelType w:val="multilevel"/>
    <w:tmpl w:val="2BBE8DDA"/>
    <w:lvl w:ilvl="0">
      <w:start w:val="1"/>
      <w:numFmt w:val="russianLower"/>
      <w:pStyle w:val="a0"/>
      <w:lvlText w:val="%1)"/>
      <w:lvlJc w:val="left"/>
      <w:pPr>
        <w:ind w:left="1134" w:hanging="425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suff w:val="space"/>
      <w:lvlText w:val="%2)"/>
      <w:lvlJc w:val="left"/>
      <w:pPr>
        <w:ind w:left="1985" w:hanging="851"/>
      </w:pPr>
      <w:rPr>
        <w:rFonts w:hint="default"/>
      </w:rPr>
    </w:lvl>
    <w:lvl w:ilvl="2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" w15:restartNumberingAfterBreak="0">
    <w:nsid w:val="3D0A752F"/>
    <w:multiLevelType w:val="multilevel"/>
    <w:tmpl w:val="595C9522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66A52812"/>
    <w:multiLevelType w:val="hybridMultilevel"/>
    <w:tmpl w:val="EA926A8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71940A07"/>
    <w:multiLevelType w:val="hybridMultilevel"/>
    <w:tmpl w:val="D97E384E"/>
    <w:lvl w:ilvl="0" w:tplc="613A484E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2346840E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9568942">
    <w:abstractNumId w:val="5"/>
  </w:num>
  <w:num w:numId="2" w16cid:durableId="2138837035">
    <w:abstractNumId w:val="3"/>
  </w:num>
  <w:num w:numId="3" w16cid:durableId="1387026947">
    <w:abstractNumId w:val="1"/>
  </w:num>
  <w:num w:numId="4" w16cid:durableId="1998068564">
    <w:abstractNumId w:val="2"/>
    <w:lvlOverride w:ilvl="0">
      <w:lvl w:ilvl="0">
        <w:start w:val="1"/>
        <w:numFmt w:val="decimal"/>
        <w:pStyle w:val="a0"/>
        <w:lvlText w:val="%1)"/>
        <w:lvlJc w:val="left"/>
        <w:pPr>
          <w:ind w:left="1069" w:hanging="360"/>
        </w:pPr>
      </w:lvl>
    </w:lvlOverride>
    <w:lvlOverride w:ilvl="1">
      <w:lvl w:ilvl="1" w:tentative="1">
        <w:start w:val="1"/>
        <w:numFmt w:val="lowerLetter"/>
        <w:lvlText w:val="%2."/>
        <w:lvlJc w:val="left"/>
        <w:pPr>
          <w:ind w:left="1789" w:hanging="360"/>
        </w:pPr>
      </w:lvl>
    </w:lvlOverride>
    <w:lvlOverride w:ilvl="2">
      <w:lvl w:ilvl="2" w:tentative="1">
        <w:start w:val="1"/>
        <w:numFmt w:val="lowerRoman"/>
        <w:lvlText w:val="%3."/>
        <w:lvlJc w:val="right"/>
        <w:pPr>
          <w:ind w:left="2509" w:hanging="180"/>
        </w:pPr>
      </w:lvl>
    </w:lvlOverride>
    <w:lvlOverride w:ilvl="3">
      <w:lvl w:ilvl="3" w:tentative="1">
        <w:start w:val="1"/>
        <w:numFmt w:val="decimal"/>
        <w:lvlText w:val="%4."/>
        <w:lvlJc w:val="left"/>
        <w:pPr>
          <w:ind w:left="3229" w:hanging="360"/>
        </w:pPr>
      </w:lvl>
    </w:lvlOverride>
    <w:lvlOverride w:ilvl="4">
      <w:lvl w:ilvl="4" w:tentative="1">
        <w:start w:val="1"/>
        <w:numFmt w:val="lowerLetter"/>
        <w:lvlText w:val="%5."/>
        <w:lvlJc w:val="left"/>
        <w:pPr>
          <w:ind w:left="3949" w:hanging="360"/>
        </w:pPr>
      </w:lvl>
    </w:lvlOverride>
    <w:lvlOverride w:ilvl="5">
      <w:lvl w:ilvl="5" w:tentative="1">
        <w:start w:val="1"/>
        <w:numFmt w:val="lowerRoman"/>
        <w:lvlText w:val="%6."/>
        <w:lvlJc w:val="right"/>
        <w:pPr>
          <w:ind w:left="4669" w:hanging="180"/>
        </w:p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5389" w:hanging="360"/>
        </w:pPr>
      </w:lvl>
    </w:lvlOverride>
    <w:lvlOverride w:ilvl="7">
      <w:lvl w:ilvl="7" w:tentative="1">
        <w:start w:val="1"/>
        <w:numFmt w:val="lowerLetter"/>
        <w:lvlText w:val="%8."/>
        <w:lvlJc w:val="left"/>
        <w:pPr>
          <w:ind w:left="6109" w:hanging="360"/>
        </w:pPr>
      </w:lvl>
    </w:lvlOverride>
    <w:lvlOverride w:ilvl="8">
      <w:lvl w:ilvl="8" w:tentative="1">
        <w:start w:val="1"/>
        <w:numFmt w:val="lowerRoman"/>
        <w:lvlText w:val="%9."/>
        <w:lvlJc w:val="right"/>
        <w:pPr>
          <w:ind w:left="6829" w:hanging="180"/>
        </w:pPr>
      </w:lvl>
    </w:lvlOverride>
  </w:num>
  <w:num w:numId="5" w16cid:durableId="697196854">
    <w:abstractNumId w:val="0"/>
  </w:num>
  <w:num w:numId="6" w16cid:durableId="1619068215">
    <w:abstractNumId w:val="2"/>
    <w:lvlOverride w:ilvl="0">
      <w:startOverride w:val="1"/>
      <w:lvl w:ilvl="0">
        <w:start w:val="1"/>
        <w:numFmt w:val="decimal"/>
        <w:pStyle w:val="a0"/>
        <w:lvlText w:val="%1)"/>
        <w:lvlJc w:val="left"/>
        <w:pPr>
          <w:ind w:left="1069" w:hanging="360"/>
        </w:pPr>
      </w:lvl>
    </w:lvlOverride>
    <w:lvlOverride w:ilvl="1">
      <w:startOverride w:val="1"/>
      <w:lvl w:ilvl="1" w:tentative="1">
        <w:start w:val="1"/>
        <w:numFmt w:val="lowerLetter"/>
        <w:lvlText w:val="%2."/>
        <w:lvlJc w:val="left"/>
        <w:pPr>
          <w:ind w:left="1789" w:hanging="360"/>
        </w:pPr>
      </w:lvl>
    </w:lvlOverride>
    <w:lvlOverride w:ilvl="2">
      <w:startOverride w:val="1"/>
      <w:lvl w:ilvl="2" w:tentative="1">
        <w:start w:val="1"/>
        <w:numFmt w:val="lowerRoman"/>
        <w:lvlText w:val="%3."/>
        <w:lvlJc w:val="right"/>
        <w:pPr>
          <w:ind w:left="2509" w:hanging="180"/>
        </w:pPr>
      </w:lvl>
    </w:lvlOverride>
    <w:lvlOverride w:ilvl="3">
      <w:startOverride w:val="1"/>
      <w:lvl w:ilvl="3" w:tentative="1">
        <w:start w:val="1"/>
        <w:numFmt w:val="decimal"/>
        <w:lvlText w:val="%4."/>
        <w:lvlJc w:val="left"/>
        <w:pPr>
          <w:ind w:left="3229" w:hanging="360"/>
        </w:pPr>
      </w:lvl>
    </w:lvlOverride>
    <w:lvlOverride w:ilvl="4">
      <w:startOverride w:val="1"/>
      <w:lvl w:ilvl="4" w:tentative="1">
        <w:start w:val="1"/>
        <w:numFmt w:val="lowerLetter"/>
        <w:lvlText w:val="%5."/>
        <w:lvlJc w:val="left"/>
        <w:pPr>
          <w:ind w:left="3949" w:hanging="360"/>
        </w:pPr>
      </w:lvl>
    </w:lvlOverride>
    <w:lvlOverride w:ilvl="5">
      <w:startOverride w:val="1"/>
      <w:lvl w:ilvl="5" w:tentative="1">
        <w:start w:val="1"/>
        <w:numFmt w:val="lowerRoman"/>
        <w:lvlText w:val="%6."/>
        <w:lvlJc w:val="right"/>
        <w:pPr>
          <w:ind w:left="4669" w:hanging="180"/>
        </w:pPr>
      </w:lvl>
    </w:lvlOverride>
    <w:lvlOverride w:ilvl="6">
      <w:startOverride w:val="1"/>
      <w:lvl w:ilvl="6" w:tentative="1">
        <w:start w:val="1"/>
        <w:numFmt w:val="decimal"/>
        <w:lvlText w:val="%7."/>
        <w:lvlJc w:val="left"/>
        <w:pPr>
          <w:ind w:left="5389" w:hanging="360"/>
        </w:pPr>
      </w:lvl>
    </w:lvlOverride>
    <w:lvlOverride w:ilvl="7">
      <w:startOverride w:val="1"/>
      <w:lvl w:ilvl="7" w:tentative="1">
        <w:start w:val="1"/>
        <w:numFmt w:val="lowerLetter"/>
        <w:lvlText w:val="%8."/>
        <w:lvlJc w:val="left"/>
        <w:pPr>
          <w:ind w:left="6109" w:hanging="360"/>
        </w:pPr>
      </w:lvl>
    </w:lvlOverride>
    <w:lvlOverride w:ilvl="8">
      <w:startOverride w:val="1"/>
      <w:lvl w:ilvl="8" w:tentative="1">
        <w:start w:val="1"/>
        <w:numFmt w:val="lowerRoman"/>
        <w:lvlText w:val="%9."/>
        <w:lvlJc w:val="right"/>
        <w:pPr>
          <w:ind w:left="6829" w:hanging="180"/>
        </w:pPr>
      </w:lvl>
    </w:lvlOverride>
  </w:num>
  <w:num w:numId="7" w16cid:durableId="2123960947">
    <w:abstractNumId w:val="2"/>
    <w:lvlOverride w:ilvl="0">
      <w:startOverride w:val="1"/>
      <w:lvl w:ilvl="0">
        <w:start w:val="1"/>
        <w:numFmt w:val="decimal"/>
        <w:pStyle w:val="a0"/>
        <w:lvlText w:val="%1)"/>
        <w:lvlJc w:val="left"/>
        <w:pPr>
          <w:ind w:left="1069" w:hanging="360"/>
        </w:pPr>
      </w:lvl>
    </w:lvlOverride>
    <w:lvlOverride w:ilvl="1">
      <w:startOverride w:val="1"/>
      <w:lvl w:ilvl="1" w:tentative="1">
        <w:start w:val="1"/>
        <w:numFmt w:val="lowerLetter"/>
        <w:lvlText w:val="%2."/>
        <w:lvlJc w:val="left"/>
        <w:pPr>
          <w:ind w:left="1789" w:hanging="360"/>
        </w:pPr>
      </w:lvl>
    </w:lvlOverride>
    <w:lvlOverride w:ilvl="2">
      <w:startOverride w:val="1"/>
      <w:lvl w:ilvl="2" w:tentative="1">
        <w:start w:val="1"/>
        <w:numFmt w:val="lowerRoman"/>
        <w:lvlText w:val="%3."/>
        <w:lvlJc w:val="right"/>
        <w:pPr>
          <w:ind w:left="2509" w:hanging="180"/>
        </w:pPr>
      </w:lvl>
    </w:lvlOverride>
    <w:lvlOverride w:ilvl="3">
      <w:startOverride w:val="1"/>
      <w:lvl w:ilvl="3" w:tentative="1">
        <w:start w:val="1"/>
        <w:numFmt w:val="decimal"/>
        <w:lvlText w:val="%4."/>
        <w:lvlJc w:val="left"/>
        <w:pPr>
          <w:ind w:left="3229" w:hanging="360"/>
        </w:pPr>
      </w:lvl>
    </w:lvlOverride>
    <w:lvlOverride w:ilvl="4">
      <w:startOverride w:val="1"/>
      <w:lvl w:ilvl="4" w:tentative="1">
        <w:start w:val="1"/>
        <w:numFmt w:val="lowerLetter"/>
        <w:lvlText w:val="%5."/>
        <w:lvlJc w:val="left"/>
        <w:pPr>
          <w:ind w:left="3949" w:hanging="360"/>
        </w:pPr>
      </w:lvl>
    </w:lvlOverride>
    <w:lvlOverride w:ilvl="5">
      <w:startOverride w:val="1"/>
      <w:lvl w:ilvl="5" w:tentative="1">
        <w:start w:val="1"/>
        <w:numFmt w:val="lowerRoman"/>
        <w:lvlText w:val="%6."/>
        <w:lvlJc w:val="right"/>
        <w:pPr>
          <w:ind w:left="4669" w:hanging="180"/>
        </w:pPr>
      </w:lvl>
    </w:lvlOverride>
    <w:lvlOverride w:ilvl="6">
      <w:startOverride w:val="1"/>
      <w:lvl w:ilvl="6" w:tentative="1">
        <w:start w:val="1"/>
        <w:numFmt w:val="decimal"/>
        <w:lvlText w:val="%7."/>
        <w:lvlJc w:val="left"/>
        <w:pPr>
          <w:ind w:left="5389" w:hanging="360"/>
        </w:pPr>
      </w:lvl>
    </w:lvlOverride>
    <w:lvlOverride w:ilvl="7">
      <w:startOverride w:val="1"/>
      <w:lvl w:ilvl="7" w:tentative="1">
        <w:start w:val="1"/>
        <w:numFmt w:val="lowerLetter"/>
        <w:lvlText w:val="%8."/>
        <w:lvlJc w:val="left"/>
        <w:pPr>
          <w:ind w:left="6109" w:hanging="360"/>
        </w:pPr>
      </w:lvl>
    </w:lvlOverride>
    <w:lvlOverride w:ilvl="8">
      <w:startOverride w:val="1"/>
      <w:lvl w:ilvl="8" w:tentative="1">
        <w:start w:val="1"/>
        <w:numFmt w:val="lowerRoman"/>
        <w:lvlText w:val="%9."/>
        <w:lvlJc w:val="right"/>
        <w:pPr>
          <w:ind w:left="6829" w:hanging="180"/>
        </w:pPr>
      </w:lvl>
    </w:lvlOverride>
  </w:num>
  <w:num w:numId="8" w16cid:durableId="2112240017">
    <w:abstractNumId w:val="2"/>
    <w:lvlOverride w:ilvl="0">
      <w:startOverride w:val="1"/>
      <w:lvl w:ilvl="0">
        <w:start w:val="1"/>
        <w:numFmt w:val="decimal"/>
        <w:pStyle w:val="a0"/>
        <w:lvlText w:val="%1)"/>
        <w:lvlJc w:val="left"/>
        <w:pPr>
          <w:ind w:left="1069" w:hanging="360"/>
        </w:pPr>
      </w:lvl>
    </w:lvlOverride>
    <w:lvlOverride w:ilvl="1">
      <w:startOverride w:val="1"/>
      <w:lvl w:ilvl="1" w:tentative="1">
        <w:start w:val="1"/>
        <w:numFmt w:val="lowerLetter"/>
        <w:lvlText w:val="%2."/>
        <w:lvlJc w:val="left"/>
        <w:pPr>
          <w:ind w:left="1789" w:hanging="360"/>
        </w:pPr>
      </w:lvl>
    </w:lvlOverride>
    <w:lvlOverride w:ilvl="2">
      <w:startOverride w:val="1"/>
      <w:lvl w:ilvl="2" w:tentative="1">
        <w:start w:val="1"/>
        <w:numFmt w:val="lowerRoman"/>
        <w:lvlText w:val="%3."/>
        <w:lvlJc w:val="right"/>
        <w:pPr>
          <w:ind w:left="2509" w:hanging="180"/>
        </w:pPr>
      </w:lvl>
    </w:lvlOverride>
    <w:lvlOverride w:ilvl="3">
      <w:startOverride w:val="1"/>
      <w:lvl w:ilvl="3" w:tentative="1">
        <w:start w:val="1"/>
        <w:numFmt w:val="decimal"/>
        <w:lvlText w:val="%4."/>
        <w:lvlJc w:val="left"/>
        <w:pPr>
          <w:ind w:left="3229" w:hanging="360"/>
        </w:pPr>
      </w:lvl>
    </w:lvlOverride>
    <w:lvlOverride w:ilvl="4">
      <w:startOverride w:val="1"/>
      <w:lvl w:ilvl="4" w:tentative="1">
        <w:start w:val="1"/>
        <w:numFmt w:val="lowerLetter"/>
        <w:lvlText w:val="%5."/>
        <w:lvlJc w:val="left"/>
        <w:pPr>
          <w:ind w:left="3949" w:hanging="360"/>
        </w:pPr>
      </w:lvl>
    </w:lvlOverride>
    <w:lvlOverride w:ilvl="5">
      <w:startOverride w:val="1"/>
      <w:lvl w:ilvl="5" w:tentative="1">
        <w:start w:val="1"/>
        <w:numFmt w:val="lowerRoman"/>
        <w:lvlText w:val="%6."/>
        <w:lvlJc w:val="right"/>
        <w:pPr>
          <w:ind w:left="4669" w:hanging="180"/>
        </w:pPr>
      </w:lvl>
    </w:lvlOverride>
    <w:lvlOverride w:ilvl="6">
      <w:startOverride w:val="1"/>
      <w:lvl w:ilvl="6" w:tentative="1">
        <w:start w:val="1"/>
        <w:numFmt w:val="decimal"/>
        <w:lvlText w:val="%7."/>
        <w:lvlJc w:val="left"/>
        <w:pPr>
          <w:ind w:left="5389" w:hanging="360"/>
        </w:pPr>
      </w:lvl>
    </w:lvlOverride>
    <w:lvlOverride w:ilvl="7">
      <w:startOverride w:val="1"/>
      <w:lvl w:ilvl="7" w:tentative="1">
        <w:start w:val="1"/>
        <w:numFmt w:val="lowerLetter"/>
        <w:lvlText w:val="%8."/>
        <w:lvlJc w:val="left"/>
        <w:pPr>
          <w:ind w:left="6109" w:hanging="360"/>
        </w:pPr>
      </w:lvl>
    </w:lvlOverride>
    <w:lvlOverride w:ilvl="8">
      <w:startOverride w:val="1"/>
      <w:lvl w:ilvl="8" w:tentative="1">
        <w:start w:val="1"/>
        <w:numFmt w:val="lowerRoman"/>
        <w:lvlText w:val="%9."/>
        <w:lvlJc w:val="right"/>
        <w:pPr>
          <w:ind w:left="6829" w:hanging="180"/>
        </w:pPr>
      </w:lvl>
    </w:lvlOverride>
  </w:num>
  <w:num w:numId="9" w16cid:durableId="1560284459">
    <w:abstractNumId w:val="2"/>
    <w:lvlOverride w:ilvl="0">
      <w:lvl w:ilvl="0">
        <w:start w:val="1"/>
        <w:numFmt w:val="decimal"/>
        <w:pStyle w:val="a0"/>
        <w:lvlText w:val="%1)"/>
        <w:lvlJc w:val="left"/>
        <w:pPr>
          <w:ind w:left="1069" w:hanging="360"/>
        </w:pPr>
      </w:lvl>
    </w:lvlOverride>
    <w:lvlOverride w:ilvl="1">
      <w:lvl w:ilvl="1" w:tentative="1">
        <w:start w:val="1"/>
        <w:numFmt w:val="lowerLetter"/>
        <w:lvlText w:val="%2."/>
        <w:lvlJc w:val="left"/>
        <w:pPr>
          <w:ind w:left="1789" w:hanging="360"/>
        </w:pPr>
      </w:lvl>
    </w:lvlOverride>
    <w:lvlOverride w:ilvl="2">
      <w:lvl w:ilvl="2" w:tentative="1">
        <w:start w:val="1"/>
        <w:numFmt w:val="lowerRoman"/>
        <w:lvlText w:val="%3."/>
        <w:lvlJc w:val="right"/>
        <w:pPr>
          <w:ind w:left="2509" w:hanging="180"/>
        </w:pPr>
      </w:lvl>
    </w:lvlOverride>
    <w:lvlOverride w:ilvl="3">
      <w:lvl w:ilvl="3" w:tentative="1">
        <w:start w:val="1"/>
        <w:numFmt w:val="decimal"/>
        <w:lvlText w:val="%4."/>
        <w:lvlJc w:val="left"/>
        <w:pPr>
          <w:ind w:left="3229" w:hanging="360"/>
        </w:pPr>
      </w:lvl>
    </w:lvlOverride>
    <w:lvlOverride w:ilvl="4">
      <w:lvl w:ilvl="4" w:tentative="1">
        <w:start w:val="1"/>
        <w:numFmt w:val="lowerLetter"/>
        <w:lvlText w:val="%5."/>
        <w:lvlJc w:val="left"/>
        <w:pPr>
          <w:ind w:left="3949" w:hanging="360"/>
        </w:pPr>
      </w:lvl>
    </w:lvlOverride>
    <w:lvlOverride w:ilvl="5">
      <w:lvl w:ilvl="5" w:tentative="1">
        <w:start w:val="1"/>
        <w:numFmt w:val="lowerRoman"/>
        <w:lvlText w:val="%6."/>
        <w:lvlJc w:val="right"/>
        <w:pPr>
          <w:ind w:left="4669" w:hanging="180"/>
        </w:p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5389" w:hanging="360"/>
        </w:pPr>
      </w:lvl>
    </w:lvlOverride>
    <w:lvlOverride w:ilvl="7">
      <w:lvl w:ilvl="7" w:tentative="1">
        <w:start w:val="1"/>
        <w:numFmt w:val="lowerLetter"/>
        <w:lvlText w:val="%8."/>
        <w:lvlJc w:val="left"/>
        <w:pPr>
          <w:ind w:left="6109" w:hanging="360"/>
        </w:pPr>
      </w:lvl>
    </w:lvlOverride>
    <w:lvlOverride w:ilvl="8">
      <w:lvl w:ilvl="8" w:tentative="1">
        <w:start w:val="1"/>
        <w:numFmt w:val="lowerRoman"/>
        <w:lvlText w:val="%9."/>
        <w:lvlJc w:val="right"/>
        <w:pPr>
          <w:ind w:left="6829" w:hanging="180"/>
        </w:pPr>
      </w:lvl>
    </w:lvlOverride>
  </w:num>
  <w:num w:numId="10" w16cid:durableId="1065642889">
    <w:abstractNumId w:val="2"/>
    <w:lvlOverride w:ilvl="0">
      <w:startOverride w:val="1"/>
      <w:lvl w:ilvl="0">
        <w:start w:val="1"/>
        <w:numFmt w:val="decimal"/>
        <w:pStyle w:val="a0"/>
        <w:lvlText w:val="%1)"/>
        <w:lvlJc w:val="left"/>
        <w:pPr>
          <w:ind w:left="1069" w:hanging="360"/>
        </w:pPr>
      </w:lvl>
    </w:lvlOverride>
    <w:lvlOverride w:ilvl="1">
      <w:startOverride w:val="1"/>
      <w:lvl w:ilvl="1" w:tentative="1">
        <w:start w:val="1"/>
        <w:numFmt w:val="lowerLetter"/>
        <w:lvlText w:val="%2."/>
        <w:lvlJc w:val="left"/>
        <w:pPr>
          <w:ind w:left="1789" w:hanging="360"/>
        </w:pPr>
      </w:lvl>
    </w:lvlOverride>
    <w:lvlOverride w:ilvl="2">
      <w:startOverride w:val="1"/>
      <w:lvl w:ilvl="2" w:tentative="1">
        <w:start w:val="1"/>
        <w:numFmt w:val="lowerRoman"/>
        <w:lvlText w:val="%3."/>
        <w:lvlJc w:val="right"/>
        <w:pPr>
          <w:ind w:left="2509" w:hanging="180"/>
        </w:pPr>
      </w:lvl>
    </w:lvlOverride>
    <w:lvlOverride w:ilvl="3">
      <w:startOverride w:val="1"/>
      <w:lvl w:ilvl="3" w:tentative="1">
        <w:start w:val="1"/>
        <w:numFmt w:val="decimal"/>
        <w:lvlText w:val="%4."/>
        <w:lvlJc w:val="left"/>
        <w:pPr>
          <w:ind w:left="3229" w:hanging="360"/>
        </w:pPr>
      </w:lvl>
    </w:lvlOverride>
    <w:lvlOverride w:ilvl="4">
      <w:startOverride w:val="1"/>
      <w:lvl w:ilvl="4" w:tentative="1">
        <w:start w:val="1"/>
        <w:numFmt w:val="lowerLetter"/>
        <w:lvlText w:val="%5."/>
        <w:lvlJc w:val="left"/>
        <w:pPr>
          <w:ind w:left="3949" w:hanging="360"/>
        </w:pPr>
      </w:lvl>
    </w:lvlOverride>
    <w:lvlOverride w:ilvl="5">
      <w:startOverride w:val="1"/>
      <w:lvl w:ilvl="5" w:tentative="1">
        <w:start w:val="1"/>
        <w:numFmt w:val="lowerRoman"/>
        <w:lvlText w:val="%6."/>
        <w:lvlJc w:val="right"/>
        <w:pPr>
          <w:ind w:left="4669" w:hanging="180"/>
        </w:pPr>
      </w:lvl>
    </w:lvlOverride>
    <w:lvlOverride w:ilvl="6">
      <w:startOverride w:val="1"/>
      <w:lvl w:ilvl="6" w:tentative="1">
        <w:start w:val="1"/>
        <w:numFmt w:val="decimal"/>
        <w:lvlText w:val="%7."/>
        <w:lvlJc w:val="left"/>
        <w:pPr>
          <w:ind w:left="5389" w:hanging="360"/>
        </w:pPr>
      </w:lvl>
    </w:lvlOverride>
    <w:lvlOverride w:ilvl="7">
      <w:startOverride w:val="1"/>
      <w:lvl w:ilvl="7" w:tentative="1">
        <w:start w:val="1"/>
        <w:numFmt w:val="lowerLetter"/>
        <w:lvlText w:val="%8."/>
        <w:lvlJc w:val="left"/>
        <w:pPr>
          <w:ind w:left="6109" w:hanging="360"/>
        </w:pPr>
      </w:lvl>
    </w:lvlOverride>
    <w:lvlOverride w:ilvl="8">
      <w:startOverride w:val="1"/>
      <w:lvl w:ilvl="8" w:tentative="1">
        <w:start w:val="1"/>
        <w:numFmt w:val="lowerRoman"/>
        <w:lvlText w:val="%9."/>
        <w:lvlJc w:val="right"/>
        <w:pPr>
          <w:ind w:left="6829" w:hanging="180"/>
        </w:pPr>
      </w:lvl>
    </w:lvlOverride>
  </w:num>
  <w:num w:numId="11" w16cid:durableId="369719977">
    <w:abstractNumId w:val="2"/>
    <w:lvlOverride w:ilvl="0">
      <w:startOverride w:val="1"/>
      <w:lvl w:ilvl="0">
        <w:start w:val="1"/>
        <w:numFmt w:val="decimal"/>
        <w:pStyle w:val="a0"/>
        <w:lvlText w:val="%1)"/>
        <w:lvlJc w:val="left"/>
        <w:pPr>
          <w:ind w:left="1069" w:hanging="360"/>
        </w:pPr>
      </w:lvl>
    </w:lvlOverride>
    <w:lvlOverride w:ilvl="1">
      <w:startOverride w:val="1"/>
      <w:lvl w:ilvl="1" w:tentative="1">
        <w:start w:val="1"/>
        <w:numFmt w:val="lowerLetter"/>
        <w:lvlText w:val="%2."/>
        <w:lvlJc w:val="left"/>
        <w:pPr>
          <w:ind w:left="1789" w:hanging="360"/>
        </w:pPr>
      </w:lvl>
    </w:lvlOverride>
    <w:lvlOverride w:ilvl="2">
      <w:startOverride w:val="1"/>
      <w:lvl w:ilvl="2" w:tentative="1">
        <w:start w:val="1"/>
        <w:numFmt w:val="lowerRoman"/>
        <w:lvlText w:val="%3."/>
        <w:lvlJc w:val="right"/>
        <w:pPr>
          <w:ind w:left="2509" w:hanging="180"/>
        </w:pPr>
      </w:lvl>
    </w:lvlOverride>
    <w:lvlOverride w:ilvl="3">
      <w:startOverride w:val="1"/>
      <w:lvl w:ilvl="3" w:tentative="1">
        <w:start w:val="1"/>
        <w:numFmt w:val="decimal"/>
        <w:lvlText w:val="%4."/>
        <w:lvlJc w:val="left"/>
        <w:pPr>
          <w:ind w:left="3229" w:hanging="360"/>
        </w:pPr>
      </w:lvl>
    </w:lvlOverride>
    <w:lvlOverride w:ilvl="4">
      <w:startOverride w:val="1"/>
      <w:lvl w:ilvl="4" w:tentative="1">
        <w:start w:val="1"/>
        <w:numFmt w:val="lowerLetter"/>
        <w:lvlText w:val="%5."/>
        <w:lvlJc w:val="left"/>
        <w:pPr>
          <w:ind w:left="3949" w:hanging="360"/>
        </w:pPr>
      </w:lvl>
    </w:lvlOverride>
    <w:lvlOverride w:ilvl="5">
      <w:startOverride w:val="1"/>
      <w:lvl w:ilvl="5" w:tentative="1">
        <w:start w:val="1"/>
        <w:numFmt w:val="lowerRoman"/>
        <w:lvlText w:val="%6."/>
        <w:lvlJc w:val="right"/>
        <w:pPr>
          <w:ind w:left="4669" w:hanging="180"/>
        </w:pPr>
      </w:lvl>
    </w:lvlOverride>
    <w:lvlOverride w:ilvl="6">
      <w:startOverride w:val="1"/>
      <w:lvl w:ilvl="6" w:tentative="1">
        <w:start w:val="1"/>
        <w:numFmt w:val="decimal"/>
        <w:lvlText w:val="%7."/>
        <w:lvlJc w:val="left"/>
        <w:pPr>
          <w:ind w:left="5389" w:hanging="360"/>
        </w:pPr>
      </w:lvl>
    </w:lvlOverride>
    <w:lvlOverride w:ilvl="7">
      <w:startOverride w:val="1"/>
      <w:lvl w:ilvl="7" w:tentative="1">
        <w:start w:val="1"/>
        <w:numFmt w:val="lowerLetter"/>
        <w:lvlText w:val="%8."/>
        <w:lvlJc w:val="left"/>
        <w:pPr>
          <w:ind w:left="6109" w:hanging="360"/>
        </w:pPr>
      </w:lvl>
    </w:lvlOverride>
    <w:lvlOverride w:ilvl="8">
      <w:startOverride w:val="1"/>
      <w:lvl w:ilvl="8" w:tentative="1">
        <w:start w:val="1"/>
        <w:numFmt w:val="lowerRoman"/>
        <w:lvlText w:val="%9."/>
        <w:lvlJc w:val="right"/>
        <w:pPr>
          <w:ind w:left="6829" w:hanging="180"/>
        </w:pPr>
      </w:lvl>
    </w:lvlOverride>
  </w:num>
  <w:num w:numId="12" w16cid:durableId="173964396">
    <w:abstractNumId w:val="2"/>
    <w:lvlOverride w:ilvl="0">
      <w:startOverride w:val="1"/>
      <w:lvl w:ilvl="0">
        <w:start w:val="1"/>
        <w:numFmt w:val="decimal"/>
        <w:pStyle w:val="a0"/>
        <w:lvlText w:val="%1)"/>
        <w:lvlJc w:val="left"/>
        <w:pPr>
          <w:ind w:left="1069" w:hanging="360"/>
        </w:pPr>
      </w:lvl>
    </w:lvlOverride>
    <w:lvlOverride w:ilvl="1">
      <w:startOverride w:val="1"/>
      <w:lvl w:ilvl="1" w:tentative="1">
        <w:start w:val="1"/>
        <w:numFmt w:val="lowerLetter"/>
        <w:lvlText w:val="%2."/>
        <w:lvlJc w:val="left"/>
        <w:pPr>
          <w:ind w:left="1789" w:hanging="360"/>
        </w:pPr>
      </w:lvl>
    </w:lvlOverride>
    <w:lvlOverride w:ilvl="2">
      <w:startOverride w:val="1"/>
      <w:lvl w:ilvl="2" w:tentative="1">
        <w:start w:val="1"/>
        <w:numFmt w:val="lowerRoman"/>
        <w:lvlText w:val="%3."/>
        <w:lvlJc w:val="right"/>
        <w:pPr>
          <w:ind w:left="2509" w:hanging="180"/>
        </w:pPr>
      </w:lvl>
    </w:lvlOverride>
    <w:lvlOverride w:ilvl="3">
      <w:startOverride w:val="1"/>
      <w:lvl w:ilvl="3" w:tentative="1">
        <w:start w:val="1"/>
        <w:numFmt w:val="decimal"/>
        <w:lvlText w:val="%4."/>
        <w:lvlJc w:val="left"/>
        <w:pPr>
          <w:ind w:left="3229" w:hanging="360"/>
        </w:pPr>
      </w:lvl>
    </w:lvlOverride>
    <w:lvlOverride w:ilvl="4">
      <w:startOverride w:val="1"/>
      <w:lvl w:ilvl="4" w:tentative="1">
        <w:start w:val="1"/>
        <w:numFmt w:val="lowerLetter"/>
        <w:lvlText w:val="%5."/>
        <w:lvlJc w:val="left"/>
        <w:pPr>
          <w:ind w:left="3949" w:hanging="360"/>
        </w:pPr>
      </w:lvl>
    </w:lvlOverride>
    <w:lvlOverride w:ilvl="5">
      <w:startOverride w:val="1"/>
      <w:lvl w:ilvl="5" w:tentative="1">
        <w:start w:val="1"/>
        <w:numFmt w:val="lowerRoman"/>
        <w:lvlText w:val="%6."/>
        <w:lvlJc w:val="right"/>
        <w:pPr>
          <w:ind w:left="4669" w:hanging="180"/>
        </w:pPr>
      </w:lvl>
    </w:lvlOverride>
    <w:lvlOverride w:ilvl="6">
      <w:startOverride w:val="1"/>
      <w:lvl w:ilvl="6" w:tentative="1">
        <w:start w:val="1"/>
        <w:numFmt w:val="decimal"/>
        <w:lvlText w:val="%7."/>
        <w:lvlJc w:val="left"/>
        <w:pPr>
          <w:ind w:left="5389" w:hanging="360"/>
        </w:pPr>
      </w:lvl>
    </w:lvlOverride>
    <w:lvlOverride w:ilvl="7">
      <w:startOverride w:val="1"/>
      <w:lvl w:ilvl="7" w:tentative="1">
        <w:start w:val="1"/>
        <w:numFmt w:val="lowerLetter"/>
        <w:lvlText w:val="%8."/>
        <w:lvlJc w:val="left"/>
        <w:pPr>
          <w:ind w:left="6109" w:hanging="360"/>
        </w:pPr>
      </w:lvl>
    </w:lvlOverride>
    <w:lvlOverride w:ilvl="8">
      <w:startOverride w:val="1"/>
      <w:lvl w:ilvl="8" w:tentative="1">
        <w:start w:val="1"/>
        <w:numFmt w:val="lowerRoman"/>
        <w:lvlText w:val="%9."/>
        <w:lvlJc w:val="right"/>
        <w:pPr>
          <w:ind w:left="6829" w:hanging="180"/>
        </w:pPr>
      </w:lvl>
    </w:lvlOverride>
  </w:num>
  <w:num w:numId="13" w16cid:durableId="1886330653">
    <w:abstractNumId w:val="2"/>
    <w:lvlOverride w:ilvl="0">
      <w:startOverride w:val="1"/>
      <w:lvl w:ilvl="0">
        <w:start w:val="1"/>
        <w:numFmt w:val="decimal"/>
        <w:pStyle w:val="a0"/>
        <w:lvlText w:val="%1)"/>
        <w:lvlJc w:val="left"/>
        <w:pPr>
          <w:ind w:left="1069" w:hanging="360"/>
        </w:pPr>
      </w:lvl>
    </w:lvlOverride>
    <w:lvlOverride w:ilvl="1">
      <w:startOverride w:val="1"/>
      <w:lvl w:ilvl="1" w:tentative="1">
        <w:start w:val="1"/>
        <w:numFmt w:val="lowerLetter"/>
        <w:lvlText w:val="%2."/>
        <w:lvlJc w:val="left"/>
        <w:pPr>
          <w:ind w:left="1789" w:hanging="360"/>
        </w:pPr>
      </w:lvl>
    </w:lvlOverride>
    <w:lvlOverride w:ilvl="2">
      <w:startOverride w:val="1"/>
      <w:lvl w:ilvl="2" w:tentative="1">
        <w:start w:val="1"/>
        <w:numFmt w:val="lowerRoman"/>
        <w:lvlText w:val="%3."/>
        <w:lvlJc w:val="right"/>
        <w:pPr>
          <w:ind w:left="2509" w:hanging="180"/>
        </w:pPr>
      </w:lvl>
    </w:lvlOverride>
    <w:lvlOverride w:ilvl="3">
      <w:startOverride w:val="1"/>
      <w:lvl w:ilvl="3" w:tentative="1">
        <w:start w:val="1"/>
        <w:numFmt w:val="decimal"/>
        <w:lvlText w:val="%4."/>
        <w:lvlJc w:val="left"/>
        <w:pPr>
          <w:ind w:left="3229" w:hanging="360"/>
        </w:pPr>
      </w:lvl>
    </w:lvlOverride>
    <w:lvlOverride w:ilvl="4">
      <w:startOverride w:val="1"/>
      <w:lvl w:ilvl="4" w:tentative="1">
        <w:start w:val="1"/>
        <w:numFmt w:val="lowerLetter"/>
        <w:lvlText w:val="%5."/>
        <w:lvlJc w:val="left"/>
        <w:pPr>
          <w:ind w:left="3949" w:hanging="360"/>
        </w:pPr>
      </w:lvl>
    </w:lvlOverride>
    <w:lvlOverride w:ilvl="5">
      <w:startOverride w:val="1"/>
      <w:lvl w:ilvl="5" w:tentative="1">
        <w:start w:val="1"/>
        <w:numFmt w:val="lowerRoman"/>
        <w:lvlText w:val="%6."/>
        <w:lvlJc w:val="right"/>
        <w:pPr>
          <w:ind w:left="4669" w:hanging="180"/>
        </w:pPr>
      </w:lvl>
    </w:lvlOverride>
    <w:lvlOverride w:ilvl="6">
      <w:startOverride w:val="1"/>
      <w:lvl w:ilvl="6" w:tentative="1">
        <w:start w:val="1"/>
        <w:numFmt w:val="decimal"/>
        <w:lvlText w:val="%7."/>
        <w:lvlJc w:val="left"/>
        <w:pPr>
          <w:ind w:left="5389" w:hanging="360"/>
        </w:pPr>
      </w:lvl>
    </w:lvlOverride>
    <w:lvlOverride w:ilvl="7">
      <w:startOverride w:val="1"/>
      <w:lvl w:ilvl="7" w:tentative="1">
        <w:start w:val="1"/>
        <w:numFmt w:val="lowerLetter"/>
        <w:lvlText w:val="%8."/>
        <w:lvlJc w:val="left"/>
        <w:pPr>
          <w:ind w:left="6109" w:hanging="360"/>
        </w:pPr>
      </w:lvl>
    </w:lvlOverride>
    <w:lvlOverride w:ilvl="8">
      <w:startOverride w:val="1"/>
      <w:lvl w:ilvl="8" w:tentative="1">
        <w:start w:val="1"/>
        <w:numFmt w:val="lowerRoman"/>
        <w:lvlText w:val="%9."/>
        <w:lvlJc w:val="right"/>
        <w:pPr>
          <w:ind w:left="6829" w:hanging="180"/>
        </w:pPr>
      </w:lvl>
    </w:lvlOverride>
  </w:num>
  <w:num w:numId="14" w16cid:durableId="758060808">
    <w:abstractNumId w:val="2"/>
    <w:lvlOverride w:ilvl="0">
      <w:startOverride w:val="1"/>
      <w:lvl w:ilvl="0">
        <w:start w:val="1"/>
        <w:numFmt w:val="decimal"/>
        <w:pStyle w:val="a0"/>
        <w:lvlText w:val="%1)"/>
        <w:lvlJc w:val="left"/>
        <w:pPr>
          <w:ind w:left="1069" w:hanging="360"/>
        </w:pPr>
      </w:lvl>
    </w:lvlOverride>
    <w:lvlOverride w:ilvl="1">
      <w:startOverride w:val="1"/>
      <w:lvl w:ilvl="1" w:tentative="1">
        <w:start w:val="1"/>
        <w:numFmt w:val="lowerLetter"/>
        <w:lvlText w:val="%2."/>
        <w:lvlJc w:val="left"/>
        <w:pPr>
          <w:ind w:left="1789" w:hanging="360"/>
        </w:pPr>
      </w:lvl>
    </w:lvlOverride>
    <w:lvlOverride w:ilvl="2">
      <w:startOverride w:val="1"/>
      <w:lvl w:ilvl="2" w:tentative="1">
        <w:start w:val="1"/>
        <w:numFmt w:val="lowerRoman"/>
        <w:lvlText w:val="%3."/>
        <w:lvlJc w:val="right"/>
        <w:pPr>
          <w:ind w:left="2509" w:hanging="180"/>
        </w:pPr>
      </w:lvl>
    </w:lvlOverride>
    <w:lvlOverride w:ilvl="3">
      <w:startOverride w:val="1"/>
      <w:lvl w:ilvl="3" w:tentative="1">
        <w:start w:val="1"/>
        <w:numFmt w:val="decimal"/>
        <w:lvlText w:val="%4."/>
        <w:lvlJc w:val="left"/>
        <w:pPr>
          <w:ind w:left="3229" w:hanging="360"/>
        </w:pPr>
      </w:lvl>
    </w:lvlOverride>
    <w:lvlOverride w:ilvl="4">
      <w:startOverride w:val="1"/>
      <w:lvl w:ilvl="4" w:tentative="1">
        <w:start w:val="1"/>
        <w:numFmt w:val="lowerLetter"/>
        <w:lvlText w:val="%5."/>
        <w:lvlJc w:val="left"/>
        <w:pPr>
          <w:ind w:left="3949" w:hanging="360"/>
        </w:pPr>
      </w:lvl>
    </w:lvlOverride>
    <w:lvlOverride w:ilvl="5">
      <w:startOverride w:val="1"/>
      <w:lvl w:ilvl="5" w:tentative="1">
        <w:start w:val="1"/>
        <w:numFmt w:val="lowerRoman"/>
        <w:lvlText w:val="%6."/>
        <w:lvlJc w:val="right"/>
        <w:pPr>
          <w:ind w:left="4669" w:hanging="180"/>
        </w:pPr>
      </w:lvl>
    </w:lvlOverride>
    <w:lvlOverride w:ilvl="6">
      <w:startOverride w:val="1"/>
      <w:lvl w:ilvl="6" w:tentative="1">
        <w:start w:val="1"/>
        <w:numFmt w:val="decimal"/>
        <w:lvlText w:val="%7."/>
        <w:lvlJc w:val="left"/>
        <w:pPr>
          <w:ind w:left="5389" w:hanging="360"/>
        </w:pPr>
      </w:lvl>
    </w:lvlOverride>
    <w:lvlOverride w:ilvl="7">
      <w:startOverride w:val="1"/>
      <w:lvl w:ilvl="7" w:tentative="1">
        <w:start w:val="1"/>
        <w:numFmt w:val="lowerLetter"/>
        <w:lvlText w:val="%8."/>
        <w:lvlJc w:val="left"/>
        <w:pPr>
          <w:ind w:left="6109" w:hanging="360"/>
        </w:pPr>
      </w:lvl>
    </w:lvlOverride>
    <w:lvlOverride w:ilvl="8">
      <w:startOverride w:val="1"/>
      <w:lvl w:ilvl="8" w:tentative="1">
        <w:start w:val="1"/>
        <w:numFmt w:val="lowerRoman"/>
        <w:lvlText w:val="%9."/>
        <w:lvlJc w:val="right"/>
        <w:pPr>
          <w:ind w:left="6829" w:hanging="180"/>
        </w:pPr>
      </w:lvl>
    </w:lvlOverride>
  </w:num>
  <w:num w:numId="15" w16cid:durableId="323169873">
    <w:abstractNumId w:val="2"/>
    <w:lvlOverride w:ilvl="0">
      <w:lvl w:ilvl="0">
        <w:start w:val="1"/>
        <w:numFmt w:val="decimal"/>
        <w:pStyle w:val="a0"/>
        <w:lvlText w:val="%1)"/>
        <w:lvlJc w:val="left"/>
        <w:pPr>
          <w:ind w:left="1069" w:hanging="360"/>
        </w:pPr>
      </w:lvl>
    </w:lvlOverride>
    <w:lvlOverride w:ilvl="1">
      <w:lvl w:ilvl="1" w:tentative="1">
        <w:start w:val="1"/>
        <w:numFmt w:val="lowerLetter"/>
        <w:lvlText w:val="%2."/>
        <w:lvlJc w:val="left"/>
        <w:pPr>
          <w:ind w:left="1789" w:hanging="360"/>
        </w:pPr>
      </w:lvl>
    </w:lvlOverride>
    <w:lvlOverride w:ilvl="2">
      <w:lvl w:ilvl="2" w:tentative="1">
        <w:start w:val="1"/>
        <w:numFmt w:val="lowerRoman"/>
        <w:lvlText w:val="%3."/>
        <w:lvlJc w:val="right"/>
        <w:pPr>
          <w:ind w:left="2509" w:hanging="180"/>
        </w:pPr>
      </w:lvl>
    </w:lvlOverride>
    <w:lvlOverride w:ilvl="3">
      <w:lvl w:ilvl="3" w:tentative="1">
        <w:start w:val="1"/>
        <w:numFmt w:val="decimal"/>
        <w:lvlText w:val="%4."/>
        <w:lvlJc w:val="left"/>
        <w:pPr>
          <w:ind w:left="3229" w:hanging="360"/>
        </w:pPr>
      </w:lvl>
    </w:lvlOverride>
    <w:lvlOverride w:ilvl="4">
      <w:lvl w:ilvl="4" w:tentative="1">
        <w:start w:val="1"/>
        <w:numFmt w:val="lowerLetter"/>
        <w:lvlText w:val="%5."/>
        <w:lvlJc w:val="left"/>
        <w:pPr>
          <w:ind w:left="3949" w:hanging="360"/>
        </w:pPr>
      </w:lvl>
    </w:lvlOverride>
    <w:lvlOverride w:ilvl="5">
      <w:lvl w:ilvl="5" w:tentative="1">
        <w:start w:val="1"/>
        <w:numFmt w:val="lowerRoman"/>
        <w:lvlText w:val="%6."/>
        <w:lvlJc w:val="right"/>
        <w:pPr>
          <w:ind w:left="4669" w:hanging="180"/>
        </w:p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5389" w:hanging="360"/>
        </w:pPr>
      </w:lvl>
    </w:lvlOverride>
    <w:lvlOverride w:ilvl="7">
      <w:lvl w:ilvl="7" w:tentative="1">
        <w:start w:val="1"/>
        <w:numFmt w:val="lowerLetter"/>
        <w:lvlText w:val="%8."/>
        <w:lvlJc w:val="left"/>
        <w:pPr>
          <w:ind w:left="6109" w:hanging="360"/>
        </w:pPr>
      </w:lvl>
    </w:lvlOverride>
    <w:lvlOverride w:ilvl="8">
      <w:lvl w:ilvl="8" w:tentative="1">
        <w:start w:val="1"/>
        <w:numFmt w:val="lowerRoman"/>
        <w:lvlText w:val="%9."/>
        <w:lvlJc w:val="right"/>
        <w:pPr>
          <w:ind w:left="6829" w:hanging="180"/>
        </w:pPr>
      </w:lvl>
    </w:lvlOverride>
  </w:num>
  <w:num w:numId="16" w16cid:durableId="695927808">
    <w:abstractNumId w:val="2"/>
    <w:lvlOverride w:ilvl="0">
      <w:lvl w:ilvl="0">
        <w:start w:val="1"/>
        <w:numFmt w:val="decimal"/>
        <w:pStyle w:val="a0"/>
        <w:lvlText w:val="%1)"/>
        <w:lvlJc w:val="left"/>
        <w:pPr>
          <w:ind w:left="1069" w:hanging="360"/>
        </w:pPr>
      </w:lvl>
    </w:lvlOverride>
    <w:lvlOverride w:ilvl="1">
      <w:lvl w:ilvl="1" w:tentative="1">
        <w:start w:val="1"/>
        <w:numFmt w:val="lowerLetter"/>
        <w:lvlText w:val="%2."/>
        <w:lvlJc w:val="left"/>
        <w:pPr>
          <w:ind w:left="1789" w:hanging="360"/>
        </w:pPr>
      </w:lvl>
    </w:lvlOverride>
    <w:lvlOverride w:ilvl="2">
      <w:lvl w:ilvl="2" w:tentative="1">
        <w:start w:val="1"/>
        <w:numFmt w:val="lowerRoman"/>
        <w:lvlText w:val="%3."/>
        <w:lvlJc w:val="right"/>
        <w:pPr>
          <w:ind w:left="2509" w:hanging="180"/>
        </w:pPr>
      </w:lvl>
    </w:lvlOverride>
    <w:lvlOverride w:ilvl="3">
      <w:lvl w:ilvl="3" w:tentative="1">
        <w:start w:val="1"/>
        <w:numFmt w:val="decimal"/>
        <w:lvlText w:val="%4."/>
        <w:lvlJc w:val="left"/>
        <w:pPr>
          <w:ind w:left="3229" w:hanging="360"/>
        </w:pPr>
      </w:lvl>
    </w:lvlOverride>
    <w:lvlOverride w:ilvl="4">
      <w:lvl w:ilvl="4" w:tentative="1">
        <w:start w:val="1"/>
        <w:numFmt w:val="lowerLetter"/>
        <w:lvlText w:val="%5."/>
        <w:lvlJc w:val="left"/>
        <w:pPr>
          <w:ind w:left="3949" w:hanging="360"/>
        </w:pPr>
      </w:lvl>
    </w:lvlOverride>
    <w:lvlOverride w:ilvl="5">
      <w:lvl w:ilvl="5" w:tentative="1">
        <w:start w:val="1"/>
        <w:numFmt w:val="lowerRoman"/>
        <w:lvlText w:val="%6."/>
        <w:lvlJc w:val="right"/>
        <w:pPr>
          <w:ind w:left="4669" w:hanging="180"/>
        </w:p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5389" w:hanging="360"/>
        </w:pPr>
      </w:lvl>
    </w:lvlOverride>
    <w:lvlOverride w:ilvl="7">
      <w:lvl w:ilvl="7" w:tentative="1">
        <w:start w:val="1"/>
        <w:numFmt w:val="lowerLetter"/>
        <w:lvlText w:val="%8."/>
        <w:lvlJc w:val="left"/>
        <w:pPr>
          <w:ind w:left="6109" w:hanging="360"/>
        </w:pPr>
      </w:lvl>
    </w:lvlOverride>
    <w:lvlOverride w:ilvl="8">
      <w:lvl w:ilvl="8" w:tentative="1">
        <w:start w:val="1"/>
        <w:numFmt w:val="lowerRoman"/>
        <w:lvlText w:val="%9."/>
        <w:lvlJc w:val="right"/>
        <w:pPr>
          <w:ind w:left="6829" w:hanging="180"/>
        </w:pPr>
      </w:lvl>
    </w:lvlOverride>
  </w:num>
  <w:num w:numId="17" w16cid:durableId="388068332">
    <w:abstractNumId w:val="2"/>
    <w:lvlOverride w:ilvl="0">
      <w:startOverride w:val="1"/>
      <w:lvl w:ilvl="0">
        <w:start w:val="1"/>
        <w:numFmt w:val="decimal"/>
        <w:pStyle w:val="a0"/>
        <w:lvlText w:val="%1)"/>
        <w:lvlJc w:val="left"/>
        <w:pPr>
          <w:ind w:left="1069" w:hanging="360"/>
        </w:pPr>
      </w:lvl>
    </w:lvlOverride>
    <w:lvlOverride w:ilvl="1">
      <w:startOverride w:val="1"/>
      <w:lvl w:ilvl="1" w:tentative="1">
        <w:start w:val="1"/>
        <w:numFmt w:val="lowerLetter"/>
        <w:lvlText w:val="%2."/>
        <w:lvlJc w:val="left"/>
        <w:pPr>
          <w:ind w:left="1789" w:hanging="360"/>
        </w:pPr>
      </w:lvl>
    </w:lvlOverride>
    <w:lvlOverride w:ilvl="2">
      <w:startOverride w:val="1"/>
      <w:lvl w:ilvl="2" w:tentative="1">
        <w:start w:val="1"/>
        <w:numFmt w:val="lowerRoman"/>
        <w:lvlText w:val="%3."/>
        <w:lvlJc w:val="right"/>
        <w:pPr>
          <w:ind w:left="2509" w:hanging="180"/>
        </w:pPr>
      </w:lvl>
    </w:lvlOverride>
    <w:lvlOverride w:ilvl="3">
      <w:startOverride w:val="1"/>
      <w:lvl w:ilvl="3" w:tentative="1">
        <w:start w:val="1"/>
        <w:numFmt w:val="decimal"/>
        <w:lvlText w:val="%4."/>
        <w:lvlJc w:val="left"/>
        <w:pPr>
          <w:ind w:left="3229" w:hanging="360"/>
        </w:pPr>
      </w:lvl>
    </w:lvlOverride>
    <w:lvlOverride w:ilvl="4">
      <w:startOverride w:val="1"/>
      <w:lvl w:ilvl="4" w:tentative="1">
        <w:start w:val="1"/>
        <w:numFmt w:val="lowerLetter"/>
        <w:lvlText w:val="%5."/>
        <w:lvlJc w:val="left"/>
        <w:pPr>
          <w:ind w:left="3949" w:hanging="360"/>
        </w:pPr>
      </w:lvl>
    </w:lvlOverride>
    <w:lvlOverride w:ilvl="5">
      <w:startOverride w:val="1"/>
      <w:lvl w:ilvl="5" w:tentative="1">
        <w:start w:val="1"/>
        <w:numFmt w:val="lowerRoman"/>
        <w:lvlText w:val="%6."/>
        <w:lvlJc w:val="right"/>
        <w:pPr>
          <w:ind w:left="4669" w:hanging="180"/>
        </w:pPr>
      </w:lvl>
    </w:lvlOverride>
    <w:lvlOverride w:ilvl="6">
      <w:startOverride w:val="1"/>
      <w:lvl w:ilvl="6" w:tentative="1">
        <w:start w:val="1"/>
        <w:numFmt w:val="decimal"/>
        <w:lvlText w:val="%7."/>
        <w:lvlJc w:val="left"/>
        <w:pPr>
          <w:ind w:left="5389" w:hanging="360"/>
        </w:pPr>
      </w:lvl>
    </w:lvlOverride>
    <w:lvlOverride w:ilvl="7">
      <w:startOverride w:val="1"/>
      <w:lvl w:ilvl="7" w:tentative="1">
        <w:start w:val="1"/>
        <w:numFmt w:val="lowerLetter"/>
        <w:lvlText w:val="%8."/>
        <w:lvlJc w:val="left"/>
        <w:pPr>
          <w:ind w:left="6109" w:hanging="360"/>
        </w:pPr>
      </w:lvl>
    </w:lvlOverride>
    <w:lvlOverride w:ilvl="8">
      <w:startOverride w:val="1"/>
      <w:lvl w:ilvl="8" w:tentative="1">
        <w:start w:val="1"/>
        <w:numFmt w:val="lowerRoman"/>
        <w:lvlText w:val="%9."/>
        <w:lvlJc w:val="right"/>
        <w:pPr>
          <w:ind w:left="6829" w:hanging="180"/>
        </w:pPr>
      </w:lvl>
    </w:lvlOverride>
  </w:num>
  <w:num w:numId="18" w16cid:durableId="1787849495">
    <w:abstractNumId w:val="2"/>
    <w:lvlOverride w:ilvl="0">
      <w:lvl w:ilvl="0">
        <w:start w:val="1"/>
        <w:numFmt w:val="decimal"/>
        <w:pStyle w:val="a0"/>
        <w:lvlText w:val="%1)"/>
        <w:lvlJc w:val="left"/>
        <w:pPr>
          <w:ind w:left="1069" w:hanging="360"/>
        </w:pPr>
      </w:lvl>
    </w:lvlOverride>
    <w:lvlOverride w:ilvl="1">
      <w:lvl w:ilvl="1" w:tentative="1">
        <w:start w:val="1"/>
        <w:numFmt w:val="lowerLetter"/>
        <w:lvlText w:val="%2."/>
        <w:lvlJc w:val="left"/>
        <w:pPr>
          <w:ind w:left="1789" w:hanging="360"/>
        </w:pPr>
      </w:lvl>
    </w:lvlOverride>
    <w:lvlOverride w:ilvl="2">
      <w:lvl w:ilvl="2" w:tentative="1">
        <w:start w:val="1"/>
        <w:numFmt w:val="lowerRoman"/>
        <w:lvlText w:val="%3."/>
        <w:lvlJc w:val="right"/>
        <w:pPr>
          <w:ind w:left="2509" w:hanging="180"/>
        </w:pPr>
      </w:lvl>
    </w:lvlOverride>
    <w:lvlOverride w:ilvl="3">
      <w:lvl w:ilvl="3" w:tentative="1">
        <w:start w:val="1"/>
        <w:numFmt w:val="decimal"/>
        <w:lvlText w:val="%4."/>
        <w:lvlJc w:val="left"/>
        <w:pPr>
          <w:ind w:left="3229" w:hanging="360"/>
        </w:pPr>
      </w:lvl>
    </w:lvlOverride>
    <w:lvlOverride w:ilvl="4">
      <w:lvl w:ilvl="4" w:tentative="1">
        <w:start w:val="1"/>
        <w:numFmt w:val="lowerLetter"/>
        <w:lvlText w:val="%5."/>
        <w:lvlJc w:val="left"/>
        <w:pPr>
          <w:ind w:left="3949" w:hanging="360"/>
        </w:pPr>
      </w:lvl>
    </w:lvlOverride>
    <w:lvlOverride w:ilvl="5">
      <w:lvl w:ilvl="5" w:tentative="1">
        <w:start w:val="1"/>
        <w:numFmt w:val="lowerRoman"/>
        <w:lvlText w:val="%6."/>
        <w:lvlJc w:val="right"/>
        <w:pPr>
          <w:ind w:left="4669" w:hanging="180"/>
        </w:p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5389" w:hanging="360"/>
        </w:pPr>
      </w:lvl>
    </w:lvlOverride>
    <w:lvlOverride w:ilvl="7">
      <w:lvl w:ilvl="7" w:tentative="1">
        <w:start w:val="1"/>
        <w:numFmt w:val="lowerLetter"/>
        <w:lvlText w:val="%8."/>
        <w:lvlJc w:val="left"/>
        <w:pPr>
          <w:ind w:left="6109" w:hanging="360"/>
        </w:pPr>
      </w:lvl>
    </w:lvlOverride>
    <w:lvlOverride w:ilvl="8">
      <w:lvl w:ilvl="8" w:tentative="1">
        <w:start w:val="1"/>
        <w:numFmt w:val="lowerRoman"/>
        <w:lvlText w:val="%9."/>
        <w:lvlJc w:val="right"/>
        <w:pPr>
          <w:ind w:left="6829" w:hanging="180"/>
        </w:pPr>
      </w:lvl>
    </w:lvlOverride>
  </w:num>
  <w:num w:numId="19" w16cid:durableId="290479305">
    <w:abstractNumId w:val="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142"/>
  <w:doNotHyphenateCaps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27C1"/>
    <w:rsid w:val="000008CD"/>
    <w:rsid w:val="00000ACF"/>
    <w:rsid w:val="00000EA4"/>
    <w:rsid w:val="000014A6"/>
    <w:rsid w:val="0000153B"/>
    <w:rsid w:val="0000171F"/>
    <w:rsid w:val="0000176A"/>
    <w:rsid w:val="00002763"/>
    <w:rsid w:val="00003498"/>
    <w:rsid w:val="000039E4"/>
    <w:rsid w:val="00003FAD"/>
    <w:rsid w:val="0000430D"/>
    <w:rsid w:val="0000482E"/>
    <w:rsid w:val="000049E2"/>
    <w:rsid w:val="00004D74"/>
    <w:rsid w:val="000053ED"/>
    <w:rsid w:val="00005ABD"/>
    <w:rsid w:val="00005D2E"/>
    <w:rsid w:val="00005D77"/>
    <w:rsid w:val="00006748"/>
    <w:rsid w:val="00006B6D"/>
    <w:rsid w:val="000070EB"/>
    <w:rsid w:val="00007325"/>
    <w:rsid w:val="00007365"/>
    <w:rsid w:val="00007EDA"/>
    <w:rsid w:val="00007F56"/>
    <w:rsid w:val="00010DED"/>
    <w:rsid w:val="0001163E"/>
    <w:rsid w:val="00011B26"/>
    <w:rsid w:val="0001258C"/>
    <w:rsid w:val="00013F37"/>
    <w:rsid w:val="000140AF"/>
    <w:rsid w:val="00014C0B"/>
    <w:rsid w:val="000154C5"/>
    <w:rsid w:val="000170A5"/>
    <w:rsid w:val="00017F3F"/>
    <w:rsid w:val="00017F44"/>
    <w:rsid w:val="00020692"/>
    <w:rsid w:val="00020B81"/>
    <w:rsid w:val="00020C05"/>
    <w:rsid w:val="00021A6A"/>
    <w:rsid w:val="00022853"/>
    <w:rsid w:val="000237C5"/>
    <w:rsid w:val="000241FE"/>
    <w:rsid w:val="000251B5"/>
    <w:rsid w:val="00025644"/>
    <w:rsid w:val="00025C56"/>
    <w:rsid w:val="00026634"/>
    <w:rsid w:val="000268EB"/>
    <w:rsid w:val="000269CC"/>
    <w:rsid w:val="00027094"/>
    <w:rsid w:val="00030379"/>
    <w:rsid w:val="00030E5E"/>
    <w:rsid w:val="0003141F"/>
    <w:rsid w:val="000323BC"/>
    <w:rsid w:val="0003245B"/>
    <w:rsid w:val="000335CB"/>
    <w:rsid w:val="000342DF"/>
    <w:rsid w:val="000344E4"/>
    <w:rsid w:val="0003527C"/>
    <w:rsid w:val="0003586E"/>
    <w:rsid w:val="00035D74"/>
    <w:rsid w:val="00037FFE"/>
    <w:rsid w:val="00041ED3"/>
    <w:rsid w:val="000425F5"/>
    <w:rsid w:val="00042D01"/>
    <w:rsid w:val="00042D90"/>
    <w:rsid w:val="0004326D"/>
    <w:rsid w:val="00043EEA"/>
    <w:rsid w:val="0004415E"/>
    <w:rsid w:val="00044A34"/>
    <w:rsid w:val="00044ED5"/>
    <w:rsid w:val="000453E8"/>
    <w:rsid w:val="00045489"/>
    <w:rsid w:val="0004727D"/>
    <w:rsid w:val="00047C67"/>
    <w:rsid w:val="00052351"/>
    <w:rsid w:val="0005390A"/>
    <w:rsid w:val="00053E4E"/>
    <w:rsid w:val="000547A8"/>
    <w:rsid w:val="000549DA"/>
    <w:rsid w:val="00055C96"/>
    <w:rsid w:val="00056D02"/>
    <w:rsid w:val="00057131"/>
    <w:rsid w:val="000601FE"/>
    <w:rsid w:val="000609AE"/>
    <w:rsid w:val="000611B7"/>
    <w:rsid w:val="0006191E"/>
    <w:rsid w:val="00061E90"/>
    <w:rsid w:val="0006287B"/>
    <w:rsid w:val="000628E6"/>
    <w:rsid w:val="00063345"/>
    <w:rsid w:val="0006363F"/>
    <w:rsid w:val="00064043"/>
    <w:rsid w:val="000648E6"/>
    <w:rsid w:val="00064ECB"/>
    <w:rsid w:val="00065050"/>
    <w:rsid w:val="00065295"/>
    <w:rsid w:val="000655F0"/>
    <w:rsid w:val="00065B3E"/>
    <w:rsid w:val="00065F20"/>
    <w:rsid w:val="00066C85"/>
    <w:rsid w:val="00067262"/>
    <w:rsid w:val="00067F4C"/>
    <w:rsid w:val="0007026B"/>
    <w:rsid w:val="000703AE"/>
    <w:rsid w:val="00070C29"/>
    <w:rsid w:val="00071069"/>
    <w:rsid w:val="00071403"/>
    <w:rsid w:val="00071D80"/>
    <w:rsid w:val="0007246A"/>
    <w:rsid w:val="000736D6"/>
    <w:rsid w:val="00073EB0"/>
    <w:rsid w:val="000741C9"/>
    <w:rsid w:val="0007433F"/>
    <w:rsid w:val="0007538D"/>
    <w:rsid w:val="000768CF"/>
    <w:rsid w:val="00076E59"/>
    <w:rsid w:val="00077119"/>
    <w:rsid w:val="00077430"/>
    <w:rsid w:val="00080347"/>
    <w:rsid w:val="00080485"/>
    <w:rsid w:val="000804D7"/>
    <w:rsid w:val="0008075E"/>
    <w:rsid w:val="00083119"/>
    <w:rsid w:val="0008348D"/>
    <w:rsid w:val="00083541"/>
    <w:rsid w:val="00083762"/>
    <w:rsid w:val="00083B5A"/>
    <w:rsid w:val="0008439D"/>
    <w:rsid w:val="0008490D"/>
    <w:rsid w:val="0008496E"/>
    <w:rsid w:val="00085419"/>
    <w:rsid w:val="00085D68"/>
    <w:rsid w:val="00085E76"/>
    <w:rsid w:val="000861B9"/>
    <w:rsid w:val="00086FC3"/>
    <w:rsid w:val="0009042C"/>
    <w:rsid w:val="00090B52"/>
    <w:rsid w:val="00092724"/>
    <w:rsid w:val="0009297E"/>
    <w:rsid w:val="00092A83"/>
    <w:rsid w:val="000932B7"/>
    <w:rsid w:val="000936C1"/>
    <w:rsid w:val="00093BA0"/>
    <w:rsid w:val="000943EE"/>
    <w:rsid w:val="00094432"/>
    <w:rsid w:val="000957B8"/>
    <w:rsid w:val="00095AFF"/>
    <w:rsid w:val="00096289"/>
    <w:rsid w:val="00096AF2"/>
    <w:rsid w:val="00097915"/>
    <w:rsid w:val="0009795A"/>
    <w:rsid w:val="000979D3"/>
    <w:rsid w:val="000A065C"/>
    <w:rsid w:val="000A1260"/>
    <w:rsid w:val="000A14DC"/>
    <w:rsid w:val="000A23CA"/>
    <w:rsid w:val="000A2F52"/>
    <w:rsid w:val="000A304A"/>
    <w:rsid w:val="000A5017"/>
    <w:rsid w:val="000A55E3"/>
    <w:rsid w:val="000A5D5D"/>
    <w:rsid w:val="000A63FA"/>
    <w:rsid w:val="000A667C"/>
    <w:rsid w:val="000A72E0"/>
    <w:rsid w:val="000B0AC5"/>
    <w:rsid w:val="000B15CC"/>
    <w:rsid w:val="000B1E83"/>
    <w:rsid w:val="000B2419"/>
    <w:rsid w:val="000B3613"/>
    <w:rsid w:val="000B5DD4"/>
    <w:rsid w:val="000B6348"/>
    <w:rsid w:val="000B660E"/>
    <w:rsid w:val="000B799A"/>
    <w:rsid w:val="000B7B41"/>
    <w:rsid w:val="000C01DB"/>
    <w:rsid w:val="000C036D"/>
    <w:rsid w:val="000C1DC9"/>
    <w:rsid w:val="000C3545"/>
    <w:rsid w:val="000C3B90"/>
    <w:rsid w:val="000C452A"/>
    <w:rsid w:val="000C4854"/>
    <w:rsid w:val="000C4A10"/>
    <w:rsid w:val="000C540B"/>
    <w:rsid w:val="000C6B77"/>
    <w:rsid w:val="000C7A8C"/>
    <w:rsid w:val="000C7DEB"/>
    <w:rsid w:val="000D0719"/>
    <w:rsid w:val="000D0BFE"/>
    <w:rsid w:val="000D0FCA"/>
    <w:rsid w:val="000D1A24"/>
    <w:rsid w:val="000D276E"/>
    <w:rsid w:val="000D40A1"/>
    <w:rsid w:val="000D6B5A"/>
    <w:rsid w:val="000D6BC3"/>
    <w:rsid w:val="000D7293"/>
    <w:rsid w:val="000D78BD"/>
    <w:rsid w:val="000E0055"/>
    <w:rsid w:val="000E04A1"/>
    <w:rsid w:val="000E149D"/>
    <w:rsid w:val="000E281F"/>
    <w:rsid w:val="000E2AC7"/>
    <w:rsid w:val="000E352F"/>
    <w:rsid w:val="000E3B9C"/>
    <w:rsid w:val="000E3F6B"/>
    <w:rsid w:val="000E4425"/>
    <w:rsid w:val="000E4A7D"/>
    <w:rsid w:val="000E64F4"/>
    <w:rsid w:val="000E6E55"/>
    <w:rsid w:val="000E7488"/>
    <w:rsid w:val="000E7808"/>
    <w:rsid w:val="000E7D0F"/>
    <w:rsid w:val="000F049E"/>
    <w:rsid w:val="000F1962"/>
    <w:rsid w:val="000F1F9E"/>
    <w:rsid w:val="000F20D0"/>
    <w:rsid w:val="000F2165"/>
    <w:rsid w:val="000F21BB"/>
    <w:rsid w:val="000F4293"/>
    <w:rsid w:val="000F4F4B"/>
    <w:rsid w:val="000F551C"/>
    <w:rsid w:val="000F5E44"/>
    <w:rsid w:val="000F676D"/>
    <w:rsid w:val="000F7122"/>
    <w:rsid w:val="000F73AD"/>
    <w:rsid w:val="00100515"/>
    <w:rsid w:val="0010153C"/>
    <w:rsid w:val="00101E28"/>
    <w:rsid w:val="001034DE"/>
    <w:rsid w:val="001045C9"/>
    <w:rsid w:val="00104786"/>
    <w:rsid w:val="00104966"/>
    <w:rsid w:val="00104FA3"/>
    <w:rsid w:val="0010584A"/>
    <w:rsid w:val="001061F8"/>
    <w:rsid w:val="00106D9B"/>
    <w:rsid w:val="00106F1C"/>
    <w:rsid w:val="001072F8"/>
    <w:rsid w:val="00107D5C"/>
    <w:rsid w:val="00107E93"/>
    <w:rsid w:val="00110206"/>
    <w:rsid w:val="0011206C"/>
    <w:rsid w:val="00112381"/>
    <w:rsid w:val="00112A24"/>
    <w:rsid w:val="001131BC"/>
    <w:rsid w:val="001131BE"/>
    <w:rsid w:val="00113504"/>
    <w:rsid w:val="001142C5"/>
    <w:rsid w:val="00114423"/>
    <w:rsid w:val="0011606A"/>
    <w:rsid w:val="00117539"/>
    <w:rsid w:val="00117F92"/>
    <w:rsid w:val="0012075F"/>
    <w:rsid w:val="00120AF5"/>
    <w:rsid w:val="00121A28"/>
    <w:rsid w:val="00121A2C"/>
    <w:rsid w:val="00121CF2"/>
    <w:rsid w:val="0012303E"/>
    <w:rsid w:val="001233CD"/>
    <w:rsid w:val="00123AAF"/>
    <w:rsid w:val="00123BC3"/>
    <w:rsid w:val="00124107"/>
    <w:rsid w:val="0012470E"/>
    <w:rsid w:val="00124E2B"/>
    <w:rsid w:val="001267C5"/>
    <w:rsid w:val="00126BC8"/>
    <w:rsid w:val="00127CC3"/>
    <w:rsid w:val="00127F87"/>
    <w:rsid w:val="0013012F"/>
    <w:rsid w:val="001308A4"/>
    <w:rsid w:val="00130EDB"/>
    <w:rsid w:val="00131AAA"/>
    <w:rsid w:val="00131B9F"/>
    <w:rsid w:val="00131DC3"/>
    <w:rsid w:val="001328C6"/>
    <w:rsid w:val="00132CEC"/>
    <w:rsid w:val="00132EED"/>
    <w:rsid w:val="00132F86"/>
    <w:rsid w:val="00133025"/>
    <w:rsid w:val="001341ED"/>
    <w:rsid w:val="00134C3B"/>
    <w:rsid w:val="001360E3"/>
    <w:rsid w:val="0013612B"/>
    <w:rsid w:val="001368D9"/>
    <w:rsid w:val="00136F03"/>
    <w:rsid w:val="00137B97"/>
    <w:rsid w:val="00137C67"/>
    <w:rsid w:val="001404D0"/>
    <w:rsid w:val="00140F35"/>
    <w:rsid w:val="00141F63"/>
    <w:rsid w:val="00141FD6"/>
    <w:rsid w:val="00142745"/>
    <w:rsid w:val="00143A0F"/>
    <w:rsid w:val="00143F26"/>
    <w:rsid w:val="00144DA6"/>
    <w:rsid w:val="00144FD4"/>
    <w:rsid w:val="00145895"/>
    <w:rsid w:val="00145A30"/>
    <w:rsid w:val="00145F42"/>
    <w:rsid w:val="00146E14"/>
    <w:rsid w:val="0014702D"/>
    <w:rsid w:val="001500F4"/>
    <w:rsid w:val="00150322"/>
    <w:rsid w:val="00150333"/>
    <w:rsid w:val="00150C4C"/>
    <w:rsid w:val="00150F0A"/>
    <w:rsid w:val="001521B7"/>
    <w:rsid w:val="00152356"/>
    <w:rsid w:val="00152B03"/>
    <w:rsid w:val="00153F11"/>
    <w:rsid w:val="001549A0"/>
    <w:rsid w:val="00155094"/>
    <w:rsid w:val="001558EA"/>
    <w:rsid w:val="00155A97"/>
    <w:rsid w:val="00155C22"/>
    <w:rsid w:val="001560DC"/>
    <w:rsid w:val="00156302"/>
    <w:rsid w:val="00157781"/>
    <w:rsid w:val="0016089C"/>
    <w:rsid w:val="0016168D"/>
    <w:rsid w:val="00161A4F"/>
    <w:rsid w:val="00161E33"/>
    <w:rsid w:val="0016221F"/>
    <w:rsid w:val="001627B7"/>
    <w:rsid w:val="001649C3"/>
    <w:rsid w:val="00164A9A"/>
    <w:rsid w:val="00165AA4"/>
    <w:rsid w:val="001660DA"/>
    <w:rsid w:val="00166567"/>
    <w:rsid w:val="00166B0D"/>
    <w:rsid w:val="00167292"/>
    <w:rsid w:val="00167529"/>
    <w:rsid w:val="00167647"/>
    <w:rsid w:val="0016779F"/>
    <w:rsid w:val="00167A63"/>
    <w:rsid w:val="001703BE"/>
    <w:rsid w:val="00170FC7"/>
    <w:rsid w:val="00171397"/>
    <w:rsid w:val="00171720"/>
    <w:rsid w:val="00171C5B"/>
    <w:rsid w:val="00171D71"/>
    <w:rsid w:val="00171FC1"/>
    <w:rsid w:val="001724C5"/>
    <w:rsid w:val="0017312E"/>
    <w:rsid w:val="00173434"/>
    <w:rsid w:val="00173708"/>
    <w:rsid w:val="001744E0"/>
    <w:rsid w:val="00175235"/>
    <w:rsid w:val="00175A0D"/>
    <w:rsid w:val="00176127"/>
    <w:rsid w:val="00176462"/>
    <w:rsid w:val="00176668"/>
    <w:rsid w:val="00176AE5"/>
    <w:rsid w:val="001771AD"/>
    <w:rsid w:val="00177A64"/>
    <w:rsid w:val="00180540"/>
    <w:rsid w:val="00180A63"/>
    <w:rsid w:val="00181258"/>
    <w:rsid w:val="001818AB"/>
    <w:rsid w:val="00183893"/>
    <w:rsid w:val="00184E10"/>
    <w:rsid w:val="001851BC"/>
    <w:rsid w:val="0018597F"/>
    <w:rsid w:val="00187329"/>
    <w:rsid w:val="00187508"/>
    <w:rsid w:val="0018792A"/>
    <w:rsid w:val="00190CEF"/>
    <w:rsid w:val="00190F3C"/>
    <w:rsid w:val="00192397"/>
    <w:rsid w:val="00192A1E"/>
    <w:rsid w:val="00192F2B"/>
    <w:rsid w:val="00193EE9"/>
    <w:rsid w:val="00194784"/>
    <w:rsid w:val="0019498F"/>
    <w:rsid w:val="00194AFE"/>
    <w:rsid w:val="00195D3A"/>
    <w:rsid w:val="001966CD"/>
    <w:rsid w:val="001968C8"/>
    <w:rsid w:val="00196C95"/>
    <w:rsid w:val="00196F0E"/>
    <w:rsid w:val="001976B8"/>
    <w:rsid w:val="00197949"/>
    <w:rsid w:val="00197AC8"/>
    <w:rsid w:val="00197D55"/>
    <w:rsid w:val="001A071F"/>
    <w:rsid w:val="001A10F0"/>
    <w:rsid w:val="001A1844"/>
    <w:rsid w:val="001A1B10"/>
    <w:rsid w:val="001A2D98"/>
    <w:rsid w:val="001A411B"/>
    <w:rsid w:val="001A4D0E"/>
    <w:rsid w:val="001A5257"/>
    <w:rsid w:val="001A5B7D"/>
    <w:rsid w:val="001A7194"/>
    <w:rsid w:val="001A75A0"/>
    <w:rsid w:val="001A784A"/>
    <w:rsid w:val="001A78F2"/>
    <w:rsid w:val="001B00A7"/>
    <w:rsid w:val="001B0DBF"/>
    <w:rsid w:val="001B1137"/>
    <w:rsid w:val="001B145E"/>
    <w:rsid w:val="001B1816"/>
    <w:rsid w:val="001B19B7"/>
    <w:rsid w:val="001B1B69"/>
    <w:rsid w:val="001B2464"/>
    <w:rsid w:val="001B38A2"/>
    <w:rsid w:val="001B3ABE"/>
    <w:rsid w:val="001B4461"/>
    <w:rsid w:val="001B5499"/>
    <w:rsid w:val="001B62BD"/>
    <w:rsid w:val="001B72B9"/>
    <w:rsid w:val="001B750B"/>
    <w:rsid w:val="001B7B2F"/>
    <w:rsid w:val="001C067E"/>
    <w:rsid w:val="001C0705"/>
    <w:rsid w:val="001C08B4"/>
    <w:rsid w:val="001C291E"/>
    <w:rsid w:val="001C4550"/>
    <w:rsid w:val="001C470B"/>
    <w:rsid w:val="001C484A"/>
    <w:rsid w:val="001C54B6"/>
    <w:rsid w:val="001C5691"/>
    <w:rsid w:val="001C57FE"/>
    <w:rsid w:val="001C5946"/>
    <w:rsid w:val="001C59E4"/>
    <w:rsid w:val="001C6230"/>
    <w:rsid w:val="001C6475"/>
    <w:rsid w:val="001C6740"/>
    <w:rsid w:val="001C6928"/>
    <w:rsid w:val="001C6AB4"/>
    <w:rsid w:val="001C6F40"/>
    <w:rsid w:val="001C6F4E"/>
    <w:rsid w:val="001C739E"/>
    <w:rsid w:val="001C73FA"/>
    <w:rsid w:val="001C765A"/>
    <w:rsid w:val="001D0368"/>
    <w:rsid w:val="001D036E"/>
    <w:rsid w:val="001D0610"/>
    <w:rsid w:val="001D08EF"/>
    <w:rsid w:val="001D095D"/>
    <w:rsid w:val="001D205B"/>
    <w:rsid w:val="001D22EF"/>
    <w:rsid w:val="001D2651"/>
    <w:rsid w:val="001D3794"/>
    <w:rsid w:val="001D4BD9"/>
    <w:rsid w:val="001D5285"/>
    <w:rsid w:val="001D5488"/>
    <w:rsid w:val="001D6490"/>
    <w:rsid w:val="001D6B4E"/>
    <w:rsid w:val="001D7B65"/>
    <w:rsid w:val="001E0189"/>
    <w:rsid w:val="001E040B"/>
    <w:rsid w:val="001E0810"/>
    <w:rsid w:val="001E15A4"/>
    <w:rsid w:val="001E1DA7"/>
    <w:rsid w:val="001E1E68"/>
    <w:rsid w:val="001E25B0"/>
    <w:rsid w:val="001E276D"/>
    <w:rsid w:val="001E416E"/>
    <w:rsid w:val="001E4FDE"/>
    <w:rsid w:val="001E500B"/>
    <w:rsid w:val="001E60D0"/>
    <w:rsid w:val="001E6B10"/>
    <w:rsid w:val="001E70F4"/>
    <w:rsid w:val="001E78CC"/>
    <w:rsid w:val="001F110A"/>
    <w:rsid w:val="001F18BB"/>
    <w:rsid w:val="001F3039"/>
    <w:rsid w:val="001F3DC2"/>
    <w:rsid w:val="001F4BA3"/>
    <w:rsid w:val="001F4BF2"/>
    <w:rsid w:val="001F4FAE"/>
    <w:rsid w:val="001F503E"/>
    <w:rsid w:val="001F55ED"/>
    <w:rsid w:val="001F5718"/>
    <w:rsid w:val="001F62E3"/>
    <w:rsid w:val="001F6410"/>
    <w:rsid w:val="001F6876"/>
    <w:rsid w:val="001F6FE4"/>
    <w:rsid w:val="001F7362"/>
    <w:rsid w:val="002002A3"/>
    <w:rsid w:val="00200529"/>
    <w:rsid w:val="00200AC6"/>
    <w:rsid w:val="00201C1A"/>
    <w:rsid w:val="0020378F"/>
    <w:rsid w:val="00204FA6"/>
    <w:rsid w:val="00205CB5"/>
    <w:rsid w:val="00206486"/>
    <w:rsid w:val="0020750C"/>
    <w:rsid w:val="00207732"/>
    <w:rsid w:val="002077B9"/>
    <w:rsid w:val="0021053D"/>
    <w:rsid w:val="00210966"/>
    <w:rsid w:val="00212441"/>
    <w:rsid w:val="0021393B"/>
    <w:rsid w:val="00214501"/>
    <w:rsid w:val="00214FDD"/>
    <w:rsid w:val="002155EE"/>
    <w:rsid w:val="00215BB0"/>
    <w:rsid w:val="00216DFA"/>
    <w:rsid w:val="00220579"/>
    <w:rsid w:val="00220A71"/>
    <w:rsid w:val="00220A98"/>
    <w:rsid w:val="00221CE8"/>
    <w:rsid w:val="00221D62"/>
    <w:rsid w:val="0022281F"/>
    <w:rsid w:val="00223437"/>
    <w:rsid w:val="0022395C"/>
    <w:rsid w:val="00223DD3"/>
    <w:rsid w:val="00225032"/>
    <w:rsid w:val="00226547"/>
    <w:rsid w:val="00226B64"/>
    <w:rsid w:val="00226D23"/>
    <w:rsid w:val="00231CFA"/>
    <w:rsid w:val="00232A0B"/>
    <w:rsid w:val="00232D47"/>
    <w:rsid w:val="0023369A"/>
    <w:rsid w:val="0023441A"/>
    <w:rsid w:val="002350F1"/>
    <w:rsid w:val="00235CCB"/>
    <w:rsid w:val="00236268"/>
    <w:rsid w:val="00236602"/>
    <w:rsid w:val="00236864"/>
    <w:rsid w:val="0023771A"/>
    <w:rsid w:val="00237A36"/>
    <w:rsid w:val="00240940"/>
    <w:rsid w:val="00241608"/>
    <w:rsid w:val="00241647"/>
    <w:rsid w:val="002416D3"/>
    <w:rsid w:val="00241E05"/>
    <w:rsid w:val="002426C3"/>
    <w:rsid w:val="00242F6D"/>
    <w:rsid w:val="00243226"/>
    <w:rsid w:val="002432F6"/>
    <w:rsid w:val="002436E0"/>
    <w:rsid w:val="0024376A"/>
    <w:rsid w:val="00244AD0"/>
    <w:rsid w:val="002453A0"/>
    <w:rsid w:val="002453D4"/>
    <w:rsid w:val="002456D5"/>
    <w:rsid w:val="0024571E"/>
    <w:rsid w:val="00246145"/>
    <w:rsid w:val="002467B5"/>
    <w:rsid w:val="00246E7A"/>
    <w:rsid w:val="002471CE"/>
    <w:rsid w:val="002471F7"/>
    <w:rsid w:val="002479D1"/>
    <w:rsid w:val="002500B5"/>
    <w:rsid w:val="002501D0"/>
    <w:rsid w:val="002501EC"/>
    <w:rsid w:val="0025154E"/>
    <w:rsid w:val="0025301A"/>
    <w:rsid w:val="00254ACF"/>
    <w:rsid w:val="00254C99"/>
    <w:rsid w:val="002554F4"/>
    <w:rsid w:val="002558B3"/>
    <w:rsid w:val="002566D4"/>
    <w:rsid w:val="00256EB2"/>
    <w:rsid w:val="0026218D"/>
    <w:rsid w:val="0026225A"/>
    <w:rsid w:val="00262370"/>
    <w:rsid w:val="002627F5"/>
    <w:rsid w:val="00262EA4"/>
    <w:rsid w:val="00263591"/>
    <w:rsid w:val="00263707"/>
    <w:rsid w:val="00263EB7"/>
    <w:rsid w:val="00264726"/>
    <w:rsid w:val="002649F3"/>
    <w:rsid w:val="00264F28"/>
    <w:rsid w:val="002659DE"/>
    <w:rsid w:val="002669F1"/>
    <w:rsid w:val="002702E7"/>
    <w:rsid w:val="00270C4C"/>
    <w:rsid w:val="00271406"/>
    <w:rsid w:val="00271A06"/>
    <w:rsid w:val="00271CBD"/>
    <w:rsid w:val="0027212B"/>
    <w:rsid w:val="002723A7"/>
    <w:rsid w:val="00272827"/>
    <w:rsid w:val="002728CD"/>
    <w:rsid w:val="00272F6A"/>
    <w:rsid w:val="002732B0"/>
    <w:rsid w:val="00273D15"/>
    <w:rsid w:val="00274585"/>
    <w:rsid w:val="00274B94"/>
    <w:rsid w:val="00274D54"/>
    <w:rsid w:val="0027525F"/>
    <w:rsid w:val="002764FA"/>
    <w:rsid w:val="002770CA"/>
    <w:rsid w:val="00277667"/>
    <w:rsid w:val="0028012E"/>
    <w:rsid w:val="002803A5"/>
    <w:rsid w:val="00280606"/>
    <w:rsid w:val="002818E7"/>
    <w:rsid w:val="0028198C"/>
    <w:rsid w:val="00282C01"/>
    <w:rsid w:val="00283073"/>
    <w:rsid w:val="00283394"/>
    <w:rsid w:val="00283861"/>
    <w:rsid w:val="00283872"/>
    <w:rsid w:val="00284DEB"/>
    <w:rsid w:val="00285FE0"/>
    <w:rsid w:val="00286362"/>
    <w:rsid w:val="002864A7"/>
    <w:rsid w:val="00287981"/>
    <w:rsid w:val="0029020E"/>
    <w:rsid w:val="002904FE"/>
    <w:rsid w:val="002918B7"/>
    <w:rsid w:val="00291E4F"/>
    <w:rsid w:val="00292E82"/>
    <w:rsid w:val="0029396E"/>
    <w:rsid w:val="00294A2B"/>
    <w:rsid w:val="00294DF4"/>
    <w:rsid w:val="002954B9"/>
    <w:rsid w:val="0029561D"/>
    <w:rsid w:val="00295CD3"/>
    <w:rsid w:val="00296447"/>
    <w:rsid w:val="00296502"/>
    <w:rsid w:val="002A0238"/>
    <w:rsid w:val="002A0E23"/>
    <w:rsid w:val="002A185D"/>
    <w:rsid w:val="002A1B71"/>
    <w:rsid w:val="002A1E40"/>
    <w:rsid w:val="002A2909"/>
    <w:rsid w:val="002A31C4"/>
    <w:rsid w:val="002A3751"/>
    <w:rsid w:val="002A3F50"/>
    <w:rsid w:val="002A485E"/>
    <w:rsid w:val="002A6231"/>
    <w:rsid w:val="002A68D0"/>
    <w:rsid w:val="002A7272"/>
    <w:rsid w:val="002A7DEB"/>
    <w:rsid w:val="002A7E45"/>
    <w:rsid w:val="002B028C"/>
    <w:rsid w:val="002B0646"/>
    <w:rsid w:val="002B2504"/>
    <w:rsid w:val="002B2C0E"/>
    <w:rsid w:val="002B39CC"/>
    <w:rsid w:val="002B3CCD"/>
    <w:rsid w:val="002B3E28"/>
    <w:rsid w:val="002B42F7"/>
    <w:rsid w:val="002B469A"/>
    <w:rsid w:val="002B46EE"/>
    <w:rsid w:val="002B5D74"/>
    <w:rsid w:val="002B7EBC"/>
    <w:rsid w:val="002B7F31"/>
    <w:rsid w:val="002C0695"/>
    <w:rsid w:val="002C0851"/>
    <w:rsid w:val="002C0F6E"/>
    <w:rsid w:val="002C1918"/>
    <w:rsid w:val="002C27E0"/>
    <w:rsid w:val="002C29D7"/>
    <w:rsid w:val="002C2BDA"/>
    <w:rsid w:val="002C2D93"/>
    <w:rsid w:val="002C2E5B"/>
    <w:rsid w:val="002C325B"/>
    <w:rsid w:val="002C351A"/>
    <w:rsid w:val="002C36A8"/>
    <w:rsid w:val="002C3A5E"/>
    <w:rsid w:val="002C3C61"/>
    <w:rsid w:val="002C3E91"/>
    <w:rsid w:val="002C3F91"/>
    <w:rsid w:val="002C5EF5"/>
    <w:rsid w:val="002C5F1B"/>
    <w:rsid w:val="002C7295"/>
    <w:rsid w:val="002C7CE6"/>
    <w:rsid w:val="002D0EFF"/>
    <w:rsid w:val="002D0F74"/>
    <w:rsid w:val="002D13D3"/>
    <w:rsid w:val="002D2006"/>
    <w:rsid w:val="002D2027"/>
    <w:rsid w:val="002D3200"/>
    <w:rsid w:val="002D3599"/>
    <w:rsid w:val="002D4131"/>
    <w:rsid w:val="002D43C1"/>
    <w:rsid w:val="002D46BD"/>
    <w:rsid w:val="002D4B52"/>
    <w:rsid w:val="002D4B73"/>
    <w:rsid w:val="002D4F1B"/>
    <w:rsid w:val="002D5D86"/>
    <w:rsid w:val="002D698E"/>
    <w:rsid w:val="002E03C9"/>
    <w:rsid w:val="002E0A2F"/>
    <w:rsid w:val="002E0C42"/>
    <w:rsid w:val="002E0CE4"/>
    <w:rsid w:val="002E0ECB"/>
    <w:rsid w:val="002E10A3"/>
    <w:rsid w:val="002E10FF"/>
    <w:rsid w:val="002E1398"/>
    <w:rsid w:val="002E1C5A"/>
    <w:rsid w:val="002E246B"/>
    <w:rsid w:val="002E2795"/>
    <w:rsid w:val="002E2931"/>
    <w:rsid w:val="002E397B"/>
    <w:rsid w:val="002E4050"/>
    <w:rsid w:val="002E51FF"/>
    <w:rsid w:val="002E578C"/>
    <w:rsid w:val="002E5880"/>
    <w:rsid w:val="002E62A6"/>
    <w:rsid w:val="002E783F"/>
    <w:rsid w:val="002E7CBE"/>
    <w:rsid w:val="002E7F19"/>
    <w:rsid w:val="002F0197"/>
    <w:rsid w:val="002F0530"/>
    <w:rsid w:val="002F2391"/>
    <w:rsid w:val="002F251B"/>
    <w:rsid w:val="002F265F"/>
    <w:rsid w:val="002F2743"/>
    <w:rsid w:val="002F285F"/>
    <w:rsid w:val="002F3323"/>
    <w:rsid w:val="002F35D2"/>
    <w:rsid w:val="002F3B43"/>
    <w:rsid w:val="002F4979"/>
    <w:rsid w:val="002F5BF1"/>
    <w:rsid w:val="002F742E"/>
    <w:rsid w:val="002F7816"/>
    <w:rsid w:val="002F7A5B"/>
    <w:rsid w:val="00300BD9"/>
    <w:rsid w:val="00301584"/>
    <w:rsid w:val="00301A74"/>
    <w:rsid w:val="00302EC6"/>
    <w:rsid w:val="00304BA5"/>
    <w:rsid w:val="003052FC"/>
    <w:rsid w:val="00306076"/>
    <w:rsid w:val="00306E71"/>
    <w:rsid w:val="003073D5"/>
    <w:rsid w:val="003107E3"/>
    <w:rsid w:val="0031203B"/>
    <w:rsid w:val="00313698"/>
    <w:rsid w:val="003143EB"/>
    <w:rsid w:val="00314933"/>
    <w:rsid w:val="0031558E"/>
    <w:rsid w:val="00315DAD"/>
    <w:rsid w:val="00315FB5"/>
    <w:rsid w:val="0031610E"/>
    <w:rsid w:val="0031629C"/>
    <w:rsid w:val="003176EF"/>
    <w:rsid w:val="00317B62"/>
    <w:rsid w:val="00321803"/>
    <w:rsid w:val="00321A58"/>
    <w:rsid w:val="0032214D"/>
    <w:rsid w:val="00322274"/>
    <w:rsid w:val="0032231C"/>
    <w:rsid w:val="0032349C"/>
    <w:rsid w:val="00324454"/>
    <w:rsid w:val="0032445B"/>
    <w:rsid w:val="00324C03"/>
    <w:rsid w:val="00325948"/>
    <w:rsid w:val="00325981"/>
    <w:rsid w:val="00325C1D"/>
    <w:rsid w:val="00326008"/>
    <w:rsid w:val="003266E1"/>
    <w:rsid w:val="0032782F"/>
    <w:rsid w:val="00327A31"/>
    <w:rsid w:val="00327FE4"/>
    <w:rsid w:val="00330317"/>
    <w:rsid w:val="003305C9"/>
    <w:rsid w:val="00330778"/>
    <w:rsid w:val="00330FE8"/>
    <w:rsid w:val="00331542"/>
    <w:rsid w:val="003315F6"/>
    <w:rsid w:val="00331B1E"/>
    <w:rsid w:val="0033263C"/>
    <w:rsid w:val="003327B3"/>
    <w:rsid w:val="00333939"/>
    <w:rsid w:val="00333F38"/>
    <w:rsid w:val="00334E0E"/>
    <w:rsid w:val="00335A4F"/>
    <w:rsid w:val="00335C49"/>
    <w:rsid w:val="003367FC"/>
    <w:rsid w:val="003371FE"/>
    <w:rsid w:val="0033765F"/>
    <w:rsid w:val="0033766D"/>
    <w:rsid w:val="00341227"/>
    <w:rsid w:val="0034184E"/>
    <w:rsid w:val="003418BF"/>
    <w:rsid w:val="003425CD"/>
    <w:rsid w:val="0034327B"/>
    <w:rsid w:val="00343B3D"/>
    <w:rsid w:val="003450C1"/>
    <w:rsid w:val="003462D1"/>
    <w:rsid w:val="00346904"/>
    <w:rsid w:val="00350E56"/>
    <w:rsid w:val="00351A2F"/>
    <w:rsid w:val="0035206A"/>
    <w:rsid w:val="0035290B"/>
    <w:rsid w:val="003531CB"/>
    <w:rsid w:val="00353587"/>
    <w:rsid w:val="00353895"/>
    <w:rsid w:val="00353EA0"/>
    <w:rsid w:val="003569BC"/>
    <w:rsid w:val="00356AAC"/>
    <w:rsid w:val="00356D8F"/>
    <w:rsid w:val="003572B3"/>
    <w:rsid w:val="0035753C"/>
    <w:rsid w:val="00357A9B"/>
    <w:rsid w:val="003603C5"/>
    <w:rsid w:val="003614C8"/>
    <w:rsid w:val="0036182E"/>
    <w:rsid w:val="00361ADF"/>
    <w:rsid w:val="00362618"/>
    <w:rsid w:val="00362C15"/>
    <w:rsid w:val="003648AD"/>
    <w:rsid w:val="00365023"/>
    <w:rsid w:val="0036527C"/>
    <w:rsid w:val="00365AE8"/>
    <w:rsid w:val="00365DFC"/>
    <w:rsid w:val="0036695D"/>
    <w:rsid w:val="00366C30"/>
    <w:rsid w:val="00366C56"/>
    <w:rsid w:val="003677C4"/>
    <w:rsid w:val="0037031B"/>
    <w:rsid w:val="003706AE"/>
    <w:rsid w:val="00371B20"/>
    <w:rsid w:val="00372AFF"/>
    <w:rsid w:val="00372CF9"/>
    <w:rsid w:val="00373494"/>
    <w:rsid w:val="00373A8D"/>
    <w:rsid w:val="00373DF2"/>
    <w:rsid w:val="0037414B"/>
    <w:rsid w:val="003749F1"/>
    <w:rsid w:val="0037526D"/>
    <w:rsid w:val="00376D03"/>
    <w:rsid w:val="0037744E"/>
    <w:rsid w:val="003775B1"/>
    <w:rsid w:val="00377B6E"/>
    <w:rsid w:val="0038001C"/>
    <w:rsid w:val="00381B7C"/>
    <w:rsid w:val="00381D7B"/>
    <w:rsid w:val="00382211"/>
    <w:rsid w:val="003824BA"/>
    <w:rsid w:val="003828FC"/>
    <w:rsid w:val="00382DE4"/>
    <w:rsid w:val="003836FB"/>
    <w:rsid w:val="00383AB5"/>
    <w:rsid w:val="0038412C"/>
    <w:rsid w:val="0038570C"/>
    <w:rsid w:val="00385ADA"/>
    <w:rsid w:val="00385E81"/>
    <w:rsid w:val="003873BD"/>
    <w:rsid w:val="0038768F"/>
    <w:rsid w:val="003877B9"/>
    <w:rsid w:val="003909C9"/>
    <w:rsid w:val="003911FC"/>
    <w:rsid w:val="00391726"/>
    <w:rsid w:val="00391B7C"/>
    <w:rsid w:val="0039248E"/>
    <w:rsid w:val="00392A55"/>
    <w:rsid w:val="00393E9D"/>
    <w:rsid w:val="0039464C"/>
    <w:rsid w:val="0039484F"/>
    <w:rsid w:val="00395542"/>
    <w:rsid w:val="00395E45"/>
    <w:rsid w:val="00396068"/>
    <w:rsid w:val="003975D4"/>
    <w:rsid w:val="003A0E66"/>
    <w:rsid w:val="003A0EF9"/>
    <w:rsid w:val="003A1E56"/>
    <w:rsid w:val="003A2AAF"/>
    <w:rsid w:val="003A2C29"/>
    <w:rsid w:val="003A2CA8"/>
    <w:rsid w:val="003A3426"/>
    <w:rsid w:val="003A35AC"/>
    <w:rsid w:val="003A3833"/>
    <w:rsid w:val="003A388E"/>
    <w:rsid w:val="003A3F64"/>
    <w:rsid w:val="003A4B80"/>
    <w:rsid w:val="003A53F6"/>
    <w:rsid w:val="003A61C2"/>
    <w:rsid w:val="003A66A3"/>
    <w:rsid w:val="003A68D1"/>
    <w:rsid w:val="003A6910"/>
    <w:rsid w:val="003A6BB7"/>
    <w:rsid w:val="003A6FAD"/>
    <w:rsid w:val="003A75F3"/>
    <w:rsid w:val="003B0243"/>
    <w:rsid w:val="003B08B0"/>
    <w:rsid w:val="003B43B5"/>
    <w:rsid w:val="003B4B13"/>
    <w:rsid w:val="003B5718"/>
    <w:rsid w:val="003B683E"/>
    <w:rsid w:val="003B6AE5"/>
    <w:rsid w:val="003B7F20"/>
    <w:rsid w:val="003B7F43"/>
    <w:rsid w:val="003C06BD"/>
    <w:rsid w:val="003C088B"/>
    <w:rsid w:val="003C0DC1"/>
    <w:rsid w:val="003C0F88"/>
    <w:rsid w:val="003C1A1A"/>
    <w:rsid w:val="003C1B80"/>
    <w:rsid w:val="003C1E50"/>
    <w:rsid w:val="003C1FE9"/>
    <w:rsid w:val="003C241D"/>
    <w:rsid w:val="003C2FE0"/>
    <w:rsid w:val="003C3E73"/>
    <w:rsid w:val="003C4113"/>
    <w:rsid w:val="003C4BC5"/>
    <w:rsid w:val="003C4ECC"/>
    <w:rsid w:val="003C535D"/>
    <w:rsid w:val="003C7EFA"/>
    <w:rsid w:val="003C7EFC"/>
    <w:rsid w:val="003D0AC7"/>
    <w:rsid w:val="003D0B1F"/>
    <w:rsid w:val="003D1977"/>
    <w:rsid w:val="003D19E8"/>
    <w:rsid w:val="003D1E53"/>
    <w:rsid w:val="003D20EC"/>
    <w:rsid w:val="003D240E"/>
    <w:rsid w:val="003D2FB2"/>
    <w:rsid w:val="003D3C8D"/>
    <w:rsid w:val="003D41F5"/>
    <w:rsid w:val="003D4CB2"/>
    <w:rsid w:val="003D5130"/>
    <w:rsid w:val="003D55A9"/>
    <w:rsid w:val="003D5973"/>
    <w:rsid w:val="003D6DDB"/>
    <w:rsid w:val="003D6E25"/>
    <w:rsid w:val="003E0692"/>
    <w:rsid w:val="003E0A66"/>
    <w:rsid w:val="003E10A7"/>
    <w:rsid w:val="003E1313"/>
    <w:rsid w:val="003E17B5"/>
    <w:rsid w:val="003E1E32"/>
    <w:rsid w:val="003E1EB0"/>
    <w:rsid w:val="003E22EF"/>
    <w:rsid w:val="003E2AE4"/>
    <w:rsid w:val="003E2BBD"/>
    <w:rsid w:val="003E2FBB"/>
    <w:rsid w:val="003E34A6"/>
    <w:rsid w:val="003E486A"/>
    <w:rsid w:val="003E6868"/>
    <w:rsid w:val="003E6C98"/>
    <w:rsid w:val="003E7212"/>
    <w:rsid w:val="003F0C4A"/>
    <w:rsid w:val="003F1053"/>
    <w:rsid w:val="003F1510"/>
    <w:rsid w:val="003F1E18"/>
    <w:rsid w:val="003F26B7"/>
    <w:rsid w:val="003F2BCF"/>
    <w:rsid w:val="003F393D"/>
    <w:rsid w:val="003F3C55"/>
    <w:rsid w:val="003F4E4B"/>
    <w:rsid w:val="003F604A"/>
    <w:rsid w:val="003F61EB"/>
    <w:rsid w:val="003F671A"/>
    <w:rsid w:val="003F6AA9"/>
    <w:rsid w:val="003F6AFC"/>
    <w:rsid w:val="003F6CCC"/>
    <w:rsid w:val="003F6F50"/>
    <w:rsid w:val="003F7375"/>
    <w:rsid w:val="003F73A3"/>
    <w:rsid w:val="003F7996"/>
    <w:rsid w:val="003F7A36"/>
    <w:rsid w:val="003F7BD5"/>
    <w:rsid w:val="003F7E86"/>
    <w:rsid w:val="0040019F"/>
    <w:rsid w:val="004020B3"/>
    <w:rsid w:val="00402112"/>
    <w:rsid w:val="00402780"/>
    <w:rsid w:val="00402D74"/>
    <w:rsid w:val="00402EE5"/>
    <w:rsid w:val="00402F85"/>
    <w:rsid w:val="004031E5"/>
    <w:rsid w:val="00404A14"/>
    <w:rsid w:val="00404B48"/>
    <w:rsid w:val="0040555F"/>
    <w:rsid w:val="004060EE"/>
    <w:rsid w:val="00406923"/>
    <w:rsid w:val="00406ADA"/>
    <w:rsid w:val="004074AE"/>
    <w:rsid w:val="00410F81"/>
    <w:rsid w:val="00411CD9"/>
    <w:rsid w:val="00412784"/>
    <w:rsid w:val="00412945"/>
    <w:rsid w:val="00413370"/>
    <w:rsid w:val="004133D0"/>
    <w:rsid w:val="00413804"/>
    <w:rsid w:val="00413D57"/>
    <w:rsid w:val="0041419E"/>
    <w:rsid w:val="004145BB"/>
    <w:rsid w:val="004146C7"/>
    <w:rsid w:val="00414814"/>
    <w:rsid w:val="00414A42"/>
    <w:rsid w:val="00414CA7"/>
    <w:rsid w:val="004150AE"/>
    <w:rsid w:val="004152C4"/>
    <w:rsid w:val="00415D70"/>
    <w:rsid w:val="0041617E"/>
    <w:rsid w:val="00416406"/>
    <w:rsid w:val="0041678B"/>
    <w:rsid w:val="00416C3D"/>
    <w:rsid w:val="0041738B"/>
    <w:rsid w:val="00417A54"/>
    <w:rsid w:val="00417B67"/>
    <w:rsid w:val="00417EFD"/>
    <w:rsid w:val="00421136"/>
    <w:rsid w:val="00421C1F"/>
    <w:rsid w:val="004220D7"/>
    <w:rsid w:val="0042242C"/>
    <w:rsid w:val="0042251C"/>
    <w:rsid w:val="00422F29"/>
    <w:rsid w:val="00423278"/>
    <w:rsid w:val="0042340B"/>
    <w:rsid w:val="00423717"/>
    <w:rsid w:val="004240BD"/>
    <w:rsid w:val="0042489B"/>
    <w:rsid w:val="00425FD9"/>
    <w:rsid w:val="00426362"/>
    <w:rsid w:val="00426F3A"/>
    <w:rsid w:val="00427306"/>
    <w:rsid w:val="00427CD3"/>
    <w:rsid w:val="00430179"/>
    <w:rsid w:val="004305E3"/>
    <w:rsid w:val="00430EE4"/>
    <w:rsid w:val="00430FF1"/>
    <w:rsid w:val="00431126"/>
    <w:rsid w:val="00431720"/>
    <w:rsid w:val="00431868"/>
    <w:rsid w:val="00431A5D"/>
    <w:rsid w:val="0043207E"/>
    <w:rsid w:val="00434E97"/>
    <w:rsid w:val="004352CB"/>
    <w:rsid w:val="0043535A"/>
    <w:rsid w:val="004358AB"/>
    <w:rsid w:val="004358F5"/>
    <w:rsid w:val="0043633D"/>
    <w:rsid w:val="00436AF3"/>
    <w:rsid w:val="00437D50"/>
    <w:rsid w:val="00437EEF"/>
    <w:rsid w:val="004420B3"/>
    <w:rsid w:val="00442341"/>
    <w:rsid w:val="004431E0"/>
    <w:rsid w:val="00443617"/>
    <w:rsid w:val="00443E98"/>
    <w:rsid w:val="004441CB"/>
    <w:rsid w:val="004450E7"/>
    <w:rsid w:val="004456A8"/>
    <w:rsid w:val="00445E57"/>
    <w:rsid w:val="004468B8"/>
    <w:rsid w:val="00446A43"/>
    <w:rsid w:val="00446AF1"/>
    <w:rsid w:val="00447D38"/>
    <w:rsid w:val="0045038F"/>
    <w:rsid w:val="0045045A"/>
    <w:rsid w:val="00450B9A"/>
    <w:rsid w:val="00452311"/>
    <w:rsid w:val="00452922"/>
    <w:rsid w:val="004530DA"/>
    <w:rsid w:val="0045315C"/>
    <w:rsid w:val="004542AA"/>
    <w:rsid w:val="0045542C"/>
    <w:rsid w:val="00455A80"/>
    <w:rsid w:val="00456314"/>
    <w:rsid w:val="00456701"/>
    <w:rsid w:val="0045676C"/>
    <w:rsid w:val="00457BBA"/>
    <w:rsid w:val="00461750"/>
    <w:rsid w:val="00461A7D"/>
    <w:rsid w:val="00461FF9"/>
    <w:rsid w:val="0046218A"/>
    <w:rsid w:val="004624CF"/>
    <w:rsid w:val="004637EB"/>
    <w:rsid w:val="00463FC3"/>
    <w:rsid w:val="004666BF"/>
    <w:rsid w:val="004671DD"/>
    <w:rsid w:val="004675AE"/>
    <w:rsid w:val="00467B4A"/>
    <w:rsid w:val="004704D5"/>
    <w:rsid w:val="004708B8"/>
    <w:rsid w:val="00470928"/>
    <w:rsid w:val="004714A5"/>
    <w:rsid w:val="00472497"/>
    <w:rsid w:val="00472F31"/>
    <w:rsid w:val="004733A8"/>
    <w:rsid w:val="004739BD"/>
    <w:rsid w:val="0047429D"/>
    <w:rsid w:val="00474A97"/>
    <w:rsid w:val="0047516E"/>
    <w:rsid w:val="004755C2"/>
    <w:rsid w:val="0047658E"/>
    <w:rsid w:val="00476679"/>
    <w:rsid w:val="00476ADD"/>
    <w:rsid w:val="00477231"/>
    <w:rsid w:val="00480EC1"/>
    <w:rsid w:val="004811B5"/>
    <w:rsid w:val="00481591"/>
    <w:rsid w:val="00481D15"/>
    <w:rsid w:val="00482111"/>
    <w:rsid w:val="004821B0"/>
    <w:rsid w:val="00482FA9"/>
    <w:rsid w:val="004833BA"/>
    <w:rsid w:val="004847AD"/>
    <w:rsid w:val="00486B90"/>
    <w:rsid w:val="00487EE1"/>
    <w:rsid w:val="00490339"/>
    <w:rsid w:val="0049086D"/>
    <w:rsid w:val="00490A70"/>
    <w:rsid w:val="00490D87"/>
    <w:rsid w:val="0049260E"/>
    <w:rsid w:val="0049281A"/>
    <w:rsid w:val="00493E75"/>
    <w:rsid w:val="0049423B"/>
    <w:rsid w:val="004944FA"/>
    <w:rsid w:val="004951B0"/>
    <w:rsid w:val="00495347"/>
    <w:rsid w:val="004959A4"/>
    <w:rsid w:val="00496368"/>
    <w:rsid w:val="0049650D"/>
    <w:rsid w:val="0049690A"/>
    <w:rsid w:val="00497117"/>
    <w:rsid w:val="004974C1"/>
    <w:rsid w:val="004975AB"/>
    <w:rsid w:val="004A25C2"/>
    <w:rsid w:val="004A285B"/>
    <w:rsid w:val="004A2F6A"/>
    <w:rsid w:val="004A498E"/>
    <w:rsid w:val="004A5719"/>
    <w:rsid w:val="004A5813"/>
    <w:rsid w:val="004A5C68"/>
    <w:rsid w:val="004A5F43"/>
    <w:rsid w:val="004A71A7"/>
    <w:rsid w:val="004A7610"/>
    <w:rsid w:val="004B0A33"/>
    <w:rsid w:val="004B1A44"/>
    <w:rsid w:val="004B23BF"/>
    <w:rsid w:val="004B2532"/>
    <w:rsid w:val="004B3926"/>
    <w:rsid w:val="004B460B"/>
    <w:rsid w:val="004B4A9D"/>
    <w:rsid w:val="004B4D9D"/>
    <w:rsid w:val="004B58F5"/>
    <w:rsid w:val="004B6BA1"/>
    <w:rsid w:val="004B6E12"/>
    <w:rsid w:val="004B6FC6"/>
    <w:rsid w:val="004B761A"/>
    <w:rsid w:val="004B7B92"/>
    <w:rsid w:val="004B7BCB"/>
    <w:rsid w:val="004C0A0A"/>
    <w:rsid w:val="004C205C"/>
    <w:rsid w:val="004C23F6"/>
    <w:rsid w:val="004C31F2"/>
    <w:rsid w:val="004C34AC"/>
    <w:rsid w:val="004C3A20"/>
    <w:rsid w:val="004C3A66"/>
    <w:rsid w:val="004C40A0"/>
    <w:rsid w:val="004C45A7"/>
    <w:rsid w:val="004C4906"/>
    <w:rsid w:val="004C4C36"/>
    <w:rsid w:val="004C58DD"/>
    <w:rsid w:val="004C602A"/>
    <w:rsid w:val="004C6157"/>
    <w:rsid w:val="004C6E5C"/>
    <w:rsid w:val="004C7156"/>
    <w:rsid w:val="004C7515"/>
    <w:rsid w:val="004C7AE3"/>
    <w:rsid w:val="004D0214"/>
    <w:rsid w:val="004D049E"/>
    <w:rsid w:val="004D0BF2"/>
    <w:rsid w:val="004D11AE"/>
    <w:rsid w:val="004D12FA"/>
    <w:rsid w:val="004D1DF7"/>
    <w:rsid w:val="004D2189"/>
    <w:rsid w:val="004D2222"/>
    <w:rsid w:val="004D2741"/>
    <w:rsid w:val="004D3218"/>
    <w:rsid w:val="004D3DB8"/>
    <w:rsid w:val="004D42AE"/>
    <w:rsid w:val="004D5352"/>
    <w:rsid w:val="004D551E"/>
    <w:rsid w:val="004D5C81"/>
    <w:rsid w:val="004D6A59"/>
    <w:rsid w:val="004D6CF4"/>
    <w:rsid w:val="004D7AE6"/>
    <w:rsid w:val="004D7C8B"/>
    <w:rsid w:val="004D7CFE"/>
    <w:rsid w:val="004D7E15"/>
    <w:rsid w:val="004D7EE4"/>
    <w:rsid w:val="004E0696"/>
    <w:rsid w:val="004E0C68"/>
    <w:rsid w:val="004E0D75"/>
    <w:rsid w:val="004E10EE"/>
    <w:rsid w:val="004E183D"/>
    <w:rsid w:val="004E1955"/>
    <w:rsid w:val="004E1E1E"/>
    <w:rsid w:val="004E217A"/>
    <w:rsid w:val="004E3014"/>
    <w:rsid w:val="004E3BE1"/>
    <w:rsid w:val="004E3E84"/>
    <w:rsid w:val="004E5414"/>
    <w:rsid w:val="004E58BC"/>
    <w:rsid w:val="004E5AA5"/>
    <w:rsid w:val="004E5CE4"/>
    <w:rsid w:val="004E62AC"/>
    <w:rsid w:val="004E6A52"/>
    <w:rsid w:val="004E6A86"/>
    <w:rsid w:val="004E6C54"/>
    <w:rsid w:val="004E7509"/>
    <w:rsid w:val="004E7731"/>
    <w:rsid w:val="004E77F8"/>
    <w:rsid w:val="004E7B6D"/>
    <w:rsid w:val="004F1722"/>
    <w:rsid w:val="004F1B27"/>
    <w:rsid w:val="004F1B76"/>
    <w:rsid w:val="004F222F"/>
    <w:rsid w:val="004F2EE6"/>
    <w:rsid w:val="004F3057"/>
    <w:rsid w:val="004F3BC6"/>
    <w:rsid w:val="004F3FF7"/>
    <w:rsid w:val="004F4F56"/>
    <w:rsid w:val="004F561E"/>
    <w:rsid w:val="004F5BBF"/>
    <w:rsid w:val="004F6663"/>
    <w:rsid w:val="004F6773"/>
    <w:rsid w:val="00500B5D"/>
    <w:rsid w:val="00500F0B"/>
    <w:rsid w:val="00500F41"/>
    <w:rsid w:val="00501050"/>
    <w:rsid w:val="005010D0"/>
    <w:rsid w:val="0050110B"/>
    <w:rsid w:val="0050133E"/>
    <w:rsid w:val="00501BF6"/>
    <w:rsid w:val="00501CB8"/>
    <w:rsid w:val="00502533"/>
    <w:rsid w:val="005026AA"/>
    <w:rsid w:val="0050496C"/>
    <w:rsid w:val="00504F95"/>
    <w:rsid w:val="005052C6"/>
    <w:rsid w:val="00505631"/>
    <w:rsid w:val="00505E31"/>
    <w:rsid w:val="005067A6"/>
    <w:rsid w:val="005069B3"/>
    <w:rsid w:val="00507A9F"/>
    <w:rsid w:val="00507ACF"/>
    <w:rsid w:val="00507D3A"/>
    <w:rsid w:val="00507F0B"/>
    <w:rsid w:val="0051024C"/>
    <w:rsid w:val="0051061B"/>
    <w:rsid w:val="005108E5"/>
    <w:rsid w:val="005118EE"/>
    <w:rsid w:val="005122FA"/>
    <w:rsid w:val="00512708"/>
    <w:rsid w:val="0051270B"/>
    <w:rsid w:val="00512A42"/>
    <w:rsid w:val="005130B6"/>
    <w:rsid w:val="005139EA"/>
    <w:rsid w:val="00513C3A"/>
    <w:rsid w:val="00513D8B"/>
    <w:rsid w:val="005143FF"/>
    <w:rsid w:val="00514574"/>
    <w:rsid w:val="00515514"/>
    <w:rsid w:val="00515E74"/>
    <w:rsid w:val="0051616B"/>
    <w:rsid w:val="005162F3"/>
    <w:rsid w:val="005172DD"/>
    <w:rsid w:val="00517E9E"/>
    <w:rsid w:val="0052044E"/>
    <w:rsid w:val="005209AF"/>
    <w:rsid w:val="0052172E"/>
    <w:rsid w:val="0052184B"/>
    <w:rsid w:val="00521E21"/>
    <w:rsid w:val="00523CD1"/>
    <w:rsid w:val="00524AB4"/>
    <w:rsid w:val="00525E2C"/>
    <w:rsid w:val="00526108"/>
    <w:rsid w:val="00526272"/>
    <w:rsid w:val="0052639E"/>
    <w:rsid w:val="005263FF"/>
    <w:rsid w:val="00526CBA"/>
    <w:rsid w:val="0052720F"/>
    <w:rsid w:val="005304B4"/>
    <w:rsid w:val="00530FD9"/>
    <w:rsid w:val="00531229"/>
    <w:rsid w:val="00532109"/>
    <w:rsid w:val="00532265"/>
    <w:rsid w:val="0053251C"/>
    <w:rsid w:val="0053259F"/>
    <w:rsid w:val="00532A92"/>
    <w:rsid w:val="005333B7"/>
    <w:rsid w:val="00533E2A"/>
    <w:rsid w:val="005342DC"/>
    <w:rsid w:val="00535287"/>
    <w:rsid w:val="005354DC"/>
    <w:rsid w:val="00536BBF"/>
    <w:rsid w:val="00536C96"/>
    <w:rsid w:val="00536D6E"/>
    <w:rsid w:val="00536FCA"/>
    <w:rsid w:val="00537A7F"/>
    <w:rsid w:val="00540535"/>
    <w:rsid w:val="00540F77"/>
    <w:rsid w:val="0054116C"/>
    <w:rsid w:val="00544855"/>
    <w:rsid w:val="005448C5"/>
    <w:rsid w:val="00544F84"/>
    <w:rsid w:val="00545335"/>
    <w:rsid w:val="00545C12"/>
    <w:rsid w:val="00545D87"/>
    <w:rsid w:val="0054609C"/>
    <w:rsid w:val="00546851"/>
    <w:rsid w:val="00547F1A"/>
    <w:rsid w:val="00547FE5"/>
    <w:rsid w:val="005506F7"/>
    <w:rsid w:val="00550B99"/>
    <w:rsid w:val="005516DC"/>
    <w:rsid w:val="00552024"/>
    <w:rsid w:val="00552F06"/>
    <w:rsid w:val="00553565"/>
    <w:rsid w:val="00553E80"/>
    <w:rsid w:val="00553EE3"/>
    <w:rsid w:val="00556110"/>
    <w:rsid w:val="005563CE"/>
    <w:rsid w:val="0055642E"/>
    <w:rsid w:val="00556533"/>
    <w:rsid w:val="0055693D"/>
    <w:rsid w:val="00556F32"/>
    <w:rsid w:val="00557196"/>
    <w:rsid w:val="005578C9"/>
    <w:rsid w:val="005600F9"/>
    <w:rsid w:val="0056082B"/>
    <w:rsid w:val="00561161"/>
    <w:rsid w:val="00561261"/>
    <w:rsid w:val="00561BC8"/>
    <w:rsid w:val="00562241"/>
    <w:rsid w:val="00562A1B"/>
    <w:rsid w:val="00562AE8"/>
    <w:rsid w:val="00562F72"/>
    <w:rsid w:val="00563296"/>
    <w:rsid w:val="005635EC"/>
    <w:rsid w:val="00563A8D"/>
    <w:rsid w:val="00563CED"/>
    <w:rsid w:val="0056461E"/>
    <w:rsid w:val="00564648"/>
    <w:rsid w:val="0056495C"/>
    <w:rsid w:val="00565F54"/>
    <w:rsid w:val="00565FD4"/>
    <w:rsid w:val="0056748D"/>
    <w:rsid w:val="00567CFC"/>
    <w:rsid w:val="00567ECA"/>
    <w:rsid w:val="00570075"/>
    <w:rsid w:val="0057028D"/>
    <w:rsid w:val="0057065A"/>
    <w:rsid w:val="005712BE"/>
    <w:rsid w:val="00571D0C"/>
    <w:rsid w:val="00572080"/>
    <w:rsid w:val="0057232C"/>
    <w:rsid w:val="0057235C"/>
    <w:rsid w:val="0057266A"/>
    <w:rsid w:val="00572809"/>
    <w:rsid w:val="0057280F"/>
    <w:rsid w:val="00573AA0"/>
    <w:rsid w:val="0057430B"/>
    <w:rsid w:val="00574312"/>
    <w:rsid w:val="0057471D"/>
    <w:rsid w:val="0057546C"/>
    <w:rsid w:val="00575FC9"/>
    <w:rsid w:val="005761A5"/>
    <w:rsid w:val="005763AF"/>
    <w:rsid w:val="00580257"/>
    <w:rsid w:val="0058184C"/>
    <w:rsid w:val="00582B20"/>
    <w:rsid w:val="00583946"/>
    <w:rsid w:val="00583F43"/>
    <w:rsid w:val="005848AB"/>
    <w:rsid w:val="00584A9A"/>
    <w:rsid w:val="00584FFF"/>
    <w:rsid w:val="00585BB5"/>
    <w:rsid w:val="005861EF"/>
    <w:rsid w:val="00586393"/>
    <w:rsid w:val="0058648E"/>
    <w:rsid w:val="00590E1D"/>
    <w:rsid w:val="00591266"/>
    <w:rsid w:val="00591348"/>
    <w:rsid w:val="0059141F"/>
    <w:rsid w:val="0059171F"/>
    <w:rsid w:val="00592C72"/>
    <w:rsid w:val="005944E6"/>
    <w:rsid w:val="00594663"/>
    <w:rsid w:val="00596031"/>
    <w:rsid w:val="005A0203"/>
    <w:rsid w:val="005A0995"/>
    <w:rsid w:val="005A0D24"/>
    <w:rsid w:val="005A1029"/>
    <w:rsid w:val="005A12C0"/>
    <w:rsid w:val="005A2D77"/>
    <w:rsid w:val="005A39B7"/>
    <w:rsid w:val="005A40D4"/>
    <w:rsid w:val="005A416E"/>
    <w:rsid w:val="005A433D"/>
    <w:rsid w:val="005A4B6A"/>
    <w:rsid w:val="005A633C"/>
    <w:rsid w:val="005A684B"/>
    <w:rsid w:val="005A69BC"/>
    <w:rsid w:val="005A6CB3"/>
    <w:rsid w:val="005B0E3B"/>
    <w:rsid w:val="005B13A5"/>
    <w:rsid w:val="005B2926"/>
    <w:rsid w:val="005B2A1C"/>
    <w:rsid w:val="005B32EE"/>
    <w:rsid w:val="005B3700"/>
    <w:rsid w:val="005B384B"/>
    <w:rsid w:val="005B3FCC"/>
    <w:rsid w:val="005B6493"/>
    <w:rsid w:val="005B6525"/>
    <w:rsid w:val="005B7671"/>
    <w:rsid w:val="005B77FE"/>
    <w:rsid w:val="005B799A"/>
    <w:rsid w:val="005C032D"/>
    <w:rsid w:val="005C0665"/>
    <w:rsid w:val="005C0B30"/>
    <w:rsid w:val="005C34D3"/>
    <w:rsid w:val="005C3F4E"/>
    <w:rsid w:val="005C483B"/>
    <w:rsid w:val="005C57A1"/>
    <w:rsid w:val="005C646E"/>
    <w:rsid w:val="005C6DC2"/>
    <w:rsid w:val="005C716E"/>
    <w:rsid w:val="005D01AE"/>
    <w:rsid w:val="005D128A"/>
    <w:rsid w:val="005D20E1"/>
    <w:rsid w:val="005D2CA0"/>
    <w:rsid w:val="005D3550"/>
    <w:rsid w:val="005D3D4D"/>
    <w:rsid w:val="005D3E7C"/>
    <w:rsid w:val="005D3F17"/>
    <w:rsid w:val="005D481D"/>
    <w:rsid w:val="005D4862"/>
    <w:rsid w:val="005D4BD3"/>
    <w:rsid w:val="005D545A"/>
    <w:rsid w:val="005D5749"/>
    <w:rsid w:val="005D582C"/>
    <w:rsid w:val="005D5840"/>
    <w:rsid w:val="005D5993"/>
    <w:rsid w:val="005D5FA0"/>
    <w:rsid w:val="005D6619"/>
    <w:rsid w:val="005D69E3"/>
    <w:rsid w:val="005D6E07"/>
    <w:rsid w:val="005D76B4"/>
    <w:rsid w:val="005E0439"/>
    <w:rsid w:val="005E142B"/>
    <w:rsid w:val="005E1B5A"/>
    <w:rsid w:val="005E284F"/>
    <w:rsid w:val="005E28B8"/>
    <w:rsid w:val="005E3E71"/>
    <w:rsid w:val="005E452F"/>
    <w:rsid w:val="005E4D92"/>
    <w:rsid w:val="005E5F23"/>
    <w:rsid w:val="005E6933"/>
    <w:rsid w:val="005E6FA5"/>
    <w:rsid w:val="005E7A94"/>
    <w:rsid w:val="005E7CC4"/>
    <w:rsid w:val="005F0DD6"/>
    <w:rsid w:val="005F0F3D"/>
    <w:rsid w:val="005F1A0C"/>
    <w:rsid w:val="005F21D0"/>
    <w:rsid w:val="005F23EA"/>
    <w:rsid w:val="005F27C1"/>
    <w:rsid w:val="005F363F"/>
    <w:rsid w:val="005F42CA"/>
    <w:rsid w:val="005F448A"/>
    <w:rsid w:val="005F478F"/>
    <w:rsid w:val="005F4D6E"/>
    <w:rsid w:val="005F535B"/>
    <w:rsid w:val="005F5B6B"/>
    <w:rsid w:val="005F60D5"/>
    <w:rsid w:val="005F704E"/>
    <w:rsid w:val="006004D6"/>
    <w:rsid w:val="006009B7"/>
    <w:rsid w:val="00603577"/>
    <w:rsid w:val="006035F6"/>
    <w:rsid w:val="006039D9"/>
    <w:rsid w:val="00603AE9"/>
    <w:rsid w:val="00603ED3"/>
    <w:rsid w:val="00603FAC"/>
    <w:rsid w:val="006043A0"/>
    <w:rsid w:val="006047C0"/>
    <w:rsid w:val="006048D7"/>
    <w:rsid w:val="00605879"/>
    <w:rsid w:val="006058EA"/>
    <w:rsid w:val="00605B8A"/>
    <w:rsid w:val="00605EA0"/>
    <w:rsid w:val="006060CF"/>
    <w:rsid w:val="00607F78"/>
    <w:rsid w:val="006102C1"/>
    <w:rsid w:val="00610A88"/>
    <w:rsid w:val="006113D6"/>
    <w:rsid w:val="00611947"/>
    <w:rsid w:val="00611F25"/>
    <w:rsid w:val="006120FB"/>
    <w:rsid w:val="00612A11"/>
    <w:rsid w:val="00613977"/>
    <w:rsid w:val="0061399D"/>
    <w:rsid w:val="00614245"/>
    <w:rsid w:val="00615881"/>
    <w:rsid w:val="00617E5B"/>
    <w:rsid w:val="0062085A"/>
    <w:rsid w:val="00620E91"/>
    <w:rsid w:val="0062282E"/>
    <w:rsid w:val="0062309F"/>
    <w:rsid w:val="00623583"/>
    <w:rsid w:val="00623658"/>
    <w:rsid w:val="00623A96"/>
    <w:rsid w:val="00625C48"/>
    <w:rsid w:val="00625F73"/>
    <w:rsid w:val="00626623"/>
    <w:rsid w:val="006268C0"/>
    <w:rsid w:val="006307FD"/>
    <w:rsid w:val="00630E06"/>
    <w:rsid w:val="006316C1"/>
    <w:rsid w:val="00632467"/>
    <w:rsid w:val="0063382B"/>
    <w:rsid w:val="00634EAF"/>
    <w:rsid w:val="00636780"/>
    <w:rsid w:val="00636BF7"/>
    <w:rsid w:val="00637A29"/>
    <w:rsid w:val="006405C8"/>
    <w:rsid w:val="006407CC"/>
    <w:rsid w:val="00641005"/>
    <w:rsid w:val="00641788"/>
    <w:rsid w:val="006419B9"/>
    <w:rsid w:val="00641DE9"/>
    <w:rsid w:val="006420B7"/>
    <w:rsid w:val="00643647"/>
    <w:rsid w:val="00643A3F"/>
    <w:rsid w:val="0064433C"/>
    <w:rsid w:val="0064515C"/>
    <w:rsid w:val="006457B3"/>
    <w:rsid w:val="00647595"/>
    <w:rsid w:val="00647740"/>
    <w:rsid w:val="006506AE"/>
    <w:rsid w:val="00650717"/>
    <w:rsid w:val="006515AB"/>
    <w:rsid w:val="00652116"/>
    <w:rsid w:val="006521F2"/>
    <w:rsid w:val="006525A1"/>
    <w:rsid w:val="0065553F"/>
    <w:rsid w:val="00655DAA"/>
    <w:rsid w:val="00657179"/>
    <w:rsid w:val="006578CF"/>
    <w:rsid w:val="00657F71"/>
    <w:rsid w:val="006600EA"/>
    <w:rsid w:val="00660EB5"/>
    <w:rsid w:val="00661A78"/>
    <w:rsid w:val="00661BB7"/>
    <w:rsid w:val="00662EBD"/>
    <w:rsid w:val="0066435E"/>
    <w:rsid w:val="0066443F"/>
    <w:rsid w:val="0066552E"/>
    <w:rsid w:val="00665830"/>
    <w:rsid w:val="0066596F"/>
    <w:rsid w:val="00666E5C"/>
    <w:rsid w:val="006676AE"/>
    <w:rsid w:val="00671158"/>
    <w:rsid w:val="00671461"/>
    <w:rsid w:val="006714DA"/>
    <w:rsid w:val="00672116"/>
    <w:rsid w:val="0067298D"/>
    <w:rsid w:val="0067330B"/>
    <w:rsid w:val="00673C71"/>
    <w:rsid w:val="006741AE"/>
    <w:rsid w:val="00674338"/>
    <w:rsid w:val="0067647A"/>
    <w:rsid w:val="006770E5"/>
    <w:rsid w:val="006773F6"/>
    <w:rsid w:val="00677545"/>
    <w:rsid w:val="00677690"/>
    <w:rsid w:val="006816E7"/>
    <w:rsid w:val="00682836"/>
    <w:rsid w:val="00682F6C"/>
    <w:rsid w:val="00683056"/>
    <w:rsid w:val="00683309"/>
    <w:rsid w:val="0068414B"/>
    <w:rsid w:val="006842C4"/>
    <w:rsid w:val="0068438B"/>
    <w:rsid w:val="00686107"/>
    <w:rsid w:val="00686C96"/>
    <w:rsid w:val="00686DA5"/>
    <w:rsid w:val="006872F0"/>
    <w:rsid w:val="0068738D"/>
    <w:rsid w:val="006903EE"/>
    <w:rsid w:val="00690D02"/>
    <w:rsid w:val="0069120C"/>
    <w:rsid w:val="00691240"/>
    <w:rsid w:val="006913DF"/>
    <w:rsid w:val="00692A7D"/>
    <w:rsid w:val="00692B01"/>
    <w:rsid w:val="00693059"/>
    <w:rsid w:val="00693DF8"/>
    <w:rsid w:val="00694313"/>
    <w:rsid w:val="00694BCC"/>
    <w:rsid w:val="00694FF9"/>
    <w:rsid w:val="006960DA"/>
    <w:rsid w:val="00696946"/>
    <w:rsid w:val="0069790A"/>
    <w:rsid w:val="006A00CD"/>
    <w:rsid w:val="006A0778"/>
    <w:rsid w:val="006A07AC"/>
    <w:rsid w:val="006A10A4"/>
    <w:rsid w:val="006A2BAE"/>
    <w:rsid w:val="006A31FD"/>
    <w:rsid w:val="006A3E2C"/>
    <w:rsid w:val="006A4F40"/>
    <w:rsid w:val="006A5985"/>
    <w:rsid w:val="006A5A12"/>
    <w:rsid w:val="006A6226"/>
    <w:rsid w:val="006A67FD"/>
    <w:rsid w:val="006A6C5D"/>
    <w:rsid w:val="006B0001"/>
    <w:rsid w:val="006B0CBF"/>
    <w:rsid w:val="006B1F2F"/>
    <w:rsid w:val="006B2146"/>
    <w:rsid w:val="006B2902"/>
    <w:rsid w:val="006B2D35"/>
    <w:rsid w:val="006B2DCD"/>
    <w:rsid w:val="006B2F20"/>
    <w:rsid w:val="006B3054"/>
    <w:rsid w:val="006B3A5A"/>
    <w:rsid w:val="006B4DD1"/>
    <w:rsid w:val="006B543A"/>
    <w:rsid w:val="006B55FF"/>
    <w:rsid w:val="006B5639"/>
    <w:rsid w:val="006B5BEF"/>
    <w:rsid w:val="006B60F1"/>
    <w:rsid w:val="006B69A9"/>
    <w:rsid w:val="006B6B58"/>
    <w:rsid w:val="006B6EC9"/>
    <w:rsid w:val="006B72C6"/>
    <w:rsid w:val="006B7DC5"/>
    <w:rsid w:val="006C0F7E"/>
    <w:rsid w:val="006C19C0"/>
    <w:rsid w:val="006C19F3"/>
    <w:rsid w:val="006C1CD3"/>
    <w:rsid w:val="006C2E86"/>
    <w:rsid w:val="006C3A19"/>
    <w:rsid w:val="006C3ADE"/>
    <w:rsid w:val="006C3C46"/>
    <w:rsid w:val="006C3CFE"/>
    <w:rsid w:val="006C3E50"/>
    <w:rsid w:val="006C4C99"/>
    <w:rsid w:val="006C52D8"/>
    <w:rsid w:val="006C5667"/>
    <w:rsid w:val="006C6368"/>
    <w:rsid w:val="006D03E5"/>
    <w:rsid w:val="006D0DB3"/>
    <w:rsid w:val="006D1274"/>
    <w:rsid w:val="006D28D8"/>
    <w:rsid w:val="006D43A4"/>
    <w:rsid w:val="006D4BAF"/>
    <w:rsid w:val="006D4F01"/>
    <w:rsid w:val="006D62F3"/>
    <w:rsid w:val="006D6C5D"/>
    <w:rsid w:val="006D7204"/>
    <w:rsid w:val="006D75BE"/>
    <w:rsid w:val="006D768C"/>
    <w:rsid w:val="006D7747"/>
    <w:rsid w:val="006D7B6B"/>
    <w:rsid w:val="006E007A"/>
    <w:rsid w:val="006E0288"/>
    <w:rsid w:val="006E09AB"/>
    <w:rsid w:val="006E0DA5"/>
    <w:rsid w:val="006E2604"/>
    <w:rsid w:val="006E353E"/>
    <w:rsid w:val="006E3D5A"/>
    <w:rsid w:val="006E3DCD"/>
    <w:rsid w:val="006E60FF"/>
    <w:rsid w:val="006E663C"/>
    <w:rsid w:val="006E7D39"/>
    <w:rsid w:val="006E7E53"/>
    <w:rsid w:val="006F0293"/>
    <w:rsid w:val="006F05CC"/>
    <w:rsid w:val="006F1151"/>
    <w:rsid w:val="006F340F"/>
    <w:rsid w:val="006F440B"/>
    <w:rsid w:val="006F4819"/>
    <w:rsid w:val="006F4CA2"/>
    <w:rsid w:val="006F4E3D"/>
    <w:rsid w:val="006F5205"/>
    <w:rsid w:val="006F5660"/>
    <w:rsid w:val="006F5E33"/>
    <w:rsid w:val="006F6088"/>
    <w:rsid w:val="006F61BF"/>
    <w:rsid w:val="006F621A"/>
    <w:rsid w:val="006F66F6"/>
    <w:rsid w:val="006F686C"/>
    <w:rsid w:val="006F716E"/>
    <w:rsid w:val="006F7214"/>
    <w:rsid w:val="006F7499"/>
    <w:rsid w:val="006F7AC4"/>
    <w:rsid w:val="006F7EE3"/>
    <w:rsid w:val="007008D9"/>
    <w:rsid w:val="00700AD0"/>
    <w:rsid w:val="00701ED2"/>
    <w:rsid w:val="00702225"/>
    <w:rsid w:val="00702ADC"/>
    <w:rsid w:val="0070340D"/>
    <w:rsid w:val="00703ABC"/>
    <w:rsid w:val="00703DBA"/>
    <w:rsid w:val="007042EA"/>
    <w:rsid w:val="00704635"/>
    <w:rsid w:val="00704674"/>
    <w:rsid w:val="007057E8"/>
    <w:rsid w:val="00705D4D"/>
    <w:rsid w:val="007067F8"/>
    <w:rsid w:val="00706A1F"/>
    <w:rsid w:val="00706C11"/>
    <w:rsid w:val="00706D8C"/>
    <w:rsid w:val="007074B3"/>
    <w:rsid w:val="00707EA1"/>
    <w:rsid w:val="00710112"/>
    <w:rsid w:val="0071044A"/>
    <w:rsid w:val="00710461"/>
    <w:rsid w:val="007104E4"/>
    <w:rsid w:val="00710FE7"/>
    <w:rsid w:val="0071175C"/>
    <w:rsid w:val="00711CB9"/>
    <w:rsid w:val="007125A4"/>
    <w:rsid w:val="00713060"/>
    <w:rsid w:val="00713877"/>
    <w:rsid w:val="00713991"/>
    <w:rsid w:val="00714984"/>
    <w:rsid w:val="00714FAF"/>
    <w:rsid w:val="0071584C"/>
    <w:rsid w:val="00716FE7"/>
    <w:rsid w:val="00717870"/>
    <w:rsid w:val="00717B01"/>
    <w:rsid w:val="0072008B"/>
    <w:rsid w:val="0072067B"/>
    <w:rsid w:val="0072213C"/>
    <w:rsid w:val="007222E7"/>
    <w:rsid w:val="0072289F"/>
    <w:rsid w:val="007229DD"/>
    <w:rsid w:val="007237EC"/>
    <w:rsid w:val="007238E2"/>
    <w:rsid w:val="007244FE"/>
    <w:rsid w:val="00724644"/>
    <w:rsid w:val="007248BC"/>
    <w:rsid w:val="00724966"/>
    <w:rsid w:val="00724BCD"/>
    <w:rsid w:val="00725F12"/>
    <w:rsid w:val="00726324"/>
    <w:rsid w:val="00726F5F"/>
    <w:rsid w:val="0072723D"/>
    <w:rsid w:val="007272AF"/>
    <w:rsid w:val="007272BE"/>
    <w:rsid w:val="007275F1"/>
    <w:rsid w:val="007303A6"/>
    <w:rsid w:val="0073259E"/>
    <w:rsid w:val="007326E0"/>
    <w:rsid w:val="0073285B"/>
    <w:rsid w:val="00732CC3"/>
    <w:rsid w:val="00734528"/>
    <w:rsid w:val="00735C8D"/>
    <w:rsid w:val="00735F17"/>
    <w:rsid w:val="0073642C"/>
    <w:rsid w:val="00736E9B"/>
    <w:rsid w:val="00737B44"/>
    <w:rsid w:val="007412CF"/>
    <w:rsid w:val="0074146E"/>
    <w:rsid w:val="0074179A"/>
    <w:rsid w:val="0074189B"/>
    <w:rsid w:val="00741A04"/>
    <w:rsid w:val="007421E7"/>
    <w:rsid w:val="00742554"/>
    <w:rsid w:val="007445CF"/>
    <w:rsid w:val="0074483D"/>
    <w:rsid w:val="00745423"/>
    <w:rsid w:val="007455DA"/>
    <w:rsid w:val="00746AF7"/>
    <w:rsid w:val="00747093"/>
    <w:rsid w:val="007474A0"/>
    <w:rsid w:val="00747AC4"/>
    <w:rsid w:val="007509CF"/>
    <w:rsid w:val="00751A58"/>
    <w:rsid w:val="00751CFC"/>
    <w:rsid w:val="0075246E"/>
    <w:rsid w:val="007525F2"/>
    <w:rsid w:val="00753257"/>
    <w:rsid w:val="00754878"/>
    <w:rsid w:val="00754D54"/>
    <w:rsid w:val="00755D2A"/>
    <w:rsid w:val="00756168"/>
    <w:rsid w:val="00756274"/>
    <w:rsid w:val="007569A4"/>
    <w:rsid w:val="00757CD1"/>
    <w:rsid w:val="00757D9E"/>
    <w:rsid w:val="00760C8F"/>
    <w:rsid w:val="00761144"/>
    <w:rsid w:val="00761AB6"/>
    <w:rsid w:val="00762923"/>
    <w:rsid w:val="00763243"/>
    <w:rsid w:val="00763533"/>
    <w:rsid w:val="00763600"/>
    <w:rsid w:val="007644D0"/>
    <w:rsid w:val="007647B0"/>
    <w:rsid w:val="00765EB7"/>
    <w:rsid w:val="007660E5"/>
    <w:rsid w:val="007661B5"/>
    <w:rsid w:val="00766A40"/>
    <w:rsid w:val="00766A6C"/>
    <w:rsid w:val="00766A88"/>
    <w:rsid w:val="00767086"/>
    <w:rsid w:val="00767541"/>
    <w:rsid w:val="00770A28"/>
    <w:rsid w:val="00770BFC"/>
    <w:rsid w:val="00770C3E"/>
    <w:rsid w:val="007711DC"/>
    <w:rsid w:val="0077151A"/>
    <w:rsid w:val="0077167F"/>
    <w:rsid w:val="00771DDB"/>
    <w:rsid w:val="007724A8"/>
    <w:rsid w:val="00772957"/>
    <w:rsid w:val="00773197"/>
    <w:rsid w:val="00773D7E"/>
    <w:rsid w:val="00774E9A"/>
    <w:rsid w:val="007756D5"/>
    <w:rsid w:val="0077587B"/>
    <w:rsid w:val="00776171"/>
    <w:rsid w:val="0077630D"/>
    <w:rsid w:val="007766A9"/>
    <w:rsid w:val="007769B9"/>
    <w:rsid w:val="00776D00"/>
    <w:rsid w:val="00777484"/>
    <w:rsid w:val="00780215"/>
    <w:rsid w:val="007806B9"/>
    <w:rsid w:val="0078077C"/>
    <w:rsid w:val="00780D23"/>
    <w:rsid w:val="00780F89"/>
    <w:rsid w:val="00781282"/>
    <w:rsid w:val="007818E0"/>
    <w:rsid w:val="00781C07"/>
    <w:rsid w:val="00781EBA"/>
    <w:rsid w:val="007822E4"/>
    <w:rsid w:val="00782FB9"/>
    <w:rsid w:val="00783CBA"/>
    <w:rsid w:val="007844A7"/>
    <w:rsid w:val="00784FF3"/>
    <w:rsid w:val="007854B9"/>
    <w:rsid w:val="007865D7"/>
    <w:rsid w:val="00786E00"/>
    <w:rsid w:val="00786EEA"/>
    <w:rsid w:val="00787C88"/>
    <w:rsid w:val="00787E0B"/>
    <w:rsid w:val="00791993"/>
    <w:rsid w:val="007924E5"/>
    <w:rsid w:val="007927BF"/>
    <w:rsid w:val="00792B85"/>
    <w:rsid w:val="00792F30"/>
    <w:rsid w:val="007939A6"/>
    <w:rsid w:val="00793CA1"/>
    <w:rsid w:val="0079405B"/>
    <w:rsid w:val="00794DF7"/>
    <w:rsid w:val="0079540B"/>
    <w:rsid w:val="00795FC0"/>
    <w:rsid w:val="00796783"/>
    <w:rsid w:val="00796FEF"/>
    <w:rsid w:val="00797BE2"/>
    <w:rsid w:val="007A02F2"/>
    <w:rsid w:val="007A0312"/>
    <w:rsid w:val="007A1664"/>
    <w:rsid w:val="007A1B11"/>
    <w:rsid w:val="007A22DD"/>
    <w:rsid w:val="007A22F7"/>
    <w:rsid w:val="007A273B"/>
    <w:rsid w:val="007A2A12"/>
    <w:rsid w:val="007A38D0"/>
    <w:rsid w:val="007A3974"/>
    <w:rsid w:val="007A459C"/>
    <w:rsid w:val="007A4DFB"/>
    <w:rsid w:val="007A5630"/>
    <w:rsid w:val="007A5BF5"/>
    <w:rsid w:val="007A770A"/>
    <w:rsid w:val="007B02E8"/>
    <w:rsid w:val="007B1315"/>
    <w:rsid w:val="007B139E"/>
    <w:rsid w:val="007B1688"/>
    <w:rsid w:val="007B1C93"/>
    <w:rsid w:val="007B2FC0"/>
    <w:rsid w:val="007B38EA"/>
    <w:rsid w:val="007B3DFC"/>
    <w:rsid w:val="007B3EB1"/>
    <w:rsid w:val="007B4522"/>
    <w:rsid w:val="007B47B7"/>
    <w:rsid w:val="007B5B13"/>
    <w:rsid w:val="007B6BFE"/>
    <w:rsid w:val="007B72F5"/>
    <w:rsid w:val="007B7C18"/>
    <w:rsid w:val="007B7E07"/>
    <w:rsid w:val="007C0485"/>
    <w:rsid w:val="007C12E9"/>
    <w:rsid w:val="007C1B03"/>
    <w:rsid w:val="007C2F5B"/>
    <w:rsid w:val="007C311A"/>
    <w:rsid w:val="007C35B7"/>
    <w:rsid w:val="007C4476"/>
    <w:rsid w:val="007C455C"/>
    <w:rsid w:val="007C4DB0"/>
    <w:rsid w:val="007C5937"/>
    <w:rsid w:val="007C67D4"/>
    <w:rsid w:val="007C7425"/>
    <w:rsid w:val="007D0A12"/>
    <w:rsid w:val="007D0CC5"/>
    <w:rsid w:val="007D115F"/>
    <w:rsid w:val="007D11A8"/>
    <w:rsid w:val="007D19DF"/>
    <w:rsid w:val="007D1DA7"/>
    <w:rsid w:val="007D1FAE"/>
    <w:rsid w:val="007D24C7"/>
    <w:rsid w:val="007D2C0B"/>
    <w:rsid w:val="007D2EDF"/>
    <w:rsid w:val="007D392D"/>
    <w:rsid w:val="007D448E"/>
    <w:rsid w:val="007D62DC"/>
    <w:rsid w:val="007D697B"/>
    <w:rsid w:val="007E041E"/>
    <w:rsid w:val="007E125F"/>
    <w:rsid w:val="007E141B"/>
    <w:rsid w:val="007E3103"/>
    <w:rsid w:val="007E4977"/>
    <w:rsid w:val="007E4C28"/>
    <w:rsid w:val="007E5B26"/>
    <w:rsid w:val="007E67B3"/>
    <w:rsid w:val="007E6B83"/>
    <w:rsid w:val="007E6E60"/>
    <w:rsid w:val="007E72B2"/>
    <w:rsid w:val="007E7B5A"/>
    <w:rsid w:val="007F04D6"/>
    <w:rsid w:val="007F08EB"/>
    <w:rsid w:val="007F1FD1"/>
    <w:rsid w:val="007F20E2"/>
    <w:rsid w:val="007F21B1"/>
    <w:rsid w:val="007F272B"/>
    <w:rsid w:val="007F29DE"/>
    <w:rsid w:val="007F2ADF"/>
    <w:rsid w:val="007F3C8C"/>
    <w:rsid w:val="007F3DB6"/>
    <w:rsid w:val="007F3DC3"/>
    <w:rsid w:val="007F472A"/>
    <w:rsid w:val="007F4DB4"/>
    <w:rsid w:val="007F5225"/>
    <w:rsid w:val="007F5766"/>
    <w:rsid w:val="007F584B"/>
    <w:rsid w:val="007F6721"/>
    <w:rsid w:val="007F6FE9"/>
    <w:rsid w:val="007F7162"/>
    <w:rsid w:val="007F7386"/>
    <w:rsid w:val="007F77DC"/>
    <w:rsid w:val="008006A5"/>
    <w:rsid w:val="00801035"/>
    <w:rsid w:val="00801397"/>
    <w:rsid w:val="008020CB"/>
    <w:rsid w:val="0080258F"/>
    <w:rsid w:val="0080470F"/>
    <w:rsid w:val="00804768"/>
    <w:rsid w:val="00804C2E"/>
    <w:rsid w:val="00805237"/>
    <w:rsid w:val="0080527D"/>
    <w:rsid w:val="0080538B"/>
    <w:rsid w:val="0080553F"/>
    <w:rsid w:val="00805DD3"/>
    <w:rsid w:val="00806047"/>
    <w:rsid w:val="0080616F"/>
    <w:rsid w:val="00806AF3"/>
    <w:rsid w:val="00806D5C"/>
    <w:rsid w:val="00806E48"/>
    <w:rsid w:val="00806EDA"/>
    <w:rsid w:val="00807164"/>
    <w:rsid w:val="00807678"/>
    <w:rsid w:val="00810807"/>
    <w:rsid w:val="008109F7"/>
    <w:rsid w:val="008117AE"/>
    <w:rsid w:val="00811823"/>
    <w:rsid w:val="00814957"/>
    <w:rsid w:val="00815181"/>
    <w:rsid w:val="008154A3"/>
    <w:rsid w:val="0081553F"/>
    <w:rsid w:val="00815C62"/>
    <w:rsid w:val="00815FBF"/>
    <w:rsid w:val="008165FB"/>
    <w:rsid w:val="0081790A"/>
    <w:rsid w:val="00820105"/>
    <w:rsid w:val="008206D5"/>
    <w:rsid w:val="00820791"/>
    <w:rsid w:val="00820D18"/>
    <w:rsid w:val="00821378"/>
    <w:rsid w:val="00821676"/>
    <w:rsid w:val="0082196A"/>
    <w:rsid w:val="00821C34"/>
    <w:rsid w:val="00821C8D"/>
    <w:rsid w:val="00822B81"/>
    <w:rsid w:val="00823041"/>
    <w:rsid w:val="00823203"/>
    <w:rsid w:val="008249F4"/>
    <w:rsid w:val="008250BD"/>
    <w:rsid w:val="00825704"/>
    <w:rsid w:val="0082571D"/>
    <w:rsid w:val="008262AD"/>
    <w:rsid w:val="0082683F"/>
    <w:rsid w:val="00826B5E"/>
    <w:rsid w:val="00827180"/>
    <w:rsid w:val="00827541"/>
    <w:rsid w:val="00827614"/>
    <w:rsid w:val="0082779C"/>
    <w:rsid w:val="00827810"/>
    <w:rsid w:val="00832625"/>
    <w:rsid w:val="00832A30"/>
    <w:rsid w:val="00832C35"/>
    <w:rsid w:val="008339B6"/>
    <w:rsid w:val="008340B5"/>
    <w:rsid w:val="00834E00"/>
    <w:rsid w:val="00834F29"/>
    <w:rsid w:val="008364A2"/>
    <w:rsid w:val="00836F6A"/>
    <w:rsid w:val="0083720D"/>
    <w:rsid w:val="008377C9"/>
    <w:rsid w:val="00840017"/>
    <w:rsid w:val="0084070F"/>
    <w:rsid w:val="00840962"/>
    <w:rsid w:val="008419E7"/>
    <w:rsid w:val="00841C8F"/>
    <w:rsid w:val="00842430"/>
    <w:rsid w:val="0084289F"/>
    <w:rsid w:val="0084349E"/>
    <w:rsid w:val="00843AEB"/>
    <w:rsid w:val="00844428"/>
    <w:rsid w:val="00845A63"/>
    <w:rsid w:val="008468DE"/>
    <w:rsid w:val="00846A09"/>
    <w:rsid w:val="00846C14"/>
    <w:rsid w:val="008508D7"/>
    <w:rsid w:val="00851C0C"/>
    <w:rsid w:val="0085268F"/>
    <w:rsid w:val="00852B22"/>
    <w:rsid w:val="008547A4"/>
    <w:rsid w:val="00855F32"/>
    <w:rsid w:val="00856739"/>
    <w:rsid w:val="00856950"/>
    <w:rsid w:val="00856AD4"/>
    <w:rsid w:val="00856EAE"/>
    <w:rsid w:val="008572F0"/>
    <w:rsid w:val="008579B7"/>
    <w:rsid w:val="008605F1"/>
    <w:rsid w:val="0086067F"/>
    <w:rsid w:val="00860B52"/>
    <w:rsid w:val="00861140"/>
    <w:rsid w:val="00861F26"/>
    <w:rsid w:val="008624D2"/>
    <w:rsid w:val="00863284"/>
    <w:rsid w:val="008632FD"/>
    <w:rsid w:val="00863DDC"/>
    <w:rsid w:val="00867FF0"/>
    <w:rsid w:val="008701F3"/>
    <w:rsid w:val="008717D6"/>
    <w:rsid w:val="008739F0"/>
    <w:rsid w:val="00873A16"/>
    <w:rsid w:val="00874075"/>
    <w:rsid w:val="00874707"/>
    <w:rsid w:val="0087515B"/>
    <w:rsid w:val="008753F6"/>
    <w:rsid w:val="0087590E"/>
    <w:rsid w:val="00875D01"/>
    <w:rsid w:val="00875DCA"/>
    <w:rsid w:val="00880BDA"/>
    <w:rsid w:val="00881652"/>
    <w:rsid w:val="00881B5B"/>
    <w:rsid w:val="008821C2"/>
    <w:rsid w:val="00882480"/>
    <w:rsid w:val="00882C83"/>
    <w:rsid w:val="00883464"/>
    <w:rsid w:val="0088359A"/>
    <w:rsid w:val="00883801"/>
    <w:rsid w:val="008839EA"/>
    <w:rsid w:val="00884C0A"/>
    <w:rsid w:val="00885083"/>
    <w:rsid w:val="00885471"/>
    <w:rsid w:val="008859C1"/>
    <w:rsid w:val="00885B39"/>
    <w:rsid w:val="00885BD3"/>
    <w:rsid w:val="0088690C"/>
    <w:rsid w:val="00886DC1"/>
    <w:rsid w:val="008870FC"/>
    <w:rsid w:val="00887962"/>
    <w:rsid w:val="00887D37"/>
    <w:rsid w:val="00887E2B"/>
    <w:rsid w:val="00891324"/>
    <w:rsid w:val="008922AC"/>
    <w:rsid w:val="00893562"/>
    <w:rsid w:val="00893ACF"/>
    <w:rsid w:val="0089443C"/>
    <w:rsid w:val="00894545"/>
    <w:rsid w:val="00895462"/>
    <w:rsid w:val="00895563"/>
    <w:rsid w:val="00895970"/>
    <w:rsid w:val="00896AAA"/>
    <w:rsid w:val="00896FD4"/>
    <w:rsid w:val="0089768C"/>
    <w:rsid w:val="00897CED"/>
    <w:rsid w:val="008A048D"/>
    <w:rsid w:val="008A0FB1"/>
    <w:rsid w:val="008A19B5"/>
    <w:rsid w:val="008A359E"/>
    <w:rsid w:val="008A3E6F"/>
    <w:rsid w:val="008A40E0"/>
    <w:rsid w:val="008A4603"/>
    <w:rsid w:val="008A5800"/>
    <w:rsid w:val="008A636B"/>
    <w:rsid w:val="008A6D7B"/>
    <w:rsid w:val="008A7C85"/>
    <w:rsid w:val="008A7F63"/>
    <w:rsid w:val="008B014B"/>
    <w:rsid w:val="008B08C8"/>
    <w:rsid w:val="008B110A"/>
    <w:rsid w:val="008B1659"/>
    <w:rsid w:val="008B1876"/>
    <w:rsid w:val="008B1930"/>
    <w:rsid w:val="008B1DA0"/>
    <w:rsid w:val="008B215C"/>
    <w:rsid w:val="008B24B4"/>
    <w:rsid w:val="008B31CC"/>
    <w:rsid w:val="008B372D"/>
    <w:rsid w:val="008B3D24"/>
    <w:rsid w:val="008B52B3"/>
    <w:rsid w:val="008B550C"/>
    <w:rsid w:val="008B5AC2"/>
    <w:rsid w:val="008B613D"/>
    <w:rsid w:val="008B7942"/>
    <w:rsid w:val="008C06EA"/>
    <w:rsid w:val="008C2773"/>
    <w:rsid w:val="008C2DD0"/>
    <w:rsid w:val="008C2F4A"/>
    <w:rsid w:val="008C33A1"/>
    <w:rsid w:val="008C35F4"/>
    <w:rsid w:val="008C3AA3"/>
    <w:rsid w:val="008C3D20"/>
    <w:rsid w:val="008C40E2"/>
    <w:rsid w:val="008C5181"/>
    <w:rsid w:val="008C53A4"/>
    <w:rsid w:val="008C53E9"/>
    <w:rsid w:val="008C6FFC"/>
    <w:rsid w:val="008C76FE"/>
    <w:rsid w:val="008C7BE6"/>
    <w:rsid w:val="008C7C3B"/>
    <w:rsid w:val="008D1FE6"/>
    <w:rsid w:val="008D51C0"/>
    <w:rsid w:val="008D5294"/>
    <w:rsid w:val="008D5BCF"/>
    <w:rsid w:val="008D6772"/>
    <w:rsid w:val="008D7283"/>
    <w:rsid w:val="008E00D4"/>
    <w:rsid w:val="008E059A"/>
    <w:rsid w:val="008E15F5"/>
    <w:rsid w:val="008E20A4"/>
    <w:rsid w:val="008E2A40"/>
    <w:rsid w:val="008E34C5"/>
    <w:rsid w:val="008E3D3E"/>
    <w:rsid w:val="008E4937"/>
    <w:rsid w:val="008E4A16"/>
    <w:rsid w:val="008E4D22"/>
    <w:rsid w:val="008E59F4"/>
    <w:rsid w:val="008E5BBF"/>
    <w:rsid w:val="008E648F"/>
    <w:rsid w:val="008E68D0"/>
    <w:rsid w:val="008E698E"/>
    <w:rsid w:val="008E6CEF"/>
    <w:rsid w:val="008E7386"/>
    <w:rsid w:val="008E7704"/>
    <w:rsid w:val="008F0397"/>
    <w:rsid w:val="008F15D7"/>
    <w:rsid w:val="008F17B7"/>
    <w:rsid w:val="008F19EB"/>
    <w:rsid w:val="008F1C4A"/>
    <w:rsid w:val="008F2066"/>
    <w:rsid w:val="008F25AD"/>
    <w:rsid w:val="008F296D"/>
    <w:rsid w:val="008F2C3E"/>
    <w:rsid w:val="008F386A"/>
    <w:rsid w:val="008F46D3"/>
    <w:rsid w:val="008F57F0"/>
    <w:rsid w:val="008F68CF"/>
    <w:rsid w:val="009010E8"/>
    <w:rsid w:val="0090145A"/>
    <w:rsid w:val="00901640"/>
    <w:rsid w:val="0090205C"/>
    <w:rsid w:val="00902357"/>
    <w:rsid w:val="00902761"/>
    <w:rsid w:val="00903062"/>
    <w:rsid w:val="0090312E"/>
    <w:rsid w:val="009036C8"/>
    <w:rsid w:val="00903D33"/>
    <w:rsid w:val="00905318"/>
    <w:rsid w:val="00905750"/>
    <w:rsid w:val="009058F6"/>
    <w:rsid w:val="0090712B"/>
    <w:rsid w:val="0090772C"/>
    <w:rsid w:val="00907EF3"/>
    <w:rsid w:val="00910665"/>
    <w:rsid w:val="009107F2"/>
    <w:rsid w:val="00910EE4"/>
    <w:rsid w:val="009115D7"/>
    <w:rsid w:val="00911850"/>
    <w:rsid w:val="00913E4D"/>
    <w:rsid w:val="00914657"/>
    <w:rsid w:val="0091550F"/>
    <w:rsid w:val="009161F9"/>
    <w:rsid w:val="00916BF0"/>
    <w:rsid w:val="0091719B"/>
    <w:rsid w:val="009172B0"/>
    <w:rsid w:val="00920C58"/>
    <w:rsid w:val="00921742"/>
    <w:rsid w:val="00921CC7"/>
    <w:rsid w:val="00921F21"/>
    <w:rsid w:val="009221D8"/>
    <w:rsid w:val="00923189"/>
    <w:rsid w:val="0092468F"/>
    <w:rsid w:val="00924803"/>
    <w:rsid w:val="00925AAC"/>
    <w:rsid w:val="009262F9"/>
    <w:rsid w:val="00927210"/>
    <w:rsid w:val="0092752F"/>
    <w:rsid w:val="00927CF3"/>
    <w:rsid w:val="00930106"/>
    <w:rsid w:val="0093040D"/>
    <w:rsid w:val="00930BCA"/>
    <w:rsid w:val="0093112A"/>
    <w:rsid w:val="00931938"/>
    <w:rsid w:val="00932381"/>
    <w:rsid w:val="00932CCD"/>
    <w:rsid w:val="00933757"/>
    <w:rsid w:val="00934A42"/>
    <w:rsid w:val="00934C29"/>
    <w:rsid w:val="00934C99"/>
    <w:rsid w:val="00934D11"/>
    <w:rsid w:val="009356CC"/>
    <w:rsid w:val="00935829"/>
    <w:rsid w:val="009359EF"/>
    <w:rsid w:val="00935A0D"/>
    <w:rsid w:val="009374FE"/>
    <w:rsid w:val="00937E3D"/>
    <w:rsid w:val="0094011C"/>
    <w:rsid w:val="00940A9F"/>
    <w:rsid w:val="00941364"/>
    <w:rsid w:val="00941418"/>
    <w:rsid w:val="00941F90"/>
    <w:rsid w:val="00943446"/>
    <w:rsid w:val="0094373C"/>
    <w:rsid w:val="00944569"/>
    <w:rsid w:val="0094491A"/>
    <w:rsid w:val="00945838"/>
    <w:rsid w:val="00945B41"/>
    <w:rsid w:val="00945BEC"/>
    <w:rsid w:val="00945DB1"/>
    <w:rsid w:val="009505C8"/>
    <w:rsid w:val="00950E79"/>
    <w:rsid w:val="00950FEF"/>
    <w:rsid w:val="0095166D"/>
    <w:rsid w:val="009526DD"/>
    <w:rsid w:val="00952D3F"/>
    <w:rsid w:val="00952DA0"/>
    <w:rsid w:val="00953E32"/>
    <w:rsid w:val="0095519C"/>
    <w:rsid w:val="009559E9"/>
    <w:rsid w:val="00956412"/>
    <w:rsid w:val="009579E8"/>
    <w:rsid w:val="00957E28"/>
    <w:rsid w:val="00960D09"/>
    <w:rsid w:val="00960E0E"/>
    <w:rsid w:val="0096254F"/>
    <w:rsid w:val="00962578"/>
    <w:rsid w:val="00962580"/>
    <w:rsid w:val="00963361"/>
    <w:rsid w:val="009634C8"/>
    <w:rsid w:val="00965485"/>
    <w:rsid w:val="009657E9"/>
    <w:rsid w:val="009666E7"/>
    <w:rsid w:val="00967A8C"/>
    <w:rsid w:val="00967BB3"/>
    <w:rsid w:val="00967EEB"/>
    <w:rsid w:val="00970DF4"/>
    <w:rsid w:val="00970E8C"/>
    <w:rsid w:val="00970F8C"/>
    <w:rsid w:val="00971467"/>
    <w:rsid w:val="00971FB1"/>
    <w:rsid w:val="009723E5"/>
    <w:rsid w:val="009727E1"/>
    <w:rsid w:val="009734BC"/>
    <w:rsid w:val="00974ED0"/>
    <w:rsid w:val="00975027"/>
    <w:rsid w:val="0097548C"/>
    <w:rsid w:val="00976542"/>
    <w:rsid w:val="00977C31"/>
    <w:rsid w:val="00980979"/>
    <w:rsid w:val="00980D15"/>
    <w:rsid w:val="009813AB"/>
    <w:rsid w:val="009814BC"/>
    <w:rsid w:val="009828EE"/>
    <w:rsid w:val="009828F5"/>
    <w:rsid w:val="00982A9E"/>
    <w:rsid w:val="0098330A"/>
    <w:rsid w:val="0098344F"/>
    <w:rsid w:val="00983613"/>
    <w:rsid w:val="0098368C"/>
    <w:rsid w:val="00983B0F"/>
    <w:rsid w:val="00984296"/>
    <w:rsid w:val="00984418"/>
    <w:rsid w:val="0098535A"/>
    <w:rsid w:val="009857A1"/>
    <w:rsid w:val="009859B0"/>
    <w:rsid w:val="009902D1"/>
    <w:rsid w:val="0099077D"/>
    <w:rsid w:val="00990BC3"/>
    <w:rsid w:val="009914A1"/>
    <w:rsid w:val="00992984"/>
    <w:rsid w:val="00992ADE"/>
    <w:rsid w:val="00994BA7"/>
    <w:rsid w:val="0099563F"/>
    <w:rsid w:val="009956F8"/>
    <w:rsid w:val="00995A84"/>
    <w:rsid w:val="009968A2"/>
    <w:rsid w:val="0099692E"/>
    <w:rsid w:val="00996A9F"/>
    <w:rsid w:val="0099738A"/>
    <w:rsid w:val="00997C30"/>
    <w:rsid w:val="009A11EB"/>
    <w:rsid w:val="009A1283"/>
    <w:rsid w:val="009A15F7"/>
    <w:rsid w:val="009A1736"/>
    <w:rsid w:val="009A1D7B"/>
    <w:rsid w:val="009A287C"/>
    <w:rsid w:val="009A29FE"/>
    <w:rsid w:val="009A2A0E"/>
    <w:rsid w:val="009A2E21"/>
    <w:rsid w:val="009A3499"/>
    <w:rsid w:val="009A3CC0"/>
    <w:rsid w:val="009A4482"/>
    <w:rsid w:val="009A4E19"/>
    <w:rsid w:val="009A519B"/>
    <w:rsid w:val="009A5369"/>
    <w:rsid w:val="009A5D21"/>
    <w:rsid w:val="009A6256"/>
    <w:rsid w:val="009A73BB"/>
    <w:rsid w:val="009A77A3"/>
    <w:rsid w:val="009A7B8A"/>
    <w:rsid w:val="009B10B7"/>
    <w:rsid w:val="009B1757"/>
    <w:rsid w:val="009B1835"/>
    <w:rsid w:val="009B1B89"/>
    <w:rsid w:val="009B3F46"/>
    <w:rsid w:val="009B456B"/>
    <w:rsid w:val="009B45EC"/>
    <w:rsid w:val="009B5AD4"/>
    <w:rsid w:val="009B68E6"/>
    <w:rsid w:val="009B7366"/>
    <w:rsid w:val="009C05F6"/>
    <w:rsid w:val="009C0A7F"/>
    <w:rsid w:val="009C0E0D"/>
    <w:rsid w:val="009C0ECC"/>
    <w:rsid w:val="009C1EF7"/>
    <w:rsid w:val="009C22F1"/>
    <w:rsid w:val="009C35C9"/>
    <w:rsid w:val="009C36AA"/>
    <w:rsid w:val="009C41EA"/>
    <w:rsid w:val="009C451D"/>
    <w:rsid w:val="009C53E0"/>
    <w:rsid w:val="009C5C14"/>
    <w:rsid w:val="009C5CB4"/>
    <w:rsid w:val="009C63A1"/>
    <w:rsid w:val="009C63E4"/>
    <w:rsid w:val="009C6422"/>
    <w:rsid w:val="009C64DF"/>
    <w:rsid w:val="009C65EF"/>
    <w:rsid w:val="009C7AE1"/>
    <w:rsid w:val="009C7B70"/>
    <w:rsid w:val="009C7E89"/>
    <w:rsid w:val="009D0EAC"/>
    <w:rsid w:val="009D1F2E"/>
    <w:rsid w:val="009D2283"/>
    <w:rsid w:val="009D232B"/>
    <w:rsid w:val="009D2631"/>
    <w:rsid w:val="009D2EA6"/>
    <w:rsid w:val="009D3649"/>
    <w:rsid w:val="009D4B60"/>
    <w:rsid w:val="009D5BBF"/>
    <w:rsid w:val="009D7B0E"/>
    <w:rsid w:val="009E1A2E"/>
    <w:rsid w:val="009E1C92"/>
    <w:rsid w:val="009E248D"/>
    <w:rsid w:val="009E2F94"/>
    <w:rsid w:val="009E3442"/>
    <w:rsid w:val="009E3B7E"/>
    <w:rsid w:val="009E3EAE"/>
    <w:rsid w:val="009E5422"/>
    <w:rsid w:val="009E5864"/>
    <w:rsid w:val="009E5D53"/>
    <w:rsid w:val="009E5EBD"/>
    <w:rsid w:val="009E7348"/>
    <w:rsid w:val="009F035E"/>
    <w:rsid w:val="009F1166"/>
    <w:rsid w:val="009F1687"/>
    <w:rsid w:val="009F20FD"/>
    <w:rsid w:val="009F2CE8"/>
    <w:rsid w:val="009F3253"/>
    <w:rsid w:val="009F376E"/>
    <w:rsid w:val="009F3E81"/>
    <w:rsid w:val="009F4192"/>
    <w:rsid w:val="009F45A7"/>
    <w:rsid w:val="009F520C"/>
    <w:rsid w:val="009F52DA"/>
    <w:rsid w:val="009F55BA"/>
    <w:rsid w:val="009F58E6"/>
    <w:rsid w:val="009F6328"/>
    <w:rsid w:val="009F656E"/>
    <w:rsid w:val="009F6836"/>
    <w:rsid w:val="009F691C"/>
    <w:rsid w:val="009F6A27"/>
    <w:rsid w:val="009F6EDE"/>
    <w:rsid w:val="009F73A3"/>
    <w:rsid w:val="00A003A9"/>
    <w:rsid w:val="00A00BD1"/>
    <w:rsid w:val="00A00D60"/>
    <w:rsid w:val="00A01402"/>
    <w:rsid w:val="00A01EB8"/>
    <w:rsid w:val="00A029E5"/>
    <w:rsid w:val="00A02A5B"/>
    <w:rsid w:val="00A0301B"/>
    <w:rsid w:val="00A03119"/>
    <w:rsid w:val="00A04738"/>
    <w:rsid w:val="00A04923"/>
    <w:rsid w:val="00A04AD0"/>
    <w:rsid w:val="00A04EB1"/>
    <w:rsid w:val="00A0591F"/>
    <w:rsid w:val="00A0632F"/>
    <w:rsid w:val="00A0784E"/>
    <w:rsid w:val="00A11AD9"/>
    <w:rsid w:val="00A122E9"/>
    <w:rsid w:val="00A1348C"/>
    <w:rsid w:val="00A15769"/>
    <w:rsid w:val="00A16146"/>
    <w:rsid w:val="00A16624"/>
    <w:rsid w:val="00A167D6"/>
    <w:rsid w:val="00A20517"/>
    <w:rsid w:val="00A207FB"/>
    <w:rsid w:val="00A226C9"/>
    <w:rsid w:val="00A23D06"/>
    <w:rsid w:val="00A23EAF"/>
    <w:rsid w:val="00A2410C"/>
    <w:rsid w:val="00A24296"/>
    <w:rsid w:val="00A24C13"/>
    <w:rsid w:val="00A24D09"/>
    <w:rsid w:val="00A25100"/>
    <w:rsid w:val="00A251BC"/>
    <w:rsid w:val="00A25356"/>
    <w:rsid w:val="00A25379"/>
    <w:rsid w:val="00A25B1A"/>
    <w:rsid w:val="00A25FAC"/>
    <w:rsid w:val="00A26187"/>
    <w:rsid w:val="00A264BA"/>
    <w:rsid w:val="00A2768C"/>
    <w:rsid w:val="00A2793C"/>
    <w:rsid w:val="00A27940"/>
    <w:rsid w:val="00A279F3"/>
    <w:rsid w:val="00A27D2C"/>
    <w:rsid w:val="00A309EA"/>
    <w:rsid w:val="00A3173A"/>
    <w:rsid w:val="00A31F1D"/>
    <w:rsid w:val="00A32336"/>
    <w:rsid w:val="00A32DB5"/>
    <w:rsid w:val="00A3323C"/>
    <w:rsid w:val="00A3367A"/>
    <w:rsid w:val="00A33AC3"/>
    <w:rsid w:val="00A343B7"/>
    <w:rsid w:val="00A3472A"/>
    <w:rsid w:val="00A360B5"/>
    <w:rsid w:val="00A36670"/>
    <w:rsid w:val="00A36BF2"/>
    <w:rsid w:val="00A370C0"/>
    <w:rsid w:val="00A37451"/>
    <w:rsid w:val="00A40CAE"/>
    <w:rsid w:val="00A41578"/>
    <w:rsid w:val="00A4199D"/>
    <w:rsid w:val="00A4207B"/>
    <w:rsid w:val="00A424BE"/>
    <w:rsid w:val="00A42C07"/>
    <w:rsid w:val="00A43000"/>
    <w:rsid w:val="00A44293"/>
    <w:rsid w:val="00A4598E"/>
    <w:rsid w:val="00A45A23"/>
    <w:rsid w:val="00A4626E"/>
    <w:rsid w:val="00A46603"/>
    <w:rsid w:val="00A46869"/>
    <w:rsid w:val="00A4747C"/>
    <w:rsid w:val="00A500CB"/>
    <w:rsid w:val="00A505AF"/>
    <w:rsid w:val="00A50627"/>
    <w:rsid w:val="00A509DF"/>
    <w:rsid w:val="00A5219A"/>
    <w:rsid w:val="00A523E6"/>
    <w:rsid w:val="00A52583"/>
    <w:rsid w:val="00A5293D"/>
    <w:rsid w:val="00A53F62"/>
    <w:rsid w:val="00A54238"/>
    <w:rsid w:val="00A557D2"/>
    <w:rsid w:val="00A56E3F"/>
    <w:rsid w:val="00A575D3"/>
    <w:rsid w:val="00A57F3D"/>
    <w:rsid w:val="00A60A8F"/>
    <w:rsid w:val="00A61C2E"/>
    <w:rsid w:val="00A61C50"/>
    <w:rsid w:val="00A62221"/>
    <w:rsid w:val="00A62B10"/>
    <w:rsid w:val="00A63152"/>
    <w:rsid w:val="00A638AF"/>
    <w:rsid w:val="00A63FDF"/>
    <w:rsid w:val="00A642B1"/>
    <w:rsid w:val="00A64DAA"/>
    <w:rsid w:val="00A66ACB"/>
    <w:rsid w:val="00A7001B"/>
    <w:rsid w:val="00A70398"/>
    <w:rsid w:val="00A710F8"/>
    <w:rsid w:val="00A71313"/>
    <w:rsid w:val="00A713C1"/>
    <w:rsid w:val="00A7158C"/>
    <w:rsid w:val="00A71977"/>
    <w:rsid w:val="00A71FD7"/>
    <w:rsid w:val="00A73EEF"/>
    <w:rsid w:val="00A7602D"/>
    <w:rsid w:val="00A765B2"/>
    <w:rsid w:val="00A8127B"/>
    <w:rsid w:val="00A819AB"/>
    <w:rsid w:val="00A81CBC"/>
    <w:rsid w:val="00A820EF"/>
    <w:rsid w:val="00A8219E"/>
    <w:rsid w:val="00A827CA"/>
    <w:rsid w:val="00A82B9D"/>
    <w:rsid w:val="00A830F4"/>
    <w:rsid w:val="00A8369B"/>
    <w:rsid w:val="00A83A19"/>
    <w:rsid w:val="00A8446B"/>
    <w:rsid w:val="00A84976"/>
    <w:rsid w:val="00A84DCF"/>
    <w:rsid w:val="00A860FD"/>
    <w:rsid w:val="00A86354"/>
    <w:rsid w:val="00A86934"/>
    <w:rsid w:val="00A86F18"/>
    <w:rsid w:val="00A9024F"/>
    <w:rsid w:val="00A9041B"/>
    <w:rsid w:val="00A90D2A"/>
    <w:rsid w:val="00A92321"/>
    <w:rsid w:val="00A92562"/>
    <w:rsid w:val="00A925F4"/>
    <w:rsid w:val="00A9276C"/>
    <w:rsid w:val="00A9297A"/>
    <w:rsid w:val="00A929F8"/>
    <w:rsid w:val="00A93247"/>
    <w:rsid w:val="00A93E01"/>
    <w:rsid w:val="00A93FDF"/>
    <w:rsid w:val="00A945E0"/>
    <w:rsid w:val="00A95860"/>
    <w:rsid w:val="00A959E4"/>
    <w:rsid w:val="00A96F2F"/>
    <w:rsid w:val="00A9755F"/>
    <w:rsid w:val="00A976F3"/>
    <w:rsid w:val="00A97C63"/>
    <w:rsid w:val="00A97FB4"/>
    <w:rsid w:val="00AA0CA0"/>
    <w:rsid w:val="00AA1838"/>
    <w:rsid w:val="00AA18A5"/>
    <w:rsid w:val="00AA1B92"/>
    <w:rsid w:val="00AA2382"/>
    <w:rsid w:val="00AA2650"/>
    <w:rsid w:val="00AA2D2B"/>
    <w:rsid w:val="00AA3A23"/>
    <w:rsid w:val="00AA41DB"/>
    <w:rsid w:val="00AA44A7"/>
    <w:rsid w:val="00AA5CD9"/>
    <w:rsid w:val="00AA6EBA"/>
    <w:rsid w:val="00AB129E"/>
    <w:rsid w:val="00AB140F"/>
    <w:rsid w:val="00AB1BA0"/>
    <w:rsid w:val="00AB1FF4"/>
    <w:rsid w:val="00AB2551"/>
    <w:rsid w:val="00AB2673"/>
    <w:rsid w:val="00AB2BB1"/>
    <w:rsid w:val="00AB2BB2"/>
    <w:rsid w:val="00AB32FC"/>
    <w:rsid w:val="00AB4759"/>
    <w:rsid w:val="00AB4AE7"/>
    <w:rsid w:val="00AB4CEA"/>
    <w:rsid w:val="00AB503D"/>
    <w:rsid w:val="00AB53E0"/>
    <w:rsid w:val="00AB69ED"/>
    <w:rsid w:val="00AB6A3A"/>
    <w:rsid w:val="00AC0F1E"/>
    <w:rsid w:val="00AC1010"/>
    <w:rsid w:val="00AC1185"/>
    <w:rsid w:val="00AC1347"/>
    <w:rsid w:val="00AC25BE"/>
    <w:rsid w:val="00AC271A"/>
    <w:rsid w:val="00AC2E71"/>
    <w:rsid w:val="00AC37E9"/>
    <w:rsid w:val="00AC3BDF"/>
    <w:rsid w:val="00AC4BA7"/>
    <w:rsid w:val="00AC5026"/>
    <w:rsid w:val="00AC571B"/>
    <w:rsid w:val="00AC5765"/>
    <w:rsid w:val="00AD01BE"/>
    <w:rsid w:val="00AD06A7"/>
    <w:rsid w:val="00AD0DBF"/>
    <w:rsid w:val="00AD0FA1"/>
    <w:rsid w:val="00AD17F6"/>
    <w:rsid w:val="00AD32F9"/>
    <w:rsid w:val="00AD3F47"/>
    <w:rsid w:val="00AD4E40"/>
    <w:rsid w:val="00AD5145"/>
    <w:rsid w:val="00AD666D"/>
    <w:rsid w:val="00AD6987"/>
    <w:rsid w:val="00AD6A9B"/>
    <w:rsid w:val="00AD6EB3"/>
    <w:rsid w:val="00AD711D"/>
    <w:rsid w:val="00AD79A8"/>
    <w:rsid w:val="00AD7BFE"/>
    <w:rsid w:val="00AD7F5B"/>
    <w:rsid w:val="00AE00C7"/>
    <w:rsid w:val="00AE01DD"/>
    <w:rsid w:val="00AE023D"/>
    <w:rsid w:val="00AE0B2A"/>
    <w:rsid w:val="00AE1DAA"/>
    <w:rsid w:val="00AE28CB"/>
    <w:rsid w:val="00AE62C3"/>
    <w:rsid w:val="00AE661B"/>
    <w:rsid w:val="00AE6949"/>
    <w:rsid w:val="00AE74AE"/>
    <w:rsid w:val="00AE7D35"/>
    <w:rsid w:val="00AE7FB6"/>
    <w:rsid w:val="00AF01C3"/>
    <w:rsid w:val="00AF0542"/>
    <w:rsid w:val="00AF0583"/>
    <w:rsid w:val="00AF0B17"/>
    <w:rsid w:val="00AF0DD8"/>
    <w:rsid w:val="00AF11D3"/>
    <w:rsid w:val="00AF12FB"/>
    <w:rsid w:val="00AF2079"/>
    <w:rsid w:val="00AF293E"/>
    <w:rsid w:val="00AF306F"/>
    <w:rsid w:val="00AF3F85"/>
    <w:rsid w:val="00AF4289"/>
    <w:rsid w:val="00AF5157"/>
    <w:rsid w:val="00AF5295"/>
    <w:rsid w:val="00AF630E"/>
    <w:rsid w:val="00AF68B5"/>
    <w:rsid w:val="00AF6AB0"/>
    <w:rsid w:val="00AF736A"/>
    <w:rsid w:val="00AF73FE"/>
    <w:rsid w:val="00AF75EC"/>
    <w:rsid w:val="00AF77C8"/>
    <w:rsid w:val="00AF77FB"/>
    <w:rsid w:val="00B00850"/>
    <w:rsid w:val="00B00972"/>
    <w:rsid w:val="00B00C4C"/>
    <w:rsid w:val="00B02D63"/>
    <w:rsid w:val="00B0332F"/>
    <w:rsid w:val="00B05440"/>
    <w:rsid w:val="00B05BFB"/>
    <w:rsid w:val="00B06368"/>
    <w:rsid w:val="00B06542"/>
    <w:rsid w:val="00B06E4F"/>
    <w:rsid w:val="00B07336"/>
    <w:rsid w:val="00B11441"/>
    <w:rsid w:val="00B123A6"/>
    <w:rsid w:val="00B12452"/>
    <w:rsid w:val="00B12477"/>
    <w:rsid w:val="00B12DFD"/>
    <w:rsid w:val="00B14027"/>
    <w:rsid w:val="00B1419A"/>
    <w:rsid w:val="00B1445A"/>
    <w:rsid w:val="00B144E3"/>
    <w:rsid w:val="00B1632F"/>
    <w:rsid w:val="00B1677C"/>
    <w:rsid w:val="00B16ACA"/>
    <w:rsid w:val="00B16DF4"/>
    <w:rsid w:val="00B172EF"/>
    <w:rsid w:val="00B17CBA"/>
    <w:rsid w:val="00B20623"/>
    <w:rsid w:val="00B20702"/>
    <w:rsid w:val="00B21771"/>
    <w:rsid w:val="00B217AF"/>
    <w:rsid w:val="00B21BB2"/>
    <w:rsid w:val="00B21F04"/>
    <w:rsid w:val="00B2365F"/>
    <w:rsid w:val="00B23D7F"/>
    <w:rsid w:val="00B2442F"/>
    <w:rsid w:val="00B24BDD"/>
    <w:rsid w:val="00B24FF2"/>
    <w:rsid w:val="00B25493"/>
    <w:rsid w:val="00B26050"/>
    <w:rsid w:val="00B26BFE"/>
    <w:rsid w:val="00B26E9B"/>
    <w:rsid w:val="00B27328"/>
    <w:rsid w:val="00B274DD"/>
    <w:rsid w:val="00B27B2B"/>
    <w:rsid w:val="00B27EB2"/>
    <w:rsid w:val="00B31301"/>
    <w:rsid w:val="00B3198C"/>
    <w:rsid w:val="00B32291"/>
    <w:rsid w:val="00B32D2C"/>
    <w:rsid w:val="00B32F76"/>
    <w:rsid w:val="00B33A73"/>
    <w:rsid w:val="00B342D9"/>
    <w:rsid w:val="00B3467D"/>
    <w:rsid w:val="00B3519B"/>
    <w:rsid w:val="00B35A1A"/>
    <w:rsid w:val="00B35D28"/>
    <w:rsid w:val="00B35EED"/>
    <w:rsid w:val="00B40BA9"/>
    <w:rsid w:val="00B40D67"/>
    <w:rsid w:val="00B4166D"/>
    <w:rsid w:val="00B429EE"/>
    <w:rsid w:val="00B42D78"/>
    <w:rsid w:val="00B42E33"/>
    <w:rsid w:val="00B43140"/>
    <w:rsid w:val="00B44544"/>
    <w:rsid w:val="00B4499D"/>
    <w:rsid w:val="00B44B2B"/>
    <w:rsid w:val="00B44E4F"/>
    <w:rsid w:val="00B451F0"/>
    <w:rsid w:val="00B45516"/>
    <w:rsid w:val="00B455D1"/>
    <w:rsid w:val="00B45863"/>
    <w:rsid w:val="00B45BEF"/>
    <w:rsid w:val="00B47272"/>
    <w:rsid w:val="00B47429"/>
    <w:rsid w:val="00B50C3E"/>
    <w:rsid w:val="00B50D69"/>
    <w:rsid w:val="00B5125D"/>
    <w:rsid w:val="00B513A8"/>
    <w:rsid w:val="00B51E3D"/>
    <w:rsid w:val="00B51FD1"/>
    <w:rsid w:val="00B530D7"/>
    <w:rsid w:val="00B5384B"/>
    <w:rsid w:val="00B53B17"/>
    <w:rsid w:val="00B545C2"/>
    <w:rsid w:val="00B54AAC"/>
    <w:rsid w:val="00B55921"/>
    <w:rsid w:val="00B55BB2"/>
    <w:rsid w:val="00B56CCB"/>
    <w:rsid w:val="00B57AD2"/>
    <w:rsid w:val="00B60154"/>
    <w:rsid w:val="00B60166"/>
    <w:rsid w:val="00B606DE"/>
    <w:rsid w:val="00B61743"/>
    <w:rsid w:val="00B61B92"/>
    <w:rsid w:val="00B61C68"/>
    <w:rsid w:val="00B62AD1"/>
    <w:rsid w:val="00B62AE1"/>
    <w:rsid w:val="00B638CB"/>
    <w:rsid w:val="00B64978"/>
    <w:rsid w:val="00B6510C"/>
    <w:rsid w:val="00B65766"/>
    <w:rsid w:val="00B65ABF"/>
    <w:rsid w:val="00B65B6D"/>
    <w:rsid w:val="00B66F90"/>
    <w:rsid w:val="00B66FB9"/>
    <w:rsid w:val="00B66FDF"/>
    <w:rsid w:val="00B67208"/>
    <w:rsid w:val="00B70B31"/>
    <w:rsid w:val="00B712C9"/>
    <w:rsid w:val="00B7186D"/>
    <w:rsid w:val="00B72239"/>
    <w:rsid w:val="00B73F59"/>
    <w:rsid w:val="00B74FB5"/>
    <w:rsid w:val="00B75855"/>
    <w:rsid w:val="00B75C13"/>
    <w:rsid w:val="00B76232"/>
    <w:rsid w:val="00B76448"/>
    <w:rsid w:val="00B766DB"/>
    <w:rsid w:val="00B77249"/>
    <w:rsid w:val="00B80050"/>
    <w:rsid w:val="00B80B07"/>
    <w:rsid w:val="00B81CD0"/>
    <w:rsid w:val="00B81FC4"/>
    <w:rsid w:val="00B82135"/>
    <w:rsid w:val="00B8297E"/>
    <w:rsid w:val="00B82AC7"/>
    <w:rsid w:val="00B83B93"/>
    <w:rsid w:val="00B83CC7"/>
    <w:rsid w:val="00B853D3"/>
    <w:rsid w:val="00B8609E"/>
    <w:rsid w:val="00B86CDD"/>
    <w:rsid w:val="00B86D19"/>
    <w:rsid w:val="00B92ED7"/>
    <w:rsid w:val="00B934B1"/>
    <w:rsid w:val="00B93BEE"/>
    <w:rsid w:val="00B947A8"/>
    <w:rsid w:val="00B94994"/>
    <w:rsid w:val="00B94B86"/>
    <w:rsid w:val="00B95702"/>
    <w:rsid w:val="00B95DE7"/>
    <w:rsid w:val="00B961C5"/>
    <w:rsid w:val="00B96321"/>
    <w:rsid w:val="00B974A3"/>
    <w:rsid w:val="00BA023B"/>
    <w:rsid w:val="00BA0B16"/>
    <w:rsid w:val="00BA0E6E"/>
    <w:rsid w:val="00BA13DA"/>
    <w:rsid w:val="00BA191B"/>
    <w:rsid w:val="00BA2151"/>
    <w:rsid w:val="00BA2A68"/>
    <w:rsid w:val="00BA3783"/>
    <w:rsid w:val="00BA4B9B"/>
    <w:rsid w:val="00BA52EF"/>
    <w:rsid w:val="00BA56DD"/>
    <w:rsid w:val="00BA5AD9"/>
    <w:rsid w:val="00BA62DA"/>
    <w:rsid w:val="00BA6E0B"/>
    <w:rsid w:val="00BA6F6A"/>
    <w:rsid w:val="00BA74E4"/>
    <w:rsid w:val="00BA75BC"/>
    <w:rsid w:val="00BA7C13"/>
    <w:rsid w:val="00BB1B47"/>
    <w:rsid w:val="00BB1BAB"/>
    <w:rsid w:val="00BB2382"/>
    <w:rsid w:val="00BB286E"/>
    <w:rsid w:val="00BB3B6E"/>
    <w:rsid w:val="00BB4203"/>
    <w:rsid w:val="00BB5391"/>
    <w:rsid w:val="00BB57A0"/>
    <w:rsid w:val="00BB62AC"/>
    <w:rsid w:val="00BB6758"/>
    <w:rsid w:val="00BB71F9"/>
    <w:rsid w:val="00BC0348"/>
    <w:rsid w:val="00BC1800"/>
    <w:rsid w:val="00BC19EE"/>
    <w:rsid w:val="00BC1FF1"/>
    <w:rsid w:val="00BC27D1"/>
    <w:rsid w:val="00BC2920"/>
    <w:rsid w:val="00BC3429"/>
    <w:rsid w:val="00BC37A3"/>
    <w:rsid w:val="00BC3C1E"/>
    <w:rsid w:val="00BC43F9"/>
    <w:rsid w:val="00BC5996"/>
    <w:rsid w:val="00BC5C9F"/>
    <w:rsid w:val="00BC62A8"/>
    <w:rsid w:val="00BC6911"/>
    <w:rsid w:val="00BC750A"/>
    <w:rsid w:val="00BC793E"/>
    <w:rsid w:val="00BC7D1B"/>
    <w:rsid w:val="00BD0102"/>
    <w:rsid w:val="00BD0121"/>
    <w:rsid w:val="00BD0428"/>
    <w:rsid w:val="00BD14F9"/>
    <w:rsid w:val="00BD1512"/>
    <w:rsid w:val="00BD2294"/>
    <w:rsid w:val="00BD242F"/>
    <w:rsid w:val="00BD2BEC"/>
    <w:rsid w:val="00BD3012"/>
    <w:rsid w:val="00BD46DB"/>
    <w:rsid w:val="00BD4C0E"/>
    <w:rsid w:val="00BD5041"/>
    <w:rsid w:val="00BD56F2"/>
    <w:rsid w:val="00BD58BA"/>
    <w:rsid w:val="00BD5CAD"/>
    <w:rsid w:val="00BD65E5"/>
    <w:rsid w:val="00BD7970"/>
    <w:rsid w:val="00BD7A17"/>
    <w:rsid w:val="00BE0C8F"/>
    <w:rsid w:val="00BE0F1E"/>
    <w:rsid w:val="00BE1279"/>
    <w:rsid w:val="00BE23B0"/>
    <w:rsid w:val="00BE319F"/>
    <w:rsid w:val="00BE3599"/>
    <w:rsid w:val="00BE3861"/>
    <w:rsid w:val="00BE4074"/>
    <w:rsid w:val="00BE53C5"/>
    <w:rsid w:val="00BE554B"/>
    <w:rsid w:val="00BE5875"/>
    <w:rsid w:val="00BE6785"/>
    <w:rsid w:val="00BE6A70"/>
    <w:rsid w:val="00BE6EC7"/>
    <w:rsid w:val="00BE7D7D"/>
    <w:rsid w:val="00BF0EF2"/>
    <w:rsid w:val="00BF114C"/>
    <w:rsid w:val="00BF1E38"/>
    <w:rsid w:val="00BF27F8"/>
    <w:rsid w:val="00BF2937"/>
    <w:rsid w:val="00BF31C5"/>
    <w:rsid w:val="00BF31D9"/>
    <w:rsid w:val="00BF3922"/>
    <w:rsid w:val="00BF4936"/>
    <w:rsid w:val="00BF5358"/>
    <w:rsid w:val="00BF55ED"/>
    <w:rsid w:val="00BF56A2"/>
    <w:rsid w:val="00BF6CB6"/>
    <w:rsid w:val="00BF6FB3"/>
    <w:rsid w:val="00BF7414"/>
    <w:rsid w:val="00BF759F"/>
    <w:rsid w:val="00C00122"/>
    <w:rsid w:val="00C0019F"/>
    <w:rsid w:val="00C002F6"/>
    <w:rsid w:val="00C0094D"/>
    <w:rsid w:val="00C01226"/>
    <w:rsid w:val="00C01269"/>
    <w:rsid w:val="00C01349"/>
    <w:rsid w:val="00C018DC"/>
    <w:rsid w:val="00C01D0D"/>
    <w:rsid w:val="00C0258A"/>
    <w:rsid w:val="00C03232"/>
    <w:rsid w:val="00C03321"/>
    <w:rsid w:val="00C03473"/>
    <w:rsid w:val="00C03A27"/>
    <w:rsid w:val="00C03BD4"/>
    <w:rsid w:val="00C04110"/>
    <w:rsid w:val="00C05867"/>
    <w:rsid w:val="00C06AC2"/>
    <w:rsid w:val="00C07679"/>
    <w:rsid w:val="00C07999"/>
    <w:rsid w:val="00C101BE"/>
    <w:rsid w:val="00C101DC"/>
    <w:rsid w:val="00C1049A"/>
    <w:rsid w:val="00C104D5"/>
    <w:rsid w:val="00C10655"/>
    <w:rsid w:val="00C10827"/>
    <w:rsid w:val="00C117EA"/>
    <w:rsid w:val="00C118E9"/>
    <w:rsid w:val="00C127CC"/>
    <w:rsid w:val="00C1313C"/>
    <w:rsid w:val="00C14D9A"/>
    <w:rsid w:val="00C14E24"/>
    <w:rsid w:val="00C165B4"/>
    <w:rsid w:val="00C16A28"/>
    <w:rsid w:val="00C16B30"/>
    <w:rsid w:val="00C201D6"/>
    <w:rsid w:val="00C20530"/>
    <w:rsid w:val="00C20C78"/>
    <w:rsid w:val="00C21284"/>
    <w:rsid w:val="00C226A3"/>
    <w:rsid w:val="00C23462"/>
    <w:rsid w:val="00C2365A"/>
    <w:rsid w:val="00C23924"/>
    <w:rsid w:val="00C23DC3"/>
    <w:rsid w:val="00C24581"/>
    <w:rsid w:val="00C2537B"/>
    <w:rsid w:val="00C254D8"/>
    <w:rsid w:val="00C268FB"/>
    <w:rsid w:val="00C26B00"/>
    <w:rsid w:val="00C27260"/>
    <w:rsid w:val="00C27B6C"/>
    <w:rsid w:val="00C3012D"/>
    <w:rsid w:val="00C30585"/>
    <w:rsid w:val="00C30FC4"/>
    <w:rsid w:val="00C31AAE"/>
    <w:rsid w:val="00C32ABE"/>
    <w:rsid w:val="00C3345C"/>
    <w:rsid w:val="00C33B37"/>
    <w:rsid w:val="00C3472D"/>
    <w:rsid w:val="00C348BB"/>
    <w:rsid w:val="00C3590D"/>
    <w:rsid w:val="00C35C9B"/>
    <w:rsid w:val="00C35CC7"/>
    <w:rsid w:val="00C36815"/>
    <w:rsid w:val="00C36F17"/>
    <w:rsid w:val="00C3758F"/>
    <w:rsid w:val="00C403AC"/>
    <w:rsid w:val="00C407AE"/>
    <w:rsid w:val="00C41368"/>
    <w:rsid w:val="00C41C59"/>
    <w:rsid w:val="00C42713"/>
    <w:rsid w:val="00C42D5D"/>
    <w:rsid w:val="00C42D95"/>
    <w:rsid w:val="00C43A3A"/>
    <w:rsid w:val="00C443E9"/>
    <w:rsid w:val="00C45315"/>
    <w:rsid w:val="00C453A2"/>
    <w:rsid w:val="00C45AD1"/>
    <w:rsid w:val="00C4602C"/>
    <w:rsid w:val="00C46A36"/>
    <w:rsid w:val="00C46E8B"/>
    <w:rsid w:val="00C504E8"/>
    <w:rsid w:val="00C50FA9"/>
    <w:rsid w:val="00C51F97"/>
    <w:rsid w:val="00C52B8A"/>
    <w:rsid w:val="00C5385A"/>
    <w:rsid w:val="00C54C0B"/>
    <w:rsid w:val="00C54FC8"/>
    <w:rsid w:val="00C5728C"/>
    <w:rsid w:val="00C576F5"/>
    <w:rsid w:val="00C5796F"/>
    <w:rsid w:val="00C57A8F"/>
    <w:rsid w:val="00C6016F"/>
    <w:rsid w:val="00C60A14"/>
    <w:rsid w:val="00C61904"/>
    <w:rsid w:val="00C61F2B"/>
    <w:rsid w:val="00C626AD"/>
    <w:rsid w:val="00C64886"/>
    <w:rsid w:val="00C65D68"/>
    <w:rsid w:val="00C66A81"/>
    <w:rsid w:val="00C66B32"/>
    <w:rsid w:val="00C67533"/>
    <w:rsid w:val="00C70132"/>
    <w:rsid w:val="00C706AE"/>
    <w:rsid w:val="00C70BC0"/>
    <w:rsid w:val="00C71031"/>
    <w:rsid w:val="00C7200C"/>
    <w:rsid w:val="00C72089"/>
    <w:rsid w:val="00C723CF"/>
    <w:rsid w:val="00C7256F"/>
    <w:rsid w:val="00C726F6"/>
    <w:rsid w:val="00C729E5"/>
    <w:rsid w:val="00C732D8"/>
    <w:rsid w:val="00C7373F"/>
    <w:rsid w:val="00C7456D"/>
    <w:rsid w:val="00C74E8D"/>
    <w:rsid w:val="00C75578"/>
    <w:rsid w:val="00C75A0F"/>
    <w:rsid w:val="00C76629"/>
    <w:rsid w:val="00C77526"/>
    <w:rsid w:val="00C776D8"/>
    <w:rsid w:val="00C77E07"/>
    <w:rsid w:val="00C80713"/>
    <w:rsid w:val="00C8080B"/>
    <w:rsid w:val="00C80C79"/>
    <w:rsid w:val="00C80E47"/>
    <w:rsid w:val="00C81342"/>
    <w:rsid w:val="00C8145B"/>
    <w:rsid w:val="00C8210B"/>
    <w:rsid w:val="00C82F93"/>
    <w:rsid w:val="00C830DA"/>
    <w:rsid w:val="00C83612"/>
    <w:rsid w:val="00C857B3"/>
    <w:rsid w:val="00C85938"/>
    <w:rsid w:val="00C869CB"/>
    <w:rsid w:val="00C86F07"/>
    <w:rsid w:val="00C87FAD"/>
    <w:rsid w:val="00C90AFC"/>
    <w:rsid w:val="00C90FEE"/>
    <w:rsid w:val="00C91565"/>
    <w:rsid w:val="00C91590"/>
    <w:rsid w:val="00C91D3E"/>
    <w:rsid w:val="00C92C8C"/>
    <w:rsid w:val="00C92F03"/>
    <w:rsid w:val="00C93C8C"/>
    <w:rsid w:val="00C948DC"/>
    <w:rsid w:val="00C94CBD"/>
    <w:rsid w:val="00C95035"/>
    <w:rsid w:val="00C97599"/>
    <w:rsid w:val="00C9781E"/>
    <w:rsid w:val="00C97BF0"/>
    <w:rsid w:val="00CA0E81"/>
    <w:rsid w:val="00CA1653"/>
    <w:rsid w:val="00CA18EF"/>
    <w:rsid w:val="00CA308A"/>
    <w:rsid w:val="00CA438B"/>
    <w:rsid w:val="00CA4858"/>
    <w:rsid w:val="00CA4CB3"/>
    <w:rsid w:val="00CA64AE"/>
    <w:rsid w:val="00CA721A"/>
    <w:rsid w:val="00CA7BD3"/>
    <w:rsid w:val="00CB034D"/>
    <w:rsid w:val="00CB129C"/>
    <w:rsid w:val="00CB1686"/>
    <w:rsid w:val="00CB1B76"/>
    <w:rsid w:val="00CB27A4"/>
    <w:rsid w:val="00CB2CA4"/>
    <w:rsid w:val="00CB31F1"/>
    <w:rsid w:val="00CB4B90"/>
    <w:rsid w:val="00CB4C8C"/>
    <w:rsid w:val="00CB50B7"/>
    <w:rsid w:val="00CB5995"/>
    <w:rsid w:val="00CB5FE4"/>
    <w:rsid w:val="00CB602D"/>
    <w:rsid w:val="00CB62DF"/>
    <w:rsid w:val="00CB655F"/>
    <w:rsid w:val="00CB6601"/>
    <w:rsid w:val="00CB6A2F"/>
    <w:rsid w:val="00CB7479"/>
    <w:rsid w:val="00CB7E39"/>
    <w:rsid w:val="00CC0E95"/>
    <w:rsid w:val="00CC27F7"/>
    <w:rsid w:val="00CC4660"/>
    <w:rsid w:val="00CC491E"/>
    <w:rsid w:val="00CC4952"/>
    <w:rsid w:val="00CC4B1D"/>
    <w:rsid w:val="00CC4DD1"/>
    <w:rsid w:val="00CC5376"/>
    <w:rsid w:val="00CC53EE"/>
    <w:rsid w:val="00CC54EB"/>
    <w:rsid w:val="00CC595E"/>
    <w:rsid w:val="00CC59A1"/>
    <w:rsid w:val="00CC5AF0"/>
    <w:rsid w:val="00CC6BA3"/>
    <w:rsid w:val="00CD0B80"/>
    <w:rsid w:val="00CD111D"/>
    <w:rsid w:val="00CD17DA"/>
    <w:rsid w:val="00CD180E"/>
    <w:rsid w:val="00CD1896"/>
    <w:rsid w:val="00CD31D4"/>
    <w:rsid w:val="00CD3500"/>
    <w:rsid w:val="00CD42A6"/>
    <w:rsid w:val="00CD4711"/>
    <w:rsid w:val="00CD4806"/>
    <w:rsid w:val="00CD4901"/>
    <w:rsid w:val="00CD4AB6"/>
    <w:rsid w:val="00CD4BD7"/>
    <w:rsid w:val="00CD5213"/>
    <w:rsid w:val="00CD58EC"/>
    <w:rsid w:val="00CD5D5B"/>
    <w:rsid w:val="00CD63A8"/>
    <w:rsid w:val="00CD67DB"/>
    <w:rsid w:val="00CD6B8D"/>
    <w:rsid w:val="00CD6ECF"/>
    <w:rsid w:val="00CD7AE5"/>
    <w:rsid w:val="00CD7EA3"/>
    <w:rsid w:val="00CE0BA4"/>
    <w:rsid w:val="00CE1F9A"/>
    <w:rsid w:val="00CE2122"/>
    <w:rsid w:val="00CE2BD6"/>
    <w:rsid w:val="00CE3193"/>
    <w:rsid w:val="00CE3621"/>
    <w:rsid w:val="00CE4A02"/>
    <w:rsid w:val="00CE5573"/>
    <w:rsid w:val="00CE5B1D"/>
    <w:rsid w:val="00CE5B82"/>
    <w:rsid w:val="00CE73EB"/>
    <w:rsid w:val="00CF115D"/>
    <w:rsid w:val="00CF1957"/>
    <w:rsid w:val="00CF1DA9"/>
    <w:rsid w:val="00CF1DDF"/>
    <w:rsid w:val="00CF2BCF"/>
    <w:rsid w:val="00CF304F"/>
    <w:rsid w:val="00CF3163"/>
    <w:rsid w:val="00CF3199"/>
    <w:rsid w:val="00CF31B1"/>
    <w:rsid w:val="00CF3638"/>
    <w:rsid w:val="00CF3F34"/>
    <w:rsid w:val="00CF43A8"/>
    <w:rsid w:val="00CF4F07"/>
    <w:rsid w:val="00CF50B3"/>
    <w:rsid w:val="00CF6533"/>
    <w:rsid w:val="00CF7260"/>
    <w:rsid w:val="00CF7EEC"/>
    <w:rsid w:val="00D0048D"/>
    <w:rsid w:val="00D0154A"/>
    <w:rsid w:val="00D015E7"/>
    <w:rsid w:val="00D018A9"/>
    <w:rsid w:val="00D035C4"/>
    <w:rsid w:val="00D03742"/>
    <w:rsid w:val="00D03A08"/>
    <w:rsid w:val="00D04FDC"/>
    <w:rsid w:val="00D05059"/>
    <w:rsid w:val="00D05C2D"/>
    <w:rsid w:val="00D060C7"/>
    <w:rsid w:val="00D06354"/>
    <w:rsid w:val="00D06E81"/>
    <w:rsid w:val="00D06EBB"/>
    <w:rsid w:val="00D07335"/>
    <w:rsid w:val="00D07FD9"/>
    <w:rsid w:val="00D105B5"/>
    <w:rsid w:val="00D11332"/>
    <w:rsid w:val="00D15195"/>
    <w:rsid w:val="00D1577A"/>
    <w:rsid w:val="00D16C23"/>
    <w:rsid w:val="00D174BA"/>
    <w:rsid w:val="00D176C0"/>
    <w:rsid w:val="00D178DB"/>
    <w:rsid w:val="00D179A4"/>
    <w:rsid w:val="00D17B1D"/>
    <w:rsid w:val="00D207B0"/>
    <w:rsid w:val="00D22112"/>
    <w:rsid w:val="00D22C7F"/>
    <w:rsid w:val="00D22CA4"/>
    <w:rsid w:val="00D23FBB"/>
    <w:rsid w:val="00D24627"/>
    <w:rsid w:val="00D261AD"/>
    <w:rsid w:val="00D2691E"/>
    <w:rsid w:val="00D26FD2"/>
    <w:rsid w:val="00D311F1"/>
    <w:rsid w:val="00D3236C"/>
    <w:rsid w:val="00D338EB"/>
    <w:rsid w:val="00D3398C"/>
    <w:rsid w:val="00D36498"/>
    <w:rsid w:val="00D36CD0"/>
    <w:rsid w:val="00D37253"/>
    <w:rsid w:val="00D37B4A"/>
    <w:rsid w:val="00D40958"/>
    <w:rsid w:val="00D42237"/>
    <w:rsid w:val="00D42296"/>
    <w:rsid w:val="00D43028"/>
    <w:rsid w:val="00D43400"/>
    <w:rsid w:val="00D43E93"/>
    <w:rsid w:val="00D44756"/>
    <w:rsid w:val="00D44A85"/>
    <w:rsid w:val="00D451DA"/>
    <w:rsid w:val="00D463C2"/>
    <w:rsid w:val="00D468F8"/>
    <w:rsid w:val="00D46EF0"/>
    <w:rsid w:val="00D470F2"/>
    <w:rsid w:val="00D4765C"/>
    <w:rsid w:val="00D501BB"/>
    <w:rsid w:val="00D503AD"/>
    <w:rsid w:val="00D50785"/>
    <w:rsid w:val="00D50E04"/>
    <w:rsid w:val="00D5140A"/>
    <w:rsid w:val="00D51F41"/>
    <w:rsid w:val="00D5235A"/>
    <w:rsid w:val="00D52BDE"/>
    <w:rsid w:val="00D52E15"/>
    <w:rsid w:val="00D52FBA"/>
    <w:rsid w:val="00D53EBC"/>
    <w:rsid w:val="00D540AB"/>
    <w:rsid w:val="00D54176"/>
    <w:rsid w:val="00D54445"/>
    <w:rsid w:val="00D54479"/>
    <w:rsid w:val="00D545B0"/>
    <w:rsid w:val="00D545C3"/>
    <w:rsid w:val="00D554A2"/>
    <w:rsid w:val="00D559D4"/>
    <w:rsid w:val="00D5720E"/>
    <w:rsid w:val="00D60145"/>
    <w:rsid w:val="00D61322"/>
    <w:rsid w:val="00D62529"/>
    <w:rsid w:val="00D63D8B"/>
    <w:rsid w:val="00D63D92"/>
    <w:rsid w:val="00D6451E"/>
    <w:rsid w:val="00D64916"/>
    <w:rsid w:val="00D65660"/>
    <w:rsid w:val="00D67B79"/>
    <w:rsid w:val="00D70358"/>
    <w:rsid w:val="00D71035"/>
    <w:rsid w:val="00D7120F"/>
    <w:rsid w:val="00D712F3"/>
    <w:rsid w:val="00D71375"/>
    <w:rsid w:val="00D71698"/>
    <w:rsid w:val="00D72091"/>
    <w:rsid w:val="00D722FA"/>
    <w:rsid w:val="00D728AB"/>
    <w:rsid w:val="00D72970"/>
    <w:rsid w:val="00D73D90"/>
    <w:rsid w:val="00D73EE1"/>
    <w:rsid w:val="00D75226"/>
    <w:rsid w:val="00D75B1C"/>
    <w:rsid w:val="00D77D1E"/>
    <w:rsid w:val="00D77FBF"/>
    <w:rsid w:val="00D80C8B"/>
    <w:rsid w:val="00D80F32"/>
    <w:rsid w:val="00D816C6"/>
    <w:rsid w:val="00D8278F"/>
    <w:rsid w:val="00D83266"/>
    <w:rsid w:val="00D835C6"/>
    <w:rsid w:val="00D83EFF"/>
    <w:rsid w:val="00D84742"/>
    <w:rsid w:val="00D856C0"/>
    <w:rsid w:val="00D85A26"/>
    <w:rsid w:val="00D86036"/>
    <w:rsid w:val="00D8691A"/>
    <w:rsid w:val="00D875A1"/>
    <w:rsid w:val="00D90FEB"/>
    <w:rsid w:val="00D9127F"/>
    <w:rsid w:val="00D91A4E"/>
    <w:rsid w:val="00D92F6C"/>
    <w:rsid w:val="00D93D31"/>
    <w:rsid w:val="00D947E5"/>
    <w:rsid w:val="00D94BF7"/>
    <w:rsid w:val="00D95961"/>
    <w:rsid w:val="00D95CA6"/>
    <w:rsid w:val="00D96153"/>
    <w:rsid w:val="00D96A96"/>
    <w:rsid w:val="00D96AA5"/>
    <w:rsid w:val="00D96D57"/>
    <w:rsid w:val="00D96FD2"/>
    <w:rsid w:val="00D97B46"/>
    <w:rsid w:val="00DA11AA"/>
    <w:rsid w:val="00DA15BF"/>
    <w:rsid w:val="00DA17EB"/>
    <w:rsid w:val="00DA1C71"/>
    <w:rsid w:val="00DA242B"/>
    <w:rsid w:val="00DA27B7"/>
    <w:rsid w:val="00DA2E5D"/>
    <w:rsid w:val="00DA352A"/>
    <w:rsid w:val="00DA4FEA"/>
    <w:rsid w:val="00DA516C"/>
    <w:rsid w:val="00DA569C"/>
    <w:rsid w:val="00DA62A8"/>
    <w:rsid w:val="00DA6D1F"/>
    <w:rsid w:val="00DA7596"/>
    <w:rsid w:val="00DA7659"/>
    <w:rsid w:val="00DB080C"/>
    <w:rsid w:val="00DB3D16"/>
    <w:rsid w:val="00DB4226"/>
    <w:rsid w:val="00DB50E1"/>
    <w:rsid w:val="00DB6E9E"/>
    <w:rsid w:val="00DB77D0"/>
    <w:rsid w:val="00DB7E0E"/>
    <w:rsid w:val="00DB7FF1"/>
    <w:rsid w:val="00DC151F"/>
    <w:rsid w:val="00DC21EA"/>
    <w:rsid w:val="00DC30B1"/>
    <w:rsid w:val="00DC53D3"/>
    <w:rsid w:val="00DC54A5"/>
    <w:rsid w:val="00DC6ABC"/>
    <w:rsid w:val="00DC7544"/>
    <w:rsid w:val="00DC76F7"/>
    <w:rsid w:val="00DC7A11"/>
    <w:rsid w:val="00DC7BB8"/>
    <w:rsid w:val="00DD0D3D"/>
    <w:rsid w:val="00DD1088"/>
    <w:rsid w:val="00DD1DBF"/>
    <w:rsid w:val="00DD2DBE"/>
    <w:rsid w:val="00DD3255"/>
    <w:rsid w:val="00DD35CD"/>
    <w:rsid w:val="00DD380E"/>
    <w:rsid w:val="00DD3B88"/>
    <w:rsid w:val="00DD4CC1"/>
    <w:rsid w:val="00DD663C"/>
    <w:rsid w:val="00DD681C"/>
    <w:rsid w:val="00DD6882"/>
    <w:rsid w:val="00DD6CE9"/>
    <w:rsid w:val="00DD6DEE"/>
    <w:rsid w:val="00DD7545"/>
    <w:rsid w:val="00DE0C82"/>
    <w:rsid w:val="00DE1F9F"/>
    <w:rsid w:val="00DE282C"/>
    <w:rsid w:val="00DE29C3"/>
    <w:rsid w:val="00DE3C63"/>
    <w:rsid w:val="00DE4705"/>
    <w:rsid w:val="00DE4D49"/>
    <w:rsid w:val="00DE50F1"/>
    <w:rsid w:val="00DE572F"/>
    <w:rsid w:val="00DE582B"/>
    <w:rsid w:val="00DE59D3"/>
    <w:rsid w:val="00DE5F86"/>
    <w:rsid w:val="00DE6644"/>
    <w:rsid w:val="00DE68AC"/>
    <w:rsid w:val="00DE7E5C"/>
    <w:rsid w:val="00DE7EF1"/>
    <w:rsid w:val="00DF0600"/>
    <w:rsid w:val="00DF0C40"/>
    <w:rsid w:val="00DF0E56"/>
    <w:rsid w:val="00DF0FAD"/>
    <w:rsid w:val="00DF1071"/>
    <w:rsid w:val="00DF1DB5"/>
    <w:rsid w:val="00DF22AF"/>
    <w:rsid w:val="00DF2F33"/>
    <w:rsid w:val="00DF453B"/>
    <w:rsid w:val="00DF4542"/>
    <w:rsid w:val="00DF4DCA"/>
    <w:rsid w:val="00DF5600"/>
    <w:rsid w:val="00DF5841"/>
    <w:rsid w:val="00DF58BE"/>
    <w:rsid w:val="00DF5B12"/>
    <w:rsid w:val="00DF5FAF"/>
    <w:rsid w:val="00DF67EE"/>
    <w:rsid w:val="00DF68DA"/>
    <w:rsid w:val="00DF716C"/>
    <w:rsid w:val="00DF7425"/>
    <w:rsid w:val="00DF7D28"/>
    <w:rsid w:val="00E00FB3"/>
    <w:rsid w:val="00E01819"/>
    <w:rsid w:val="00E01FE1"/>
    <w:rsid w:val="00E03DD6"/>
    <w:rsid w:val="00E04062"/>
    <w:rsid w:val="00E044DB"/>
    <w:rsid w:val="00E04904"/>
    <w:rsid w:val="00E058E1"/>
    <w:rsid w:val="00E05D0D"/>
    <w:rsid w:val="00E06680"/>
    <w:rsid w:val="00E07BD6"/>
    <w:rsid w:val="00E07DA0"/>
    <w:rsid w:val="00E10AA8"/>
    <w:rsid w:val="00E11D98"/>
    <w:rsid w:val="00E132C6"/>
    <w:rsid w:val="00E1440A"/>
    <w:rsid w:val="00E146B2"/>
    <w:rsid w:val="00E15749"/>
    <w:rsid w:val="00E1737F"/>
    <w:rsid w:val="00E215F8"/>
    <w:rsid w:val="00E22745"/>
    <w:rsid w:val="00E22FBC"/>
    <w:rsid w:val="00E23343"/>
    <w:rsid w:val="00E23BFD"/>
    <w:rsid w:val="00E265F5"/>
    <w:rsid w:val="00E2670F"/>
    <w:rsid w:val="00E2716C"/>
    <w:rsid w:val="00E271BD"/>
    <w:rsid w:val="00E2758C"/>
    <w:rsid w:val="00E27D87"/>
    <w:rsid w:val="00E27ECF"/>
    <w:rsid w:val="00E30FDC"/>
    <w:rsid w:val="00E31326"/>
    <w:rsid w:val="00E318BC"/>
    <w:rsid w:val="00E32747"/>
    <w:rsid w:val="00E34427"/>
    <w:rsid w:val="00E3446C"/>
    <w:rsid w:val="00E3544D"/>
    <w:rsid w:val="00E35B7A"/>
    <w:rsid w:val="00E36C86"/>
    <w:rsid w:val="00E37641"/>
    <w:rsid w:val="00E37AF2"/>
    <w:rsid w:val="00E4001C"/>
    <w:rsid w:val="00E407BC"/>
    <w:rsid w:val="00E408F6"/>
    <w:rsid w:val="00E40926"/>
    <w:rsid w:val="00E40FEB"/>
    <w:rsid w:val="00E41468"/>
    <w:rsid w:val="00E422B3"/>
    <w:rsid w:val="00E441B7"/>
    <w:rsid w:val="00E44CBB"/>
    <w:rsid w:val="00E44E75"/>
    <w:rsid w:val="00E455D9"/>
    <w:rsid w:val="00E466FD"/>
    <w:rsid w:val="00E47614"/>
    <w:rsid w:val="00E47787"/>
    <w:rsid w:val="00E479FD"/>
    <w:rsid w:val="00E47A2F"/>
    <w:rsid w:val="00E47F14"/>
    <w:rsid w:val="00E505A5"/>
    <w:rsid w:val="00E509E7"/>
    <w:rsid w:val="00E51774"/>
    <w:rsid w:val="00E51C3A"/>
    <w:rsid w:val="00E51E00"/>
    <w:rsid w:val="00E520B9"/>
    <w:rsid w:val="00E54434"/>
    <w:rsid w:val="00E547BF"/>
    <w:rsid w:val="00E549DA"/>
    <w:rsid w:val="00E55254"/>
    <w:rsid w:val="00E55B7A"/>
    <w:rsid w:val="00E55CF4"/>
    <w:rsid w:val="00E55F25"/>
    <w:rsid w:val="00E564B3"/>
    <w:rsid w:val="00E568CF"/>
    <w:rsid w:val="00E57717"/>
    <w:rsid w:val="00E577DE"/>
    <w:rsid w:val="00E5780B"/>
    <w:rsid w:val="00E57934"/>
    <w:rsid w:val="00E57CC0"/>
    <w:rsid w:val="00E60C77"/>
    <w:rsid w:val="00E61834"/>
    <w:rsid w:val="00E63B31"/>
    <w:rsid w:val="00E6413B"/>
    <w:rsid w:val="00E64167"/>
    <w:rsid w:val="00E6573D"/>
    <w:rsid w:val="00E65888"/>
    <w:rsid w:val="00E66003"/>
    <w:rsid w:val="00E6607A"/>
    <w:rsid w:val="00E66530"/>
    <w:rsid w:val="00E66CB1"/>
    <w:rsid w:val="00E70E1E"/>
    <w:rsid w:val="00E70E7C"/>
    <w:rsid w:val="00E714C3"/>
    <w:rsid w:val="00E715C1"/>
    <w:rsid w:val="00E72884"/>
    <w:rsid w:val="00E734C6"/>
    <w:rsid w:val="00E7384A"/>
    <w:rsid w:val="00E73B38"/>
    <w:rsid w:val="00E748C8"/>
    <w:rsid w:val="00E74E6C"/>
    <w:rsid w:val="00E754F8"/>
    <w:rsid w:val="00E756BE"/>
    <w:rsid w:val="00E76D21"/>
    <w:rsid w:val="00E76F57"/>
    <w:rsid w:val="00E77964"/>
    <w:rsid w:val="00E80519"/>
    <w:rsid w:val="00E80E89"/>
    <w:rsid w:val="00E810E1"/>
    <w:rsid w:val="00E81291"/>
    <w:rsid w:val="00E8190B"/>
    <w:rsid w:val="00E8216C"/>
    <w:rsid w:val="00E82BC1"/>
    <w:rsid w:val="00E82EA8"/>
    <w:rsid w:val="00E84784"/>
    <w:rsid w:val="00E84C6A"/>
    <w:rsid w:val="00E85047"/>
    <w:rsid w:val="00E8536E"/>
    <w:rsid w:val="00E8597D"/>
    <w:rsid w:val="00E85BDF"/>
    <w:rsid w:val="00E85D62"/>
    <w:rsid w:val="00E87567"/>
    <w:rsid w:val="00E903D9"/>
    <w:rsid w:val="00E90E5C"/>
    <w:rsid w:val="00E9132B"/>
    <w:rsid w:val="00E91671"/>
    <w:rsid w:val="00E926FB"/>
    <w:rsid w:val="00E93803"/>
    <w:rsid w:val="00E93ACB"/>
    <w:rsid w:val="00E941E7"/>
    <w:rsid w:val="00E9510E"/>
    <w:rsid w:val="00E96AAD"/>
    <w:rsid w:val="00E9717C"/>
    <w:rsid w:val="00E97BD0"/>
    <w:rsid w:val="00E97C92"/>
    <w:rsid w:val="00EA0321"/>
    <w:rsid w:val="00EA0C58"/>
    <w:rsid w:val="00EA124B"/>
    <w:rsid w:val="00EA16C8"/>
    <w:rsid w:val="00EA172B"/>
    <w:rsid w:val="00EA1975"/>
    <w:rsid w:val="00EA197A"/>
    <w:rsid w:val="00EA3FB5"/>
    <w:rsid w:val="00EA43E0"/>
    <w:rsid w:val="00EA4A6A"/>
    <w:rsid w:val="00EA4BC3"/>
    <w:rsid w:val="00EA586F"/>
    <w:rsid w:val="00EA6711"/>
    <w:rsid w:val="00EA6A94"/>
    <w:rsid w:val="00EA6EF4"/>
    <w:rsid w:val="00EA7009"/>
    <w:rsid w:val="00EB0845"/>
    <w:rsid w:val="00EB18CC"/>
    <w:rsid w:val="00EB1E50"/>
    <w:rsid w:val="00EB21BB"/>
    <w:rsid w:val="00EB2484"/>
    <w:rsid w:val="00EB3A93"/>
    <w:rsid w:val="00EB6452"/>
    <w:rsid w:val="00EB6788"/>
    <w:rsid w:val="00EB69EA"/>
    <w:rsid w:val="00EB6C19"/>
    <w:rsid w:val="00EB78D2"/>
    <w:rsid w:val="00EC1056"/>
    <w:rsid w:val="00EC1E8D"/>
    <w:rsid w:val="00EC21EF"/>
    <w:rsid w:val="00EC273E"/>
    <w:rsid w:val="00EC3F9B"/>
    <w:rsid w:val="00EC41A5"/>
    <w:rsid w:val="00EC5A92"/>
    <w:rsid w:val="00EC5FAC"/>
    <w:rsid w:val="00EC68D4"/>
    <w:rsid w:val="00ED03CE"/>
    <w:rsid w:val="00ED085A"/>
    <w:rsid w:val="00ED0ECF"/>
    <w:rsid w:val="00ED1477"/>
    <w:rsid w:val="00ED15D6"/>
    <w:rsid w:val="00ED1E66"/>
    <w:rsid w:val="00ED1EF3"/>
    <w:rsid w:val="00ED2517"/>
    <w:rsid w:val="00ED2CC3"/>
    <w:rsid w:val="00ED3917"/>
    <w:rsid w:val="00ED3E3B"/>
    <w:rsid w:val="00ED5B0F"/>
    <w:rsid w:val="00ED5B42"/>
    <w:rsid w:val="00ED605B"/>
    <w:rsid w:val="00ED6BE6"/>
    <w:rsid w:val="00ED6D41"/>
    <w:rsid w:val="00ED755A"/>
    <w:rsid w:val="00EE08EC"/>
    <w:rsid w:val="00EE16FC"/>
    <w:rsid w:val="00EE1806"/>
    <w:rsid w:val="00EE1C77"/>
    <w:rsid w:val="00EE201E"/>
    <w:rsid w:val="00EE242C"/>
    <w:rsid w:val="00EE2510"/>
    <w:rsid w:val="00EE38F3"/>
    <w:rsid w:val="00EE5A4E"/>
    <w:rsid w:val="00EE5AD4"/>
    <w:rsid w:val="00EE6B6B"/>
    <w:rsid w:val="00EE7D1B"/>
    <w:rsid w:val="00EF022B"/>
    <w:rsid w:val="00EF19BC"/>
    <w:rsid w:val="00EF1DB0"/>
    <w:rsid w:val="00EF21EB"/>
    <w:rsid w:val="00EF25DE"/>
    <w:rsid w:val="00EF27B8"/>
    <w:rsid w:val="00EF3170"/>
    <w:rsid w:val="00EF318C"/>
    <w:rsid w:val="00EF35CB"/>
    <w:rsid w:val="00EF3E18"/>
    <w:rsid w:val="00EF3E3D"/>
    <w:rsid w:val="00EF4368"/>
    <w:rsid w:val="00EF6B28"/>
    <w:rsid w:val="00EF7BB6"/>
    <w:rsid w:val="00F015B7"/>
    <w:rsid w:val="00F01A69"/>
    <w:rsid w:val="00F01D66"/>
    <w:rsid w:val="00F026EC"/>
    <w:rsid w:val="00F027BF"/>
    <w:rsid w:val="00F02BA8"/>
    <w:rsid w:val="00F02C9A"/>
    <w:rsid w:val="00F033C0"/>
    <w:rsid w:val="00F042D1"/>
    <w:rsid w:val="00F043E7"/>
    <w:rsid w:val="00F049C9"/>
    <w:rsid w:val="00F04AD7"/>
    <w:rsid w:val="00F0519D"/>
    <w:rsid w:val="00F05595"/>
    <w:rsid w:val="00F05B87"/>
    <w:rsid w:val="00F05F5B"/>
    <w:rsid w:val="00F0617B"/>
    <w:rsid w:val="00F06992"/>
    <w:rsid w:val="00F0780E"/>
    <w:rsid w:val="00F0786A"/>
    <w:rsid w:val="00F1078D"/>
    <w:rsid w:val="00F107CB"/>
    <w:rsid w:val="00F10C69"/>
    <w:rsid w:val="00F1132D"/>
    <w:rsid w:val="00F11C04"/>
    <w:rsid w:val="00F126EC"/>
    <w:rsid w:val="00F136DA"/>
    <w:rsid w:val="00F13A2F"/>
    <w:rsid w:val="00F13B65"/>
    <w:rsid w:val="00F144D5"/>
    <w:rsid w:val="00F1456C"/>
    <w:rsid w:val="00F1477B"/>
    <w:rsid w:val="00F149AD"/>
    <w:rsid w:val="00F15125"/>
    <w:rsid w:val="00F1573A"/>
    <w:rsid w:val="00F15F37"/>
    <w:rsid w:val="00F16054"/>
    <w:rsid w:val="00F17FD8"/>
    <w:rsid w:val="00F205C3"/>
    <w:rsid w:val="00F20909"/>
    <w:rsid w:val="00F211FC"/>
    <w:rsid w:val="00F21440"/>
    <w:rsid w:val="00F21BDA"/>
    <w:rsid w:val="00F22003"/>
    <w:rsid w:val="00F22212"/>
    <w:rsid w:val="00F22503"/>
    <w:rsid w:val="00F23108"/>
    <w:rsid w:val="00F2355C"/>
    <w:rsid w:val="00F23A36"/>
    <w:rsid w:val="00F241B7"/>
    <w:rsid w:val="00F24241"/>
    <w:rsid w:val="00F243E8"/>
    <w:rsid w:val="00F24671"/>
    <w:rsid w:val="00F24BF0"/>
    <w:rsid w:val="00F25274"/>
    <w:rsid w:val="00F25792"/>
    <w:rsid w:val="00F25B81"/>
    <w:rsid w:val="00F25BA2"/>
    <w:rsid w:val="00F2640D"/>
    <w:rsid w:val="00F26A67"/>
    <w:rsid w:val="00F278BB"/>
    <w:rsid w:val="00F27DC5"/>
    <w:rsid w:val="00F30112"/>
    <w:rsid w:val="00F3171D"/>
    <w:rsid w:val="00F317BF"/>
    <w:rsid w:val="00F319C1"/>
    <w:rsid w:val="00F32F56"/>
    <w:rsid w:val="00F344CF"/>
    <w:rsid w:val="00F34830"/>
    <w:rsid w:val="00F3489C"/>
    <w:rsid w:val="00F348D6"/>
    <w:rsid w:val="00F34D46"/>
    <w:rsid w:val="00F35010"/>
    <w:rsid w:val="00F35024"/>
    <w:rsid w:val="00F35464"/>
    <w:rsid w:val="00F35C99"/>
    <w:rsid w:val="00F363C9"/>
    <w:rsid w:val="00F36D15"/>
    <w:rsid w:val="00F37272"/>
    <w:rsid w:val="00F3797F"/>
    <w:rsid w:val="00F4080C"/>
    <w:rsid w:val="00F408BF"/>
    <w:rsid w:val="00F412FA"/>
    <w:rsid w:val="00F41EEF"/>
    <w:rsid w:val="00F41F8C"/>
    <w:rsid w:val="00F421CB"/>
    <w:rsid w:val="00F4320F"/>
    <w:rsid w:val="00F438C1"/>
    <w:rsid w:val="00F451F9"/>
    <w:rsid w:val="00F4559D"/>
    <w:rsid w:val="00F45D2F"/>
    <w:rsid w:val="00F4654A"/>
    <w:rsid w:val="00F46D99"/>
    <w:rsid w:val="00F5098D"/>
    <w:rsid w:val="00F50AA1"/>
    <w:rsid w:val="00F50EEC"/>
    <w:rsid w:val="00F51379"/>
    <w:rsid w:val="00F51965"/>
    <w:rsid w:val="00F519D3"/>
    <w:rsid w:val="00F52B22"/>
    <w:rsid w:val="00F5346D"/>
    <w:rsid w:val="00F54057"/>
    <w:rsid w:val="00F55183"/>
    <w:rsid w:val="00F5787B"/>
    <w:rsid w:val="00F57C59"/>
    <w:rsid w:val="00F57EC9"/>
    <w:rsid w:val="00F63011"/>
    <w:rsid w:val="00F641CB"/>
    <w:rsid w:val="00F644DE"/>
    <w:rsid w:val="00F64DF7"/>
    <w:rsid w:val="00F65837"/>
    <w:rsid w:val="00F65AD3"/>
    <w:rsid w:val="00F65EFB"/>
    <w:rsid w:val="00F67E34"/>
    <w:rsid w:val="00F704FC"/>
    <w:rsid w:val="00F71656"/>
    <w:rsid w:val="00F71DD2"/>
    <w:rsid w:val="00F725B6"/>
    <w:rsid w:val="00F72899"/>
    <w:rsid w:val="00F7295C"/>
    <w:rsid w:val="00F73CA7"/>
    <w:rsid w:val="00F73F2E"/>
    <w:rsid w:val="00F7443C"/>
    <w:rsid w:val="00F7532E"/>
    <w:rsid w:val="00F753D2"/>
    <w:rsid w:val="00F75568"/>
    <w:rsid w:val="00F7691E"/>
    <w:rsid w:val="00F76AEB"/>
    <w:rsid w:val="00F76D41"/>
    <w:rsid w:val="00F7721C"/>
    <w:rsid w:val="00F77CCB"/>
    <w:rsid w:val="00F803A0"/>
    <w:rsid w:val="00F803D4"/>
    <w:rsid w:val="00F80756"/>
    <w:rsid w:val="00F807B3"/>
    <w:rsid w:val="00F81B78"/>
    <w:rsid w:val="00F82FE5"/>
    <w:rsid w:val="00F83688"/>
    <w:rsid w:val="00F842FE"/>
    <w:rsid w:val="00F84A65"/>
    <w:rsid w:val="00F854D2"/>
    <w:rsid w:val="00F857EC"/>
    <w:rsid w:val="00F85FF6"/>
    <w:rsid w:val="00F86130"/>
    <w:rsid w:val="00F86529"/>
    <w:rsid w:val="00F86673"/>
    <w:rsid w:val="00F8679C"/>
    <w:rsid w:val="00F914ED"/>
    <w:rsid w:val="00F919FF"/>
    <w:rsid w:val="00F91EAD"/>
    <w:rsid w:val="00F92082"/>
    <w:rsid w:val="00F9377E"/>
    <w:rsid w:val="00F93856"/>
    <w:rsid w:val="00F938CB"/>
    <w:rsid w:val="00F93940"/>
    <w:rsid w:val="00F93A3C"/>
    <w:rsid w:val="00F93B77"/>
    <w:rsid w:val="00F93C63"/>
    <w:rsid w:val="00F93CDF"/>
    <w:rsid w:val="00F94D5C"/>
    <w:rsid w:val="00F953FD"/>
    <w:rsid w:val="00F95945"/>
    <w:rsid w:val="00F95AEA"/>
    <w:rsid w:val="00F962DD"/>
    <w:rsid w:val="00FA0988"/>
    <w:rsid w:val="00FA261D"/>
    <w:rsid w:val="00FA2C46"/>
    <w:rsid w:val="00FA2EB9"/>
    <w:rsid w:val="00FA36BD"/>
    <w:rsid w:val="00FA38B0"/>
    <w:rsid w:val="00FA3D0C"/>
    <w:rsid w:val="00FA4A65"/>
    <w:rsid w:val="00FA4BC5"/>
    <w:rsid w:val="00FA5A8D"/>
    <w:rsid w:val="00FA63B6"/>
    <w:rsid w:val="00FA6422"/>
    <w:rsid w:val="00FA6BE5"/>
    <w:rsid w:val="00FA7230"/>
    <w:rsid w:val="00FA725F"/>
    <w:rsid w:val="00FA7836"/>
    <w:rsid w:val="00FA7ACE"/>
    <w:rsid w:val="00FB0223"/>
    <w:rsid w:val="00FB0766"/>
    <w:rsid w:val="00FB0AC4"/>
    <w:rsid w:val="00FB1890"/>
    <w:rsid w:val="00FB1A2C"/>
    <w:rsid w:val="00FB2043"/>
    <w:rsid w:val="00FB23F3"/>
    <w:rsid w:val="00FB2914"/>
    <w:rsid w:val="00FB2CDF"/>
    <w:rsid w:val="00FB2DBF"/>
    <w:rsid w:val="00FB2EF0"/>
    <w:rsid w:val="00FB3CA4"/>
    <w:rsid w:val="00FB4BE2"/>
    <w:rsid w:val="00FB5337"/>
    <w:rsid w:val="00FB72B6"/>
    <w:rsid w:val="00FB764D"/>
    <w:rsid w:val="00FC0607"/>
    <w:rsid w:val="00FC075A"/>
    <w:rsid w:val="00FC0B40"/>
    <w:rsid w:val="00FC1B64"/>
    <w:rsid w:val="00FC2794"/>
    <w:rsid w:val="00FC27FA"/>
    <w:rsid w:val="00FC354E"/>
    <w:rsid w:val="00FC35BD"/>
    <w:rsid w:val="00FC4096"/>
    <w:rsid w:val="00FC4585"/>
    <w:rsid w:val="00FC4D78"/>
    <w:rsid w:val="00FC5544"/>
    <w:rsid w:val="00FC5C79"/>
    <w:rsid w:val="00FC6EF3"/>
    <w:rsid w:val="00FD02FB"/>
    <w:rsid w:val="00FD10FE"/>
    <w:rsid w:val="00FD1232"/>
    <w:rsid w:val="00FD13A5"/>
    <w:rsid w:val="00FD15D0"/>
    <w:rsid w:val="00FD3C79"/>
    <w:rsid w:val="00FD4006"/>
    <w:rsid w:val="00FD451E"/>
    <w:rsid w:val="00FD4F57"/>
    <w:rsid w:val="00FD5183"/>
    <w:rsid w:val="00FD5480"/>
    <w:rsid w:val="00FD5EE5"/>
    <w:rsid w:val="00FD5FEE"/>
    <w:rsid w:val="00FD6118"/>
    <w:rsid w:val="00FD7438"/>
    <w:rsid w:val="00FE062D"/>
    <w:rsid w:val="00FE0F0B"/>
    <w:rsid w:val="00FE1341"/>
    <w:rsid w:val="00FE1ED7"/>
    <w:rsid w:val="00FE2162"/>
    <w:rsid w:val="00FE3977"/>
    <w:rsid w:val="00FE5E9B"/>
    <w:rsid w:val="00FE71F2"/>
    <w:rsid w:val="00FE7314"/>
    <w:rsid w:val="00FE7832"/>
    <w:rsid w:val="00FE79FC"/>
    <w:rsid w:val="00FF0C37"/>
    <w:rsid w:val="00FF1E28"/>
    <w:rsid w:val="00FF1F68"/>
    <w:rsid w:val="00FF2613"/>
    <w:rsid w:val="00FF2E30"/>
    <w:rsid w:val="00FF3489"/>
    <w:rsid w:val="00FF3FF7"/>
    <w:rsid w:val="00FF480B"/>
    <w:rsid w:val="00FF52D6"/>
    <w:rsid w:val="00FF5980"/>
    <w:rsid w:val="00FF62A7"/>
    <w:rsid w:val="00FF6789"/>
    <w:rsid w:val="00FF67F1"/>
    <w:rsid w:val="00FF6E98"/>
    <w:rsid w:val="00FF7D26"/>
    <w:rsid w:val="043ABF96"/>
    <w:rsid w:val="09440413"/>
    <w:rsid w:val="1332A9F7"/>
    <w:rsid w:val="182E9118"/>
    <w:rsid w:val="1B57262F"/>
    <w:rsid w:val="22C05C5C"/>
    <w:rsid w:val="24730013"/>
    <w:rsid w:val="2766682C"/>
    <w:rsid w:val="2D836D22"/>
    <w:rsid w:val="2F3373FE"/>
    <w:rsid w:val="35C6ECDC"/>
    <w:rsid w:val="4542232B"/>
    <w:rsid w:val="656D621A"/>
    <w:rsid w:val="6ADB9279"/>
    <w:rsid w:val="79000DE5"/>
    <w:rsid w:val="7BA5FF99"/>
    <w:rsid w:val="7F19F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3E852D6"/>
  <w15:chartTrackingRefBased/>
  <w15:docId w15:val="{9716D327-D551-47F7-BA0F-BA3222D2C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4F6663"/>
    <w:pPr>
      <w:spacing w:line="360" w:lineRule="auto"/>
      <w:ind w:firstLine="709"/>
      <w:jc w:val="both"/>
    </w:pPr>
    <w:rPr>
      <w:bCs/>
      <w:sz w:val="24"/>
      <w:szCs w:val="24"/>
      <w:lang w:eastAsia="ru-RU"/>
    </w:rPr>
  </w:style>
  <w:style w:type="paragraph" w:styleId="1">
    <w:name w:val="heading 1"/>
    <w:basedOn w:val="a1"/>
    <w:next w:val="a1"/>
    <w:qFormat/>
    <w:rsid w:val="00BC5C9F"/>
    <w:pPr>
      <w:keepNext/>
      <w:pageBreakBefore/>
      <w:numPr>
        <w:numId w:val="2"/>
      </w:numPr>
      <w:tabs>
        <w:tab w:val="left" w:pos="1134"/>
      </w:tabs>
      <w:ind w:left="0" w:firstLine="709"/>
      <w:outlineLvl w:val="0"/>
    </w:pPr>
    <w:rPr>
      <w:b/>
      <w:bCs w:val="0"/>
    </w:rPr>
  </w:style>
  <w:style w:type="paragraph" w:styleId="2">
    <w:name w:val="heading 2"/>
    <w:basedOn w:val="1"/>
    <w:next w:val="a1"/>
    <w:link w:val="20"/>
    <w:qFormat/>
    <w:rsid w:val="00BC5C9F"/>
    <w:pPr>
      <w:pageBreakBefore w:val="0"/>
      <w:numPr>
        <w:ilvl w:val="1"/>
      </w:numPr>
      <w:spacing w:before="120" w:after="120"/>
      <w:ind w:left="0" w:firstLine="709"/>
      <w:outlineLvl w:val="1"/>
    </w:pPr>
  </w:style>
  <w:style w:type="paragraph" w:styleId="3">
    <w:name w:val="heading 3"/>
    <w:basedOn w:val="2"/>
    <w:next w:val="a1"/>
    <w:qFormat/>
    <w:rsid w:val="003E10A7"/>
    <w:pPr>
      <w:numPr>
        <w:ilvl w:val="2"/>
      </w:numPr>
      <w:ind w:left="0" w:firstLine="709"/>
      <w:outlineLvl w:val="2"/>
    </w:pPr>
  </w:style>
  <w:style w:type="paragraph" w:styleId="4">
    <w:name w:val="heading 4"/>
    <w:basedOn w:val="3"/>
    <w:next w:val="a1"/>
    <w:qFormat/>
    <w:rsid w:val="003E10A7"/>
    <w:pPr>
      <w:numPr>
        <w:ilvl w:val="3"/>
      </w:numPr>
      <w:tabs>
        <w:tab w:val="clear" w:pos="1134"/>
        <w:tab w:val="left" w:pos="1560"/>
      </w:tabs>
      <w:ind w:left="0" w:firstLine="709"/>
      <w:outlineLvl w:val="3"/>
    </w:pPr>
  </w:style>
  <w:style w:type="paragraph" w:styleId="5">
    <w:name w:val="heading 5"/>
    <w:basedOn w:val="a1"/>
    <w:next w:val="a1"/>
    <w:rsid w:val="007D115F"/>
    <w:pPr>
      <w:keepNext/>
      <w:jc w:val="center"/>
      <w:outlineLvl w:val="4"/>
    </w:pPr>
    <w:rPr>
      <w:b/>
      <w:bCs w:val="0"/>
      <w:sz w:val="5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Balloon Text"/>
    <w:basedOn w:val="a1"/>
    <w:link w:val="a6"/>
    <w:uiPriority w:val="99"/>
    <w:semiHidden/>
    <w:unhideWhenUsed/>
    <w:rsid w:val="00173708"/>
    <w:rPr>
      <w:rFonts w:ascii="Tahoma" w:hAnsi="Tahoma"/>
      <w:sz w:val="16"/>
      <w:szCs w:val="16"/>
      <w:lang w:val="x-none" w:eastAsia="x-none"/>
    </w:rPr>
  </w:style>
  <w:style w:type="character" w:customStyle="1" w:styleId="a6">
    <w:name w:val="Текст выноски Знак"/>
    <w:link w:val="a5"/>
    <w:uiPriority w:val="99"/>
    <w:semiHidden/>
    <w:rsid w:val="00173708"/>
    <w:rPr>
      <w:rFonts w:ascii="Tahoma" w:hAnsi="Tahoma" w:cs="Tahoma"/>
      <w:sz w:val="16"/>
      <w:szCs w:val="16"/>
    </w:rPr>
  </w:style>
  <w:style w:type="table" w:styleId="a7">
    <w:name w:val="Table Grid"/>
    <w:basedOn w:val="a3"/>
    <w:uiPriority w:val="39"/>
    <w:rsid w:val="00B974A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8">
    <w:name w:val="Body Text Indent"/>
    <w:basedOn w:val="a1"/>
    <w:link w:val="a9"/>
    <w:uiPriority w:val="99"/>
    <w:semiHidden/>
    <w:unhideWhenUsed/>
    <w:rsid w:val="00F20909"/>
    <w:pPr>
      <w:spacing w:after="120"/>
      <w:ind w:left="283"/>
    </w:pPr>
    <w:rPr>
      <w:lang w:val="x-none" w:eastAsia="x-none"/>
    </w:rPr>
  </w:style>
  <w:style w:type="character" w:customStyle="1" w:styleId="a9">
    <w:name w:val="Основной текст с отступом Знак"/>
    <w:link w:val="a8"/>
    <w:uiPriority w:val="99"/>
    <w:semiHidden/>
    <w:rsid w:val="00F20909"/>
    <w:rPr>
      <w:sz w:val="24"/>
      <w:szCs w:val="24"/>
    </w:rPr>
  </w:style>
  <w:style w:type="paragraph" w:styleId="aa">
    <w:name w:val="footnote text"/>
    <w:basedOn w:val="a1"/>
    <w:link w:val="ab"/>
    <w:semiHidden/>
    <w:rsid w:val="00F20909"/>
    <w:pPr>
      <w:widowControl w:val="0"/>
      <w:spacing w:line="280" w:lineRule="auto"/>
      <w:ind w:firstLine="500"/>
    </w:pPr>
    <w:rPr>
      <w:sz w:val="20"/>
      <w:szCs w:val="20"/>
    </w:rPr>
  </w:style>
  <w:style w:type="character" w:customStyle="1" w:styleId="ab">
    <w:name w:val="Текст сноски Знак"/>
    <w:basedOn w:val="a2"/>
    <w:link w:val="aa"/>
    <w:semiHidden/>
    <w:rsid w:val="00F20909"/>
  </w:style>
  <w:style w:type="character" w:styleId="ac">
    <w:name w:val="footnote reference"/>
    <w:semiHidden/>
    <w:rsid w:val="00F20909"/>
    <w:rPr>
      <w:vertAlign w:val="superscript"/>
    </w:rPr>
  </w:style>
  <w:style w:type="paragraph" w:styleId="10">
    <w:name w:val="toc 1"/>
    <w:basedOn w:val="a1"/>
    <w:next w:val="a1"/>
    <w:autoRedefine/>
    <w:uiPriority w:val="39"/>
    <w:rsid w:val="00ED3917"/>
    <w:pPr>
      <w:tabs>
        <w:tab w:val="left" w:pos="284"/>
        <w:tab w:val="right" w:leader="dot" w:pos="9356"/>
      </w:tabs>
      <w:ind w:right="-1" w:firstLine="0"/>
      <w:contextualSpacing/>
    </w:pPr>
    <w:rPr>
      <w:rFonts w:eastAsia="SimSun"/>
      <w:bCs w:val="0"/>
      <w:iCs/>
      <w:noProof/>
      <w:kern w:val="32"/>
      <w:szCs w:val="22"/>
      <w:lang w:eastAsia="zh-CN"/>
    </w:rPr>
  </w:style>
  <w:style w:type="paragraph" w:styleId="22">
    <w:name w:val="toc 2"/>
    <w:basedOn w:val="a1"/>
    <w:next w:val="a1"/>
    <w:autoRedefine/>
    <w:uiPriority w:val="39"/>
    <w:rsid w:val="00ED3917"/>
    <w:pPr>
      <w:tabs>
        <w:tab w:val="left" w:pos="709"/>
        <w:tab w:val="right" w:leader="dot" w:pos="9356"/>
      </w:tabs>
      <w:ind w:left="284" w:right="-1" w:firstLine="0"/>
      <w:contextualSpacing/>
    </w:pPr>
    <w:rPr>
      <w:rFonts w:eastAsia="Calibri"/>
      <w:noProof/>
      <w:szCs w:val="22"/>
      <w:lang w:eastAsia="en-US"/>
    </w:rPr>
  </w:style>
  <w:style w:type="paragraph" w:styleId="ad">
    <w:name w:val="annotation subject"/>
    <w:basedOn w:val="a1"/>
    <w:next w:val="a1"/>
    <w:link w:val="ae"/>
    <w:uiPriority w:val="99"/>
    <w:semiHidden/>
    <w:unhideWhenUsed/>
    <w:rsid w:val="00321A58"/>
    <w:pPr>
      <w:ind w:firstLine="0"/>
      <w:jc w:val="left"/>
    </w:pPr>
    <w:rPr>
      <w:b/>
      <w:bCs w:val="0"/>
      <w:sz w:val="20"/>
      <w:szCs w:val="20"/>
    </w:rPr>
  </w:style>
  <w:style w:type="character" w:customStyle="1" w:styleId="ae">
    <w:name w:val="Тема примечания Знак"/>
    <w:link w:val="ad"/>
    <w:uiPriority w:val="99"/>
    <w:semiHidden/>
    <w:rsid w:val="000547A8"/>
    <w:rPr>
      <w:rFonts w:eastAsia="Calibri"/>
      <w:b/>
      <w:bCs/>
      <w:lang w:val="x-none" w:eastAsia="x-none"/>
    </w:rPr>
  </w:style>
  <w:style w:type="paragraph" w:styleId="af">
    <w:name w:val="caption"/>
    <w:aliases w:val="Наз рис"/>
    <w:basedOn w:val="a1"/>
    <w:next w:val="a1"/>
    <w:uiPriority w:val="35"/>
    <w:unhideWhenUsed/>
    <w:qFormat/>
    <w:rsid w:val="00713877"/>
    <w:pPr>
      <w:suppressAutoHyphens/>
      <w:spacing w:after="120" w:line="240" w:lineRule="auto"/>
      <w:ind w:firstLine="0"/>
      <w:jc w:val="center"/>
      <w:outlineLvl w:val="4"/>
    </w:pPr>
    <w:rPr>
      <w:rFonts w:eastAsia="Calibri"/>
      <w:iCs/>
      <w:szCs w:val="18"/>
      <w:lang w:eastAsia="en-US"/>
    </w:rPr>
  </w:style>
  <w:style w:type="paragraph" w:styleId="af0">
    <w:name w:val="List Paragraph"/>
    <w:basedOn w:val="a1"/>
    <w:link w:val="af1"/>
    <w:uiPriority w:val="34"/>
    <w:qFormat/>
    <w:rsid w:val="00152B03"/>
    <w:pPr>
      <w:tabs>
        <w:tab w:val="left" w:pos="993"/>
      </w:tabs>
      <w:ind w:firstLine="0"/>
      <w:contextualSpacing/>
    </w:pPr>
    <w:rPr>
      <w:rFonts w:eastAsia="Calibri"/>
      <w:szCs w:val="22"/>
      <w:lang w:eastAsia="en-US"/>
    </w:rPr>
  </w:style>
  <w:style w:type="character" w:customStyle="1" w:styleId="af1">
    <w:name w:val="Абзац списка Знак"/>
    <w:link w:val="af0"/>
    <w:uiPriority w:val="34"/>
    <w:rsid w:val="00152B03"/>
    <w:rPr>
      <w:rFonts w:eastAsia="Calibri"/>
      <w:bCs/>
      <w:sz w:val="24"/>
      <w:szCs w:val="22"/>
      <w:lang w:eastAsia="en-US"/>
    </w:rPr>
  </w:style>
  <w:style w:type="table" w:customStyle="1" w:styleId="11">
    <w:name w:val="Сетка таблицы1"/>
    <w:basedOn w:val="a3"/>
    <w:uiPriority w:val="39"/>
    <w:rsid w:val="005026AA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40">
    <w:name w:val="toc 4"/>
    <w:basedOn w:val="a1"/>
    <w:next w:val="a1"/>
    <w:autoRedefine/>
    <w:uiPriority w:val="39"/>
    <w:rsid w:val="00ED3917"/>
    <w:pPr>
      <w:tabs>
        <w:tab w:val="left" w:pos="1985"/>
        <w:tab w:val="right" w:leader="dot" w:pos="9345"/>
      </w:tabs>
      <w:ind w:left="1276" w:firstLine="0"/>
    </w:pPr>
    <w:rPr>
      <w:noProof/>
    </w:rPr>
  </w:style>
  <w:style w:type="paragraph" w:customStyle="1" w:styleId="af2">
    <w:name w:val="Рисунок (по центру без отступа)"/>
    <w:basedOn w:val="a1"/>
    <w:qFormat/>
    <w:rsid w:val="00846A09"/>
    <w:pPr>
      <w:keepNext/>
      <w:keepLines/>
      <w:ind w:firstLine="0"/>
      <w:jc w:val="center"/>
    </w:pPr>
    <w:rPr>
      <w:bCs w:val="0"/>
      <w:szCs w:val="20"/>
    </w:rPr>
  </w:style>
  <w:style w:type="character" w:customStyle="1" w:styleId="20">
    <w:name w:val="Заголовок 2 Знак"/>
    <w:link w:val="2"/>
    <w:rsid w:val="00BC5C9F"/>
    <w:rPr>
      <w:b/>
      <w:sz w:val="24"/>
      <w:szCs w:val="24"/>
      <w:lang w:eastAsia="ru-RU"/>
    </w:rPr>
  </w:style>
  <w:style w:type="paragraph" w:styleId="30">
    <w:name w:val="toc 3"/>
    <w:basedOn w:val="a1"/>
    <w:next w:val="a1"/>
    <w:autoRedefine/>
    <w:uiPriority w:val="39"/>
    <w:unhideWhenUsed/>
    <w:rsid w:val="00ED3917"/>
    <w:pPr>
      <w:tabs>
        <w:tab w:val="left" w:pos="1276"/>
        <w:tab w:val="right" w:leader="dot" w:pos="9356"/>
      </w:tabs>
      <w:ind w:left="709" w:right="-1" w:firstLine="0"/>
    </w:pPr>
    <w:rPr>
      <w:noProof/>
    </w:rPr>
  </w:style>
  <w:style w:type="character" w:styleId="af3">
    <w:name w:val="Placeholder Text"/>
    <w:basedOn w:val="a2"/>
    <w:uiPriority w:val="99"/>
    <w:semiHidden/>
    <w:rsid w:val="00C3012D"/>
    <w:rPr>
      <w:color w:val="808080"/>
    </w:rPr>
  </w:style>
  <w:style w:type="character" w:customStyle="1" w:styleId="12">
    <w:name w:val="Упомянуть1"/>
    <w:uiPriority w:val="99"/>
    <w:semiHidden/>
    <w:unhideWhenUsed/>
    <w:rsid w:val="00306076"/>
    <w:rPr>
      <w:color w:val="2B579A"/>
      <w:shd w:val="clear" w:color="auto" w:fill="E6E6E6"/>
    </w:rPr>
  </w:style>
  <w:style w:type="paragraph" w:customStyle="1" w:styleId="13">
    <w:name w:val="Заголовок 1 без номера"/>
    <w:basedOn w:val="1"/>
    <w:next w:val="a1"/>
    <w:qFormat/>
    <w:rsid w:val="00A16624"/>
    <w:pPr>
      <w:numPr>
        <w:numId w:val="0"/>
      </w:numPr>
      <w:jc w:val="center"/>
    </w:pPr>
  </w:style>
  <w:style w:type="paragraph" w:customStyle="1" w:styleId="af4">
    <w:name w:val="Наз таб"/>
    <w:basedOn w:val="af"/>
    <w:qFormat/>
    <w:rsid w:val="004B6BA1"/>
    <w:pPr>
      <w:keepNext/>
      <w:spacing w:before="120"/>
      <w:jc w:val="both"/>
    </w:pPr>
  </w:style>
  <w:style w:type="paragraph" w:customStyle="1" w:styleId="af5">
    <w:name w:val="Табл"/>
    <w:basedOn w:val="af2"/>
    <w:qFormat/>
    <w:rsid w:val="004B7B92"/>
    <w:pPr>
      <w:keepNext w:val="0"/>
      <w:spacing w:after="60" w:line="240" w:lineRule="auto"/>
      <w:jc w:val="left"/>
    </w:pPr>
  </w:style>
  <w:style w:type="character" w:customStyle="1" w:styleId="14">
    <w:name w:val="Неразрешенное упоминание1"/>
    <w:basedOn w:val="a2"/>
    <w:uiPriority w:val="99"/>
    <w:semiHidden/>
    <w:unhideWhenUsed/>
    <w:rsid w:val="00755D2A"/>
    <w:rPr>
      <w:color w:val="808080"/>
      <w:shd w:val="clear" w:color="auto" w:fill="E6E6E6"/>
    </w:rPr>
  </w:style>
  <w:style w:type="paragraph" w:customStyle="1" w:styleId="af6">
    <w:name w:val="Табл без разрыва"/>
    <w:basedOn w:val="af5"/>
    <w:next w:val="a1"/>
    <w:qFormat/>
    <w:rsid w:val="00F519D3"/>
    <w:pPr>
      <w:keepNext/>
    </w:pPr>
    <w:rPr>
      <w:bCs/>
    </w:rPr>
  </w:style>
  <w:style w:type="paragraph" w:customStyle="1" w:styleId="af7">
    <w:name w:val="Список многоуровневый"/>
    <w:basedOn w:val="af0"/>
    <w:link w:val="af8"/>
    <w:qFormat/>
    <w:rsid w:val="005563CE"/>
    <w:pPr>
      <w:ind w:firstLine="709"/>
    </w:pPr>
  </w:style>
  <w:style w:type="paragraph" w:customStyle="1" w:styleId="af9">
    <w:name w:val="Код"/>
    <w:basedOn w:val="af5"/>
    <w:qFormat/>
    <w:rsid w:val="006C3CFE"/>
    <w:pPr>
      <w:keepNext/>
      <w:shd w:val="clear" w:color="auto" w:fill="E7E6E6" w:themeFill="background2"/>
    </w:pPr>
    <w:rPr>
      <w:rFonts w:ascii="Courier New" w:hAnsi="Courier New" w:cs="Courier New"/>
      <w:noProof/>
      <w:sz w:val="20"/>
      <w:lang w:val="en-US"/>
    </w:rPr>
  </w:style>
  <w:style w:type="paragraph" w:customStyle="1" w:styleId="-">
    <w:name w:val="- Заголовок без включения в содержание"/>
    <w:basedOn w:val="13"/>
    <w:qFormat/>
    <w:rsid w:val="00A16624"/>
    <w:pPr>
      <w:outlineLvl w:val="4"/>
    </w:pPr>
  </w:style>
  <w:style w:type="paragraph" w:styleId="afa">
    <w:name w:val="Bibliography"/>
    <w:basedOn w:val="a1"/>
    <w:next w:val="a1"/>
    <w:uiPriority w:val="37"/>
    <w:unhideWhenUsed/>
    <w:rsid w:val="00333939"/>
  </w:style>
  <w:style w:type="paragraph" w:styleId="afb">
    <w:name w:val="Revision"/>
    <w:hidden/>
    <w:uiPriority w:val="99"/>
    <w:semiHidden/>
    <w:rsid w:val="007D448E"/>
    <w:rPr>
      <w:bCs/>
      <w:sz w:val="24"/>
      <w:szCs w:val="24"/>
      <w:lang w:eastAsia="ru-RU"/>
    </w:rPr>
  </w:style>
  <w:style w:type="character" w:styleId="afc">
    <w:name w:val="FollowedHyperlink"/>
    <w:basedOn w:val="a2"/>
    <w:uiPriority w:val="99"/>
    <w:semiHidden/>
    <w:unhideWhenUsed/>
    <w:rsid w:val="004739BD"/>
    <w:rPr>
      <w:color w:val="954F72"/>
      <w:u w:val="single"/>
    </w:rPr>
  </w:style>
  <w:style w:type="numbering" w:customStyle="1" w:styleId="21">
    <w:name w:val="Список 21"/>
    <w:rsid w:val="00E70E1E"/>
    <w:pPr>
      <w:numPr>
        <w:numId w:val="3"/>
      </w:numPr>
    </w:pPr>
  </w:style>
  <w:style w:type="character" w:styleId="afd">
    <w:name w:val="Hyperlink"/>
    <w:basedOn w:val="a2"/>
    <w:uiPriority w:val="99"/>
    <w:unhideWhenUsed/>
    <w:rsid w:val="00D856C0"/>
    <w:rPr>
      <w:color w:val="0563C1" w:themeColor="hyperlink"/>
      <w:u w:val="single"/>
    </w:rPr>
  </w:style>
  <w:style w:type="paragraph" w:styleId="afe">
    <w:name w:val="Title"/>
    <w:basedOn w:val="a1"/>
    <w:link w:val="aff"/>
    <w:qFormat/>
    <w:rsid w:val="0056748D"/>
    <w:pPr>
      <w:spacing w:line="240" w:lineRule="auto"/>
      <w:ind w:firstLine="0"/>
      <w:jc w:val="center"/>
    </w:pPr>
    <w:rPr>
      <w:bCs w:val="0"/>
      <w:sz w:val="28"/>
    </w:rPr>
  </w:style>
  <w:style w:type="character" w:customStyle="1" w:styleId="aff">
    <w:name w:val="Заголовок Знак"/>
    <w:basedOn w:val="a2"/>
    <w:link w:val="afe"/>
    <w:rsid w:val="0056748D"/>
    <w:rPr>
      <w:sz w:val="28"/>
      <w:szCs w:val="24"/>
      <w:lang w:eastAsia="ru-RU"/>
    </w:rPr>
  </w:style>
  <w:style w:type="character" w:styleId="aff0">
    <w:name w:val="annotation reference"/>
    <w:basedOn w:val="a2"/>
    <w:uiPriority w:val="99"/>
    <w:semiHidden/>
    <w:unhideWhenUsed/>
    <w:rsid w:val="0056748D"/>
    <w:rPr>
      <w:sz w:val="16"/>
      <w:szCs w:val="16"/>
    </w:rPr>
  </w:style>
  <w:style w:type="paragraph" w:styleId="aff1">
    <w:name w:val="annotation text"/>
    <w:basedOn w:val="a1"/>
    <w:link w:val="aff2"/>
    <w:uiPriority w:val="99"/>
    <w:unhideWhenUsed/>
    <w:rsid w:val="0056748D"/>
    <w:pPr>
      <w:spacing w:line="240" w:lineRule="auto"/>
      <w:ind w:firstLine="0"/>
      <w:jc w:val="left"/>
    </w:pPr>
    <w:rPr>
      <w:bCs w:val="0"/>
      <w:sz w:val="20"/>
      <w:szCs w:val="20"/>
    </w:rPr>
  </w:style>
  <w:style w:type="character" w:customStyle="1" w:styleId="aff2">
    <w:name w:val="Текст примечания Знак"/>
    <w:basedOn w:val="a2"/>
    <w:link w:val="aff1"/>
    <w:uiPriority w:val="99"/>
    <w:rsid w:val="0056748D"/>
    <w:rPr>
      <w:lang w:eastAsia="ru-RU"/>
    </w:rPr>
  </w:style>
  <w:style w:type="paragraph" w:customStyle="1" w:styleId="aff3">
    <w:name w:val="Без отступа"/>
    <w:basedOn w:val="a1"/>
    <w:rsid w:val="008206D5"/>
    <w:pPr>
      <w:suppressAutoHyphens/>
      <w:ind w:firstLine="0"/>
    </w:pPr>
    <w:rPr>
      <w:bCs w:val="0"/>
      <w:szCs w:val="20"/>
    </w:rPr>
  </w:style>
  <w:style w:type="character" w:customStyle="1" w:styleId="aff4">
    <w:name w:val="Название Знак"/>
    <w:link w:val="15"/>
    <w:locked/>
    <w:rsid w:val="00F938CB"/>
    <w:rPr>
      <w:b/>
      <w:bCs/>
      <w:kern w:val="28"/>
      <w:sz w:val="32"/>
      <w:szCs w:val="32"/>
    </w:rPr>
  </w:style>
  <w:style w:type="paragraph" w:customStyle="1" w:styleId="15">
    <w:name w:val="Название1"/>
    <w:basedOn w:val="a1"/>
    <w:next w:val="a1"/>
    <w:link w:val="aff4"/>
    <w:qFormat/>
    <w:rsid w:val="00F938CB"/>
    <w:pPr>
      <w:spacing w:before="240" w:after="60" w:line="240" w:lineRule="auto"/>
      <w:ind w:firstLine="0"/>
      <w:jc w:val="center"/>
      <w:outlineLvl w:val="0"/>
    </w:pPr>
    <w:rPr>
      <w:b/>
      <w:kern w:val="28"/>
      <w:sz w:val="32"/>
      <w:szCs w:val="32"/>
      <w:lang w:eastAsia="ja-JP"/>
    </w:rPr>
  </w:style>
  <w:style w:type="paragraph" w:styleId="aff5">
    <w:name w:val="header"/>
    <w:basedOn w:val="a1"/>
    <w:link w:val="aff6"/>
    <w:uiPriority w:val="99"/>
    <w:unhideWhenUsed/>
    <w:rsid w:val="005F27C1"/>
    <w:pPr>
      <w:tabs>
        <w:tab w:val="center" w:pos="4677"/>
        <w:tab w:val="right" w:pos="9355"/>
      </w:tabs>
      <w:spacing w:line="240" w:lineRule="auto"/>
    </w:pPr>
  </w:style>
  <w:style w:type="character" w:customStyle="1" w:styleId="aff6">
    <w:name w:val="Верхний колонтитул Знак"/>
    <w:basedOn w:val="a2"/>
    <w:link w:val="aff5"/>
    <w:uiPriority w:val="99"/>
    <w:rsid w:val="005F27C1"/>
    <w:rPr>
      <w:bCs/>
      <w:sz w:val="24"/>
      <w:szCs w:val="24"/>
      <w:lang w:eastAsia="ru-RU"/>
    </w:rPr>
  </w:style>
  <w:style w:type="paragraph" w:styleId="aff7">
    <w:name w:val="footer"/>
    <w:basedOn w:val="a1"/>
    <w:link w:val="aff8"/>
    <w:uiPriority w:val="99"/>
    <w:unhideWhenUsed/>
    <w:rsid w:val="005F27C1"/>
    <w:pPr>
      <w:tabs>
        <w:tab w:val="center" w:pos="4677"/>
        <w:tab w:val="right" w:pos="9355"/>
      </w:tabs>
      <w:spacing w:line="240" w:lineRule="auto"/>
    </w:pPr>
  </w:style>
  <w:style w:type="character" w:customStyle="1" w:styleId="aff8">
    <w:name w:val="Нижний колонтитул Знак"/>
    <w:basedOn w:val="a2"/>
    <w:link w:val="aff7"/>
    <w:uiPriority w:val="99"/>
    <w:rsid w:val="005F27C1"/>
    <w:rPr>
      <w:bCs/>
      <w:sz w:val="24"/>
      <w:szCs w:val="24"/>
      <w:lang w:eastAsia="ru-RU"/>
    </w:rPr>
  </w:style>
  <w:style w:type="paragraph" w:styleId="aff9">
    <w:name w:val="Normal (Web)"/>
    <w:basedOn w:val="a1"/>
    <w:uiPriority w:val="99"/>
    <w:semiHidden/>
    <w:unhideWhenUsed/>
    <w:rsid w:val="00780D23"/>
    <w:pPr>
      <w:spacing w:before="100" w:beforeAutospacing="1" w:after="100" w:afterAutospacing="1" w:line="240" w:lineRule="auto"/>
      <w:ind w:firstLine="0"/>
      <w:jc w:val="left"/>
    </w:pPr>
    <w:rPr>
      <w:bCs w:val="0"/>
    </w:rPr>
  </w:style>
  <w:style w:type="paragraph" w:customStyle="1" w:styleId="a0">
    <w:name w:val="Список цифры"/>
    <w:basedOn w:val="af7"/>
    <w:link w:val="affa"/>
    <w:qFormat/>
    <w:rsid w:val="00254C99"/>
    <w:pPr>
      <w:numPr>
        <w:numId w:val="9"/>
      </w:numPr>
    </w:pPr>
  </w:style>
  <w:style w:type="character" w:customStyle="1" w:styleId="af8">
    <w:name w:val="Список многоуровневый Знак"/>
    <w:basedOn w:val="af1"/>
    <w:link w:val="af7"/>
    <w:rsid w:val="00806EDA"/>
    <w:rPr>
      <w:rFonts w:eastAsia="Calibri"/>
      <w:bCs/>
      <w:sz w:val="24"/>
      <w:szCs w:val="22"/>
      <w:lang w:eastAsia="en-US"/>
    </w:rPr>
  </w:style>
  <w:style w:type="character" w:customStyle="1" w:styleId="affa">
    <w:name w:val="Список цифры Знак"/>
    <w:basedOn w:val="af8"/>
    <w:link w:val="a0"/>
    <w:rsid w:val="00254C99"/>
    <w:rPr>
      <w:rFonts w:eastAsia="Calibri"/>
      <w:bCs/>
      <w:sz w:val="24"/>
      <w:szCs w:val="22"/>
      <w:lang w:eastAsia="en-US"/>
    </w:rPr>
  </w:style>
  <w:style w:type="paragraph" w:customStyle="1" w:styleId="a">
    <w:name w:val="Список маркеры"/>
    <w:basedOn w:val="af0"/>
    <w:link w:val="affb"/>
    <w:qFormat/>
    <w:rsid w:val="00D97B46"/>
    <w:pPr>
      <w:numPr>
        <w:numId w:val="5"/>
      </w:numPr>
      <w:ind w:left="0" w:firstLine="709"/>
    </w:pPr>
  </w:style>
  <w:style w:type="character" w:customStyle="1" w:styleId="affb">
    <w:name w:val="Список маркеры Знак"/>
    <w:basedOn w:val="af1"/>
    <w:link w:val="a"/>
    <w:rsid w:val="00D97B46"/>
    <w:rPr>
      <w:rFonts w:eastAsia="Calibri"/>
      <w:bCs/>
      <w:sz w:val="24"/>
      <w:szCs w:val="22"/>
      <w:lang w:eastAsia="en-US"/>
    </w:rPr>
  </w:style>
  <w:style w:type="character" w:styleId="affc">
    <w:name w:val="Unresolved Mention"/>
    <w:basedOn w:val="a2"/>
    <w:uiPriority w:val="99"/>
    <w:semiHidden/>
    <w:unhideWhenUsed/>
    <w:rsid w:val="00AE66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6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0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3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4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2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3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7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8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6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5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6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4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6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2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91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25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2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7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3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93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1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5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5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5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6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1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6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89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04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8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0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6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3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26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6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8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2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7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64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4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8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0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96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35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4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3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6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5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79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00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8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2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34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35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7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42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0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17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4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9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8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2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74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3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6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9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2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9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0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6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2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2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1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93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8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9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30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7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7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52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8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2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3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1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14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3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0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9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56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14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8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4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1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84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0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43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4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5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0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4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7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8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2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8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3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8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7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79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14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1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45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0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5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9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07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4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2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1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7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4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8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36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8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7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15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4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0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6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0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36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48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5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06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7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0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56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1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8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0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23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24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3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9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75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7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7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73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8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8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85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7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6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23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89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189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954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095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93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7388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0548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3149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6650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2878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ABABAB"/>
                                                    <w:left w:val="single" w:sz="6" w:space="0" w:color="ABABAB"/>
                                                    <w:bottom w:val="none" w:sz="0" w:space="0" w:color="auto"/>
                                                    <w:right w:val="single" w:sz="6" w:space="0" w:color="ABABAB"/>
                                                  </w:divBdr>
                                                  <w:divsChild>
                                                    <w:div w:id="1229611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4404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70182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9683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26860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89915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11769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768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6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8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70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6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64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92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59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66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82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36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3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7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0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85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8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5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52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1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8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2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6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7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89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2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3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19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2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66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36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63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51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47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832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049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128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122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5232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2126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0979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4036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8030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ABABAB"/>
                                                    <w:left w:val="single" w:sz="6" w:space="0" w:color="ABABAB"/>
                                                    <w:bottom w:val="none" w:sz="0" w:space="0" w:color="auto"/>
                                                    <w:right w:val="single" w:sz="6" w:space="0" w:color="ABABAB"/>
                                                  </w:divBdr>
                                                  <w:divsChild>
                                                    <w:div w:id="83844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8956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1286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58275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99449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40729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14915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5583258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8925019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0371205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761130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595639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6293624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7115684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135710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256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1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5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0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13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85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8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86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1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68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5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54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6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83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7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4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9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7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2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5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0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2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0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20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9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60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7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8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9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1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0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6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1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84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03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5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0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6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2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7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7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2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1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4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2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72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1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31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7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8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6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1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1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8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10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0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95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35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42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8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33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1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10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3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2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9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2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1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93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2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8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7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5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1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2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1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06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31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4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6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1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03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4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0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7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7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7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2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09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62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40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42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52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75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02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97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66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94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46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91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09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033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30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8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58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08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78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2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0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79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7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5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4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9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1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8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47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4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17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2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3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2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8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3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0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1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4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86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8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0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9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9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8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66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4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83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4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4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8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2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9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5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66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0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8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1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5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3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2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60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95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3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76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3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27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9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3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98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4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2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8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7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85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14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71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4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0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7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7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0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06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8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3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4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4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63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87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37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0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4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6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3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42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48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2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6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8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40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4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8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89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13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6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5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09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1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8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2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89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96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66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2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3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93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4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65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7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6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8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8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7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8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1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16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2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0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34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34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7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75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26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7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4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1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6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24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1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0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8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8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0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3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8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3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0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1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26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4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19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4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4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14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42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9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9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1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3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5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5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63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0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52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3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9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8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9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65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5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94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0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4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35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8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0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2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1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0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25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21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80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9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1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2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35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6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8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55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09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4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4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6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43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2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4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86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1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1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1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0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5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1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63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4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0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03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1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1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9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8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36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2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7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7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9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8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6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7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1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7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2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4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3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9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1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9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19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9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2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70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0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0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67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0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9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5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1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8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4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9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7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7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74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05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12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3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1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4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00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8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0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0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7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1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8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53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84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0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43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2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13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0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1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73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4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0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9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30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04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35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7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75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38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4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7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9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8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1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0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8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8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7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2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4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0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2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32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6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7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1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9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9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1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7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1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6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7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9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8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0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8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6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6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0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3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6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1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12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6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9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2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44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14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8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45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6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0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4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5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8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9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56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5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17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7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9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27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96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1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1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7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6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0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7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8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4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0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1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8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1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1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51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4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7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9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2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8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4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1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9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6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42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3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78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52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1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2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1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86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0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33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9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1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5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1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0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16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1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59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8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09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7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0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2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1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2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30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2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89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1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8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8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17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8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7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3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0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04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6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4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7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6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9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95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7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4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2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86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36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82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3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1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60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0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9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9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4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7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8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77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54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69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2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90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18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9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79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2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5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0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9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5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4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2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9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05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6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7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0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0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7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5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70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8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4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10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4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3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1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6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43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44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9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0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83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2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1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04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6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29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82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91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5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2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46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75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6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5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8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0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43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54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7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5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14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2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7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3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73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1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header" Target="header1.xml"/><Relationship Id="rId50" Type="http://schemas.openxmlformats.org/officeDocument/2006/relationships/footer" Target="footer5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1" Type="http://schemas.openxmlformats.org/officeDocument/2006/relationships/footer" Target="footer3.xml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header" Target="header2.xml"/><Relationship Id="rId8" Type="http://schemas.openxmlformats.org/officeDocument/2006/relationships/image" Target="media/image1.png"/><Relationship Id="rId51" Type="http://schemas.openxmlformats.org/officeDocument/2006/relationships/header" Target="header3.xml"/><Relationship Id="rId3" Type="http://schemas.openxmlformats.org/officeDocument/2006/relationships/styles" Target="styl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footer" Target="footer4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G:\05_&#1053;&#1048;&#1056;%20&#1089;&#1090;&#1091;&#1076;&#1077;&#1085;&#1090;&#1086;&#1074;\&#1057;&#1090;&#1080;&#1074;\&#1064;&#1072;&#1073;&#1083;&#1086;&#1085;%20&#1053;&#1048;&#1056;%20&#1043;&#1054;&#1057;&#1058;%207.32-2017_&#1073;&#1077;&#1079;%20&#1088;&#1077;&#1092;&#1077;&#1088;&#1072;&#1090;&#1072;%20&#1080;%20&#1089;&#1087;&#1080;&#1089;&#1082;&#1072;%20&#1080;&#1089;&#1087;&#1086;&#1083;&#1085;&#1080;&#1090;&#1077;&#1083;&#1077;&#1081;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-R-7.0.5-2008.xsl" StyleName="ГОСТ Р 7.0.5-2008 (сортировка по порядку включения)" Version="10">
  <b:Source>
    <b:Tag>Тро13</b:Tag>
    <b:SourceType>Book</b:SourceType>
    <b:Guid>{B4A20635-4E76-413A-B33F-1895601C530D}</b:Guid>
    <b:Title>Транспортное планирование: формирование эффективных транспортных систем крупных городов: монография</b:Title>
    <b:Year>2013</b:Year>
    <b:Publisher>Логос</b:Publisher>
    <b:Pages>464</b:Pages>
    <b:Author>
      <b:Author>
        <b:NameList>
          <b:Person>
            <b:Last>Трофименко</b:Last>
            <b:Middle>В.</b:Middle>
            <b:First>Ю.</b:First>
          </b:Person>
          <b:Person>
            <b:Last>Якимов</b:Last>
            <b:Middle>Р.</b:Middle>
            <b:First>М.</b:First>
          </b:Person>
        </b:NameList>
      </b:Author>
    </b:Author>
    <b:RefOrder>3</b:RefOrder>
  </b:Source>
  <b:Source>
    <b:Tag>Вуч11</b:Tag>
    <b:SourceType>Book</b:SourceType>
    <b:Guid>{46FA41A7-9EF2-418F-8378-95DFA614E3E7}</b:Guid>
    <b:Title>Транспорт в городах, удобных для жизни</b:Title>
    <b:Year>2011</b:Year>
    <b:Author>
      <b:Author>
        <b:NameList>
          <b:Person>
            <b:Last>Вучик</b:Last>
            <b:First>Вукан</b:First>
          </b:Person>
        </b:NameList>
      </b:Author>
    </b:Author>
    <b:RefOrder>1</b:RefOrder>
  </b:Source>
  <b:Source>
    <b:Tag>РФТра</b:Tag>
    <b:SourceType>Misc</b:SourceType>
    <b:Guid>{35CAC6C2-C31F-4BBA-B188-939A6FF68B8C}</b:Guid>
    <b:Title>Транспортная стратегия РФ на период до 2030 года с прогнозом на период до 2035 года</b:Title>
    <b:RefOrder>4</b:RefOrder>
  </b:Source>
  <b:Source>
    <b:Tag>Jar62</b:Tag>
    <b:SourceType>Book</b:SourceType>
    <b:Guid>{8BC6BEDC-29AC-40BA-986B-3CD0560E2701}</b:Guid>
    <b:Author>
      <b:Author>
        <b:NameList>
          <b:Person>
            <b:Last>Walker</b:Last>
            <b:First>Jarrett</b:First>
          </b:Person>
        </b:NameList>
      </b:Author>
    </b:Author>
    <b:Title>Human transit: how clearer thinking about public transit can enrich our communities and our lives</b:Title>
    <b:Year>2011</b:Year>
    <b:Publisher>Island Press</b:Publisher>
    <b:RefOrder>2</b:RefOrder>
  </b:Source>
  <b:Source>
    <b:Tag>Mor231</b:Tag>
    <b:SourceType>JournalArticle</b:SourceType>
    <b:Guid>{E72B6CAC-5095-4EC3-BA72-3E11EAA5CB72}</b:Guid>
    <b:Title>Assessing the transport connectivity of urban territories based on intermodal transport accessibility</b:Title>
    <b:Year>2023</b:Year>
    <b:Author>
      <b:Author>
        <b:NameList>
          <b:Person>
            <b:Last>Morozov</b:Last>
            <b:Middle>S.</b:Middle>
            <b:First>Alexandr</b:First>
          </b:Person>
          <b:Person>
            <b:Last>Kontsevik</b:Last>
            <b:Middle>I.</b:Middle>
            <b:First>Georgii</b:First>
          </b:Person>
          <b:Person>
            <b:Last>Shmeleva</b:Last>
            <b:Middle>A.</b:Middle>
            <b:First>Irina</b:First>
          </b:Person>
          <b:Person>
            <b:Last>Schneider</b:Last>
            <b:First>Lasse</b:First>
          </b:Person>
          <b:Person>
            <b:Last>Zakharenko</b:Last>
            <b:First>Nikita</b:First>
          </b:Person>
          <b:Person>
            <b:Last>Budenny</b:Last>
            <b:First>Semen</b:First>
          </b:Person>
          <b:Person>
            <b:Last>Mityagin</b:Last>
            <b:Middle>A.</b:Middle>
            <b:First>Sergey</b:First>
          </b:Person>
        </b:NameList>
      </b:Author>
    </b:Author>
    <b:JournalName>Frontiers in Built Environment</b:JournalName>
    <b:Volume>9</b:Volume>
    <b:RefOrder>5</b:RefOrder>
  </b:Source>
  <b:Source>
    <b:Tag>Саф19</b:Tag>
    <b:SourceType>Book</b:SourceType>
    <b:Guid>{4E32D122-1E09-4483-8126-6112C188255D}</b:Guid>
    <b:Title>Транспортные системы городов и регионов</b:Title>
    <b:Year>2019</b:Year>
    <b:City>Омск</b:City>
    <b:Publisher>СибАДИ</b:Publisher>
    <b:Author>
      <b:Author>
        <b:NameList>
          <b:Person>
            <b:Last>Сафронов</b:Last>
            <b:Middle>А.</b:Middle>
            <b:First>Э.</b:First>
          </b:Person>
          <b:Person>
            <b:Last>Сафронов</b:Last>
            <b:Middle>Э.</b:Middle>
            <b:First>К.</b:First>
          </b:Person>
          <b:Person>
            <b:Last>Семенова</b:Last>
            <b:Middle>С.</b:Middle>
            <b:First>Е.</b:First>
          </b:Person>
        </b:NameList>
      </b:Author>
    </b:Author>
    <b:RefOrder>6</b:RefOrder>
  </b:Source>
  <b:Source>
    <b:Tag>Dur22</b:Tag>
    <b:SourceType>JournalArticle</b:SourceType>
    <b:Guid>{029B2851-05C3-4600-A10F-7B2767413D87}</b:Guid>
    <b:Title>A survey on the transit network design and frequency setting problem</b:Title>
    <b:Year>2022</b:Year>
    <b:Author>
      <b:Author>
        <b:NameList>
          <b:Person>
            <b:Last>Duran-Micco</b:Last>
            <b:First>Javier</b:First>
          </b:Person>
          <b:Person>
            <b:Last>Vansteenwegen</b:Last>
            <b:First>Pieter</b:First>
          </b:Person>
        </b:NameList>
      </b:Author>
    </b:Author>
    <b:RefOrder>7</b:RefOrder>
  </b:Source>
  <b:Source>
    <b:Tag>Kim15</b:Tag>
    <b:SourceType>JournalArticle</b:SourceType>
    <b:Guid>{4597CF68-7244-41A9-A5B5-052504346E1C}</b:Guid>
    <b:Title>Integrated Decision Model of Mode, Line, and Frequency for a New Transit Line to Improve the Performance of the Transportation Network</b:Title>
    <b:JournalName>KSCE Journal of Civil Engineering</b:JournalName>
    <b:Year>2015</b:Year>
    <b:Month>Февраль</b:Month>
    <b:Volume>20</b:Volume>
    <b:Author>
      <b:Author>
        <b:NameList>
          <b:Person>
            <b:Last>Kim</b:Last>
            <b:First>Dong-Kyu</b:First>
          </b:Person>
          <b:Person>
            <b:Last>Kim</b:Last>
            <b:First>Hyo-Seung</b:First>
          </b:Person>
          <b:Person>
            <b:Last>Kho</b:Last>
            <b:First>Seung-Young</b:First>
          </b:Person>
          <b:Person>
            <b:Last>Lee</b:Last>
            <b:First>Yong-Gwan</b:First>
          </b:Person>
        </b:NameList>
      </b:Author>
    </b:Author>
    <b:RefOrder>8</b:RefOrder>
  </b:Source>
  <b:Source>
    <b:Tag>LuY25</b:Tag>
    <b:SourceType>ElectronicSource</b:SourceType>
    <b:Guid>{5437617F-8EF2-4543-BCC9-4EA7B9120386}</b:Guid>
    <b:Title>Line planning under crowding: A cut-and-column generation approach</b:Title>
    <b:Year>2025</b:Year>
    <b:Author>
      <b:Author>
        <b:NameList>
          <b:Person>
            <b:Last>Lu</b:Last>
            <b:First>Yahan</b:First>
          </b:Person>
          <b:Person>
            <b:Last>van Lieshout</b:Last>
            <b:First>Rolf N.</b:First>
          </b:Person>
          <b:Person>
            <b:Last>Martin</b:Last>
            <b:First>Layla</b:First>
          </b:Person>
          <b:Person>
            <b:Last>Yang</b:Last>
            <b:First>Lixing</b:First>
          </b:Person>
        </b:NameList>
      </b:Author>
    </b:Author>
    <b:RefOrder>9</b:RefOrder>
  </b:Source>
  <b:Source>
    <b:Tag>Sum19</b:Tag>
    <b:SourceType>JournalArticle</b:SourceType>
    <b:Guid>{2A7CF355-AB19-41C6-992F-D91867D79982}</b:Guid>
    <b:Title>Improvement in direct bus services through route planning</b:Title>
    <b:JournalName>Transport Policy</b:JournalName>
    <b:Year>2019</b:Year>
    <b:Month>Июль</b:Month>
    <b:Volume>81</b:Volume>
    <b:Author>
      <b:Author>
        <b:NameList>
          <b:Person>
            <b:Last>Suman</b:Last>
            <b:First>Hemant K.</b:First>
          </b:Person>
          <b:Person>
            <b:Last>Bolia</b:Last>
            <b:First>Nomesh B.</b:First>
          </b:Person>
        </b:NameList>
      </b:Author>
    </b:Author>
    <b:RefOrder>10</b:RefOrder>
  </b:Source>
  <b:Source>
    <b:Tag>Lap15</b:Tag>
    <b:SourceType>JournalArticle</b:SourceType>
    <b:Guid>{27560512-4259-4EBC-9656-E4794F082BE7}</b:Guid>
    <b:Title>Path based algorithms for metro network design</b:Title>
    <b:JournalName>Computers &amp; Operations Research</b:JournalName>
    <b:Year>2015</b:Year>
    <b:Pages>78-94</b:Pages>
    <b:Volume>62</b:Volume>
    <b:Author>
      <b:Author>
        <b:NameList>
          <b:Person>
            <b:Last>Laporte</b:Last>
            <b:First>Gilbert</b:First>
          </b:Person>
          <b:Person>
            <b:Last>Pascoal</b:Last>
            <b:First>Marta M.B.</b:First>
          </b:Person>
        </b:NameList>
      </b:Author>
    </b:Author>
    <b:RefOrder>11</b:RefOrder>
  </b:Source>
  <b:Source>
    <b:Tag>Den24</b:Tag>
    <b:SourceType>ElectronicSource</b:SourceType>
    <b:Guid>{62EE0E77-3032-4363-851C-C84F957DAABD}</b:Guid>
    <b:Title>An Algorithmic Approach to Line Construction in Existing Transit Networks</b:Title>
    <b:Year>2024</b:Year>
    <b:Author>
      <b:Author>
        <b:NameList>
          <b:Person>
            <b:Last>Deng</b:Last>
            <b:First>Zezhi</b:First>
          </b:Person>
          <b:Person>
            <b:Last>Yang</b:Last>
            <b:First>Ruoxing</b:First>
          </b:Person>
        </b:NameList>
      </b:Author>
    </b:Author>
    <b:RefOrder>12</b:RefOrder>
  </b:Source>
  <b:Source>
    <b:Tag>Gat17</b:Tag>
    <b:SourceType>Misc</b:SourceType>
    <b:Guid>{0C815DDD-6597-4284-AB6D-246239B3AA3A}</b:Guid>
    <b:Title>Line pool generation</b:Title>
    <b:Year>2017</b:Year>
    <b:Author>
      <b:Author>
        <b:NameList>
          <b:Person>
            <b:Last>Gattermann</b:Last>
            <b:First>Philine</b:First>
          </b:Person>
          <b:Person>
            <b:Last>Harbering</b:Last>
            <b:First>Jonas</b:First>
          </b:Person>
          <b:Person>
            <b:Last>Schöbel</b:Last>
            <b:First>Anita</b:First>
          </b:Person>
        </b:NameList>
      </b:Author>
    </b:Author>
    <b:RefOrder>13</b:RefOrder>
  </b:Source>
  <b:Source>
    <b:Tag>Sch24</b:Tag>
    <b:SourceType>JournalArticle</b:SourceType>
    <b:Guid>{C5961F56-3FF9-4029-8C30-FB8FEEE9B6B6}</b:Guid>
    <b:Title>Planning and Optimizing Transit Lines</b:Title>
    <b:Year>2024</b:Year>
    <b:Author>
      <b:Author>
        <b:NameList>
          <b:Person>
            <b:Last>Schmidt</b:Last>
            <b:First>Marie</b:First>
          </b:Person>
          <b:Person>
            <b:Last>Schöbel</b:Last>
            <b:First>Anita</b:First>
          </b:Person>
        </b:NameList>
      </b:Author>
    </b:Author>
    <b:RefOrder>14</b:RefOrder>
  </b:Source>
  <b:Source>
    <b:Tag>MHa95</b:Tag>
    <b:SourceType>JournalArticle</b:SourceType>
    <b:Guid>{C0FF7553-DB9C-48A2-A862-F034D39F6689}</b:Guid>
    <b:Title>Hybrid route generation heuristic algorithm for the design of transit networks</b:Title>
    <b:Year>1995</b:Year>
    <b:Pages>31-50</b:Pages>
    <b:Author>
      <b:Author>
        <b:NameList>
          <b:Person>
            <b:Last>Baaj</b:Last>
            <b:First>M.</b:First>
            <b:Middle>Hadi</b:Middle>
          </b:Person>
          <b:Person>
            <b:Last>Mahmassani</b:Last>
            <b:First>Hani</b:First>
            <b:Middle>S.</b:Middle>
          </b:Person>
        </b:NameList>
      </b:Author>
    </b:Author>
    <b:JournalName>Transportation Research Part C: Emerging Technologies</b:JournalName>
    <b:Volume>3</b:Volume>
    <b:Issue>1</b:Issue>
    <b:RefOrder>15</b:RefOrder>
  </b:Source>
  <b:Source>
    <b:Tag>Par02</b:Tag>
    <b:SourceType>JournalArticle</b:SourceType>
    <b:Guid>{EDAEBC92-1B53-401F-8742-BA8DFD6E8F72}</b:Guid>
    <b:Author>
      <b:Author>
        <b:NameList>
          <b:Person>
            <b:Last>Chakroborty</b:Last>
            <b:First>Partha</b:First>
          </b:Person>
          <b:Person>
            <b:Last>Wivedi</b:Last>
            <b:First>Tathagat</b:First>
          </b:Person>
        </b:NameList>
      </b:Author>
    </b:Author>
    <b:Title>Optimal Route Network Design for Transit Systems Using Genetic Algorithms</b:Title>
    <b:JournalName>Engineering Optimization</b:JournalName>
    <b:Year>2002</b:Year>
    <b:Pages>83-100</b:Pages>
    <b:Volume>34</b:Volume>
    <b:Issue>1</b:Issue>
    <b:RefOrder>16</b:RefOrder>
  </b:Source>
  <b:Source>
    <b:Tag>Mau09</b:Tag>
    <b:SourceType>JournalArticle</b:SourceType>
    <b:Guid>{C0B9B9A0-0012-49E0-AAD0-CA74D6E30567}</b:Guid>
    <b:Title>A route set construction algorithm for the transit network design problem</b:Title>
    <b:JournalName>Computers &amp;OperationsResearch</b:JournalName>
    <b:Year>2009</b:Year>
    <b:Pages>2440-2449</b:Pages>
    <b:Volume>36</b:Volume>
    <b:Author>
      <b:Author>
        <b:NameList>
          <b:Person>
            <b:Last>Mauttone</b:Last>
            <b:First>Antonio</b:First>
          </b:Person>
          <b:Person>
            <b:Last>Urquhart</b:Last>
            <b:First>María E.</b:First>
          </b:Person>
        </b:NameList>
      </b:Author>
    </b:Author>
    <b:RefOrder>17</b:RefOrder>
  </b:Source>
  <b:Source>
    <b:Tag>Sch05</b:Tag>
    <b:SourceType>JournalArticle</b:SourceType>
    <b:Guid>{0CDC6B65-1D89-457A-9166-297A08EAA48E}</b:Guid>
    <b:Title>Line Planning with Minimal Traveling Time</b:Title>
    <b:Year>2005</b:Year>
    <b:Month>Январь</b:Month>
    <b:Author>
      <b:Author>
        <b:NameList>
          <b:Person>
            <b:Last>Schöbel</b:Last>
            <b:First>Anita</b:First>
          </b:Person>
          <b:Person>
            <b:Last>Scholl</b:Last>
            <b:First>Susanne</b:First>
          </b:Person>
        </b:NameList>
      </b:Author>
    </b:Author>
    <b:RefOrder>18</b:RefOrder>
  </b:Source>
  <b:Source>
    <b:Tag>Bor07</b:Tag>
    <b:SourceType>JournalArticle</b:SourceType>
    <b:Guid>{6988164D-159D-42DD-9D3F-30AF283F3422}</b:Guid>
    <b:Title>A Column-Generation Approach to Line Planning in Public Transport</b:Title>
    <b:JournalName>Transportation Science</b:JournalName>
    <b:Year>2007</b:Year>
    <b:Month>Ферваль</b:Month>
    <b:Pages>123-132</b:Pages>
    <b:Volume>41</b:Volume>
    <b:Author>
      <b:Author>
        <b:NameList>
          <b:Person>
            <b:Last>Borndörfer</b:Last>
            <b:First>Ralf</b:First>
          </b:Person>
          <b:Person>
            <b:Last>Grötschel</b:Last>
            <b:First>Martin</b:First>
          </b:Person>
          <b:Person>
            <b:Last>Pfetsch</b:Last>
            <b:First>Marc E.</b:First>
          </b:Person>
        </b:NameList>
      </b:Author>
    </b:Author>
    <b:RefOrder>19</b:RefOrder>
  </b:Source>
  <b:Source>
    <b:Tag>МетВГАСУ</b:Tag>
    <b:SourceType>ElectronicSource</b:SourceType>
    <b:Guid>{36A16AF4-D9C5-471E-B68E-E23A18BB73E2}</b:Guid>
    <b:Title>Проектирование системы маршрутов городского массового пассажирского транспорта: методические указания к курсовому проекту по дисциплине «Организация дорожного движения» / сост. В.В. Балакин</b:Title>
    <b:Year>2011</b:Year>
    <b:City>Волгоград</b:City>
    <b:Publisher>Волгоградский государственный архитектурно-строительный университет : официальный сайт</b:Publisher>
    <b:RefOrder>20</b:RefOrder>
  </b:Source>
  <b:Source>
    <b:Tag>МетМГСУ</b:Tag>
    <b:SourceType>ElectronicSource</b:SourceType>
    <b:Guid>{D7CE2222-C3C4-44D1-827D-9E95D520ED30}</b:Guid>
    <b:Title>Проектирование системы пассажирского транспорта города [Электронный ресурс] : методические указания по выполнению курсовой работы по дисциплине «Проектирование транспортных систем» для студентов бакалавриата направления подготовки 07.03.04 Градостроительс</b:Title>
    <b:City>Москва</b:City>
    <b:Publisher>НИУ МГСУ</b:Publisher>
    <b:Year>2016</b:Year>
    <b:RefOrder>21</b:RefOrder>
  </b:Source>
  <b:Source>
    <b:Tag>Бул19</b:Tag>
    <b:SourceType>ElectronicSource</b:SourceType>
    <b:Guid>{433BDDBC-780F-418B-965C-8CD1E7B83CEC}</b:Guid>
    <b:Author>
      <b:Author>
        <b:NameList>
          <b:Person>
            <b:Last>Булавина</b:Last>
            <b:First>Л.</b:First>
            <b:Middle>В.</b:Middle>
          </b:Person>
        </b:NameList>
      </b:Author>
    </b:Author>
    <b:Title>Проектирование и оценка транспортной сети и маршрутной</b:Title>
    <b:City>Екатеринбург</b:City>
    <b:Publisher>Издательство Уральского университета</b:Publisher>
    <b:Year>2019</b:Year>
    <b:RefOrder>22</b:RefOrder>
  </b:Source>
  <b:Source>
    <b:Tag>Can23</b:Tag>
    <b:SourceType>JournalArticle</b:SourceType>
    <b:Guid>{89CF471B-99C7-43B5-8020-C590729CF5C9}</b:Guid>
    <b:Title>A Multilayer Network Approach for the Bimodal Bus–Pedestrian Line Planning Problem</b:Title>
    <b:JournalName>Mathematics</b:JournalName>
    <b:Year>2023</b:Year>
    <b:Month>Октябрь</b:Month>
    <b:Volume>11</b:Volume>
    <b:Issue>19</b:Issue>
    <b:Author>
      <b:Author>
        <b:NameList>
          <b:Person>
            <b:Last>Canca</b:Last>
            <b:First>David</b:First>
          </b:Person>
          <b:Person>
            <b:Last>Navarro-Carmona</b:Last>
            <b:First>Belén</b:First>
          </b:Person>
          <b:Person>
            <b:Last>Villa</b:Last>
            <b:First>Gabriel</b:First>
          </b:Person>
          <b:Person>
            <b:Last>Zarzo</b:Last>
            <b:First>Alejandro</b:First>
          </b:Person>
        </b:NameList>
      </b:Author>
    </b:Author>
    <b:RefOrder>23</b:RefOrder>
  </b:Source>
  <b:Source>
    <b:Tag>Hei22</b:Tag>
    <b:SourceType>JournalArticle</b:SourceType>
    <b:Guid>{5BE0468C-5F08-49E0-B42B-AA13B7DE35F6}</b:Guid>
    <b:Title>Line Planning in Public Transport: Bypassing Line Pool Generation</b:Title>
    <b:Year>2022</b:Year>
    <b:Author>
      <b:Author>
        <b:NameList>
          <b:Person>
            <b:Last>Heinrich</b:Last>
            <b:First>Irene</b:First>
          </b:Person>
          <b:Person>
            <b:Last>Schiewe</b:Last>
            <b:First>Philine</b:First>
          </b:Person>
          <b:Person>
            <b:Last>Seebach</b:Last>
            <b:First>Constantin</b:First>
          </b:Person>
        </b:NameList>
      </b:Author>
    </b:Author>
    <b:RefOrder>24</b:RefOrder>
  </b:Source>
  <b:Source>
    <b:Tag>МетУРФУ</b:Tag>
    <b:SourceType>Misc</b:SourceType>
    <b:Guid>{98EBDFB6-F73E-4A4E-B8AB-1C67A9F14AF2}</b:Guid>
    <b:Title>Проектирование и оценка транспортной сети и маршрутной системы в городах</b:Title>
    <b:Year>2019</b:Year>
    <b:Publisher>Уральский федеральный университет</b:Publisher>
    <b:RefOrder>25</b:RefOrder>
  </b:Source>
</b:Sources>
</file>

<file path=customXml/itemProps1.xml><?xml version="1.0" encoding="utf-8"?>
<ds:datastoreItem xmlns:ds="http://schemas.openxmlformats.org/officeDocument/2006/customXml" ds:itemID="{9EDE4E4A-CB8F-4465-8444-67B4F19DC6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НИР ГОСТ 7.32-2017_без реферата и списка исполнителей.dotx</Template>
  <TotalTime>1</TotalTime>
  <Pages>54</Pages>
  <Words>11847</Words>
  <Characters>67529</Characters>
  <Application>Microsoft Office Word</Application>
  <DocSecurity>0</DocSecurity>
  <Lines>562</Lines>
  <Paragraphs>158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Университет ИТМО</Company>
  <LinksUpToDate>false</LinksUpToDate>
  <CharactersWithSpaces>79218</CharactersWithSpaces>
  <SharedDoc>false</SharedDoc>
  <HLinks>
    <vt:vector size="138" baseType="variant">
      <vt:variant>
        <vt:i4>1048626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_Toc487188960</vt:lpwstr>
      </vt:variant>
      <vt:variant>
        <vt:i4>1245234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_Toc487188959</vt:lpwstr>
      </vt:variant>
      <vt:variant>
        <vt:i4>1245234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_Toc487188958</vt:lpwstr>
      </vt:variant>
      <vt:variant>
        <vt:i4>1245234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_Toc487188957</vt:lpwstr>
      </vt:variant>
      <vt:variant>
        <vt:i4>1245234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_Toc487188956</vt:lpwstr>
      </vt:variant>
      <vt:variant>
        <vt:i4>1245234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_Toc487188955</vt:lpwstr>
      </vt:variant>
      <vt:variant>
        <vt:i4>1245234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_Toc487188954</vt:lpwstr>
      </vt:variant>
      <vt:variant>
        <vt:i4>1114163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_Toc487127280</vt:lpwstr>
      </vt:variant>
      <vt:variant>
        <vt:i4>1966131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_Toc487127279</vt:lpwstr>
      </vt:variant>
      <vt:variant>
        <vt:i4>1966131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_Toc487127278</vt:lpwstr>
      </vt:variant>
      <vt:variant>
        <vt:i4>1966131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_Toc487127277</vt:lpwstr>
      </vt:variant>
      <vt:variant>
        <vt:i4>1966131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_Toc487127276</vt:lpwstr>
      </vt:variant>
      <vt:variant>
        <vt:i4>1966131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_Toc487127275</vt:lpwstr>
      </vt:variant>
      <vt:variant>
        <vt:i4>1966131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_Toc487127274</vt:lpwstr>
      </vt:variant>
      <vt:variant>
        <vt:i4>1966131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_Toc487127273</vt:lpwstr>
      </vt:variant>
      <vt:variant>
        <vt:i4>1966131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_Toc487127272</vt:lpwstr>
      </vt:variant>
      <vt:variant>
        <vt:i4>1966131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_Toc487127271</vt:lpwstr>
      </vt:variant>
      <vt:variant>
        <vt:i4>1966131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_Toc487127270</vt:lpwstr>
      </vt:variant>
      <vt:variant>
        <vt:i4>2031667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_Toc487127269</vt:lpwstr>
      </vt:variant>
      <vt:variant>
        <vt:i4>2031667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_Toc487127268</vt:lpwstr>
      </vt:variant>
      <vt:variant>
        <vt:i4>2031667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_Toc487127267</vt:lpwstr>
      </vt:variant>
      <vt:variant>
        <vt:i4>2031667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_Toc487127266</vt:lpwstr>
      </vt:variant>
      <vt:variant>
        <vt:i4>2031667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_Toc487127265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io</dc:creator>
  <cp:keywords/>
  <dc:description/>
  <cp:lastModifiedBy>Mila Zolotareva</cp:lastModifiedBy>
  <cp:revision>2</cp:revision>
  <cp:lastPrinted>2017-11-28T18:09:00Z</cp:lastPrinted>
  <dcterms:created xsi:type="dcterms:W3CDTF">2026-05-05T18:43:00Z</dcterms:created>
  <dcterms:modified xsi:type="dcterms:W3CDTF">2026-05-05T18:43:00Z</dcterms:modified>
</cp:coreProperties>
</file>